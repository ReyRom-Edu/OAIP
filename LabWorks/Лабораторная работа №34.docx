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A4B77" w14:textId="77777777" w:rsidR="008F24EF" w:rsidRPr="005A128C" w:rsidRDefault="008F24EF" w:rsidP="008F24EF">
      <w:pPr>
        <w:pStyle w:val="10"/>
      </w:pPr>
      <w:r w:rsidRPr="005A128C">
        <w:t>Лабораторная работа №34</w:t>
      </w:r>
      <w:r>
        <w:br/>
      </w:r>
      <w:r w:rsidRPr="005A128C">
        <w:t>Разработка интерфейса приложения</w:t>
      </w:r>
    </w:p>
    <w:p w14:paraId="31CDFBDC" w14:textId="77777777" w:rsidR="008F24EF" w:rsidRPr="005A128C" w:rsidRDefault="008F24EF" w:rsidP="008F24EF">
      <w:pPr>
        <w:pStyle w:val="1"/>
        <w:numPr>
          <w:ilvl w:val="0"/>
          <w:numId w:val="7"/>
        </w:numPr>
      </w:pPr>
      <w:r w:rsidRPr="005A128C">
        <w:t>Цель работы</w:t>
      </w:r>
    </w:p>
    <w:p w14:paraId="4643E26A" w14:textId="77777777" w:rsidR="008F24EF" w:rsidRPr="005A128C" w:rsidRDefault="008F24EF" w:rsidP="008F24EF">
      <w:pPr>
        <w:pStyle w:val="2"/>
        <w:numPr>
          <w:ilvl w:val="1"/>
          <w:numId w:val="3"/>
        </w:numPr>
      </w:pPr>
      <w:r w:rsidRPr="005A128C">
        <w:t xml:space="preserve">Научиться </w:t>
      </w:r>
      <w:proofErr w:type="spellStart"/>
      <w:r w:rsidRPr="005A128C">
        <w:t>программно</w:t>
      </w:r>
      <w:proofErr w:type="spellEnd"/>
      <w:r w:rsidRPr="005A128C">
        <w:t xml:space="preserve"> создавать и настраивать элементы управления в приложениях на C#;</w:t>
      </w:r>
    </w:p>
    <w:p w14:paraId="3551DEE4" w14:textId="77777777" w:rsidR="008F24EF" w:rsidRPr="005A128C" w:rsidRDefault="008F24EF" w:rsidP="008F24EF">
      <w:pPr>
        <w:pStyle w:val="2"/>
        <w:numPr>
          <w:ilvl w:val="1"/>
          <w:numId w:val="3"/>
        </w:numPr>
      </w:pPr>
      <w:r w:rsidRPr="005A128C">
        <w:t>Научиться использовать таймер в приложениях на C#.</w:t>
      </w:r>
    </w:p>
    <w:p w14:paraId="20E09743" w14:textId="77777777" w:rsidR="008F24EF" w:rsidRPr="005A128C" w:rsidRDefault="008F24EF" w:rsidP="008F24EF">
      <w:pPr>
        <w:pStyle w:val="1"/>
        <w:numPr>
          <w:ilvl w:val="0"/>
          <w:numId w:val="3"/>
        </w:numPr>
      </w:pPr>
      <w:r w:rsidRPr="005A128C">
        <w:t>Литература</w:t>
      </w:r>
    </w:p>
    <w:p w14:paraId="6317B549" w14:textId="77777777" w:rsidR="008F24EF" w:rsidRPr="005A128C" w:rsidRDefault="008F24EF" w:rsidP="008F24EF">
      <w:pPr>
        <w:pStyle w:val="2"/>
        <w:numPr>
          <w:ilvl w:val="1"/>
          <w:numId w:val="3"/>
        </w:numPr>
      </w:pPr>
      <w:proofErr w:type="spellStart"/>
      <w:r w:rsidRPr="005A128C">
        <w:t>Фленов</w:t>
      </w:r>
      <w:proofErr w:type="spellEnd"/>
      <w:r w:rsidRPr="005A128C">
        <w:t xml:space="preserve"> М.Е. Библия C#. – Санкт-</w:t>
      </w:r>
      <w:proofErr w:type="gramStart"/>
      <w:r w:rsidRPr="005A128C">
        <w:t>Петербург :</w:t>
      </w:r>
      <w:proofErr w:type="gramEnd"/>
      <w:r w:rsidRPr="005A128C">
        <w:t xml:space="preserve"> БХВ-Петербург, 2016. – Режим доступа: https://ibooks.ru/reading.php?productid=353561, только для зарегистрированных пользователей. – </w:t>
      </w:r>
      <w:proofErr w:type="spellStart"/>
      <w:r w:rsidRPr="005A128C">
        <w:t>Загл</w:t>
      </w:r>
      <w:proofErr w:type="spellEnd"/>
      <w:r w:rsidRPr="005A128C">
        <w:t>. с экрана. – гл.5, гл.13.</w:t>
      </w:r>
    </w:p>
    <w:p w14:paraId="1F92AA75" w14:textId="77777777" w:rsidR="008F24EF" w:rsidRPr="005A128C" w:rsidRDefault="008F24EF" w:rsidP="008F24EF">
      <w:pPr>
        <w:pStyle w:val="1"/>
        <w:numPr>
          <w:ilvl w:val="0"/>
          <w:numId w:val="3"/>
        </w:numPr>
      </w:pPr>
      <w:r w:rsidRPr="005A128C">
        <w:t>Подготовка к работе</w:t>
      </w:r>
    </w:p>
    <w:p w14:paraId="58A2046C" w14:textId="77777777" w:rsidR="008F24EF" w:rsidRPr="005A128C" w:rsidRDefault="008F24EF" w:rsidP="008F24EF">
      <w:pPr>
        <w:pStyle w:val="2"/>
        <w:numPr>
          <w:ilvl w:val="1"/>
          <w:numId w:val="3"/>
        </w:numPr>
      </w:pPr>
      <w:r w:rsidRPr="005A128C">
        <w:t>Повторить теоретический материал (см. п.2).</w:t>
      </w:r>
    </w:p>
    <w:p w14:paraId="5A908CBB" w14:textId="77777777" w:rsidR="008F24EF" w:rsidRPr="005A128C" w:rsidRDefault="008F24EF" w:rsidP="008F24EF">
      <w:pPr>
        <w:pStyle w:val="2"/>
        <w:numPr>
          <w:ilvl w:val="1"/>
          <w:numId w:val="3"/>
        </w:numPr>
      </w:pPr>
      <w:r w:rsidRPr="005A128C">
        <w:t>Изучить описание лабораторной работы.</w:t>
      </w:r>
    </w:p>
    <w:p w14:paraId="7673D88B" w14:textId="77777777" w:rsidR="008F24EF" w:rsidRPr="005A128C" w:rsidRDefault="008F24EF" w:rsidP="008F24EF">
      <w:pPr>
        <w:pStyle w:val="1"/>
        <w:numPr>
          <w:ilvl w:val="0"/>
          <w:numId w:val="3"/>
        </w:numPr>
      </w:pPr>
      <w:r w:rsidRPr="005A128C">
        <w:t>Основное оборудование</w:t>
      </w:r>
    </w:p>
    <w:p w14:paraId="55473AF0" w14:textId="77777777" w:rsidR="008F24EF" w:rsidRPr="005A128C" w:rsidRDefault="008F24EF" w:rsidP="008F24EF">
      <w:pPr>
        <w:pStyle w:val="2"/>
        <w:numPr>
          <w:ilvl w:val="1"/>
          <w:numId w:val="3"/>
        </w:numPr>
      </w:pPr>
      <w:r w:rsidRPr="005A128C">
        <w:t>Персональный компьютер.</w:t>
      </w:r>
    </w:p>
    <w:p w14:paraId="28ACFF80" w14:textId="77777777" w:rsidR="008F24EF" w:rsidRPr="005A128C" w:rsidRDefault="008F24EF" w:rsidP="008F24EF">
      <w:pPr>
        <w:pStyle w:val="1"/>
        <w:numPr>
          <w:ilvl w:val="0"/>
          <w:numId w:val="3"/>
        </w:numPr>
      </w:pPr>
      <w:r w:rsidRPr="005A128C">
        <w:t>Задание</w:t>
      </w:r>
    </w:p>
    <w:p w14:paraId="0FD2A413" w14:textId="77777777" w:rsidR="008F24EF" w:rsidRPr="005A128C" w:rsidRDefault="008F24EF" w:rsidP="008F24EF">
      <w:pPr>
        <w:pStyle w:val="2"/>
        <w:numPr>
          <w:ilvl w:val="1"/>
          <w:numId w:val="3"/>
        </w:numPr>
      </w:pPr>
      <w:r w:rsidRPr="005A128C">
        <w:t>Отображение времени на форме</w:t>
      </w:r>
    </w:p>
    <w:p w14:paraId="1EED26D3" w14:textId="77777777" w:rsidR="008F24EF" w:rsidRPr="005A128C" w:rsidRDefault="008F24EF" w:rsidP="008F24EF">
      <w:pPr>
        <w:pStyle w:val="2"/>
        <w:numPr>
          <w:ilvl w:val="2"/>
          <w:numId w:val="3"/>
        </w:numPr>
      </w:pPr>
      <w:r w:rsidRPr="005A128C">
        <w:t>Создать новую форму и реализовать переход к ней с главной формы.</w:t>
      </w:r>
    </w:p>
    <w:p w14:paraId="0AF72FCB" w14:textId="77777777" w:rsidR="008F24EF" w:rsidRPr="005A128C" w:rsidRDefault="008F24EF" w:rsidP="008F24EF">
      <w:pPr>
        <w:pStyle w:val="2"/>
        <w:numPr>
          <w:ilvl w:val="2"/>
          <w:numId w:val="3"/>
        </w:numPr>
      </w:pPr>
      <w:r w:rsidRPr="005A128C">
        <w:t xml:space="preserve">Добавить на форму из панели элементов </w:t>
      </w:r>
      <w:proofErr w:type="spellStart"/>
      <w:r w:rsidRPr="005A128C">
        <w:t>Timer</w:t>
      </w:r>
      <w:proofErr w:type="spellEnd"/>
      <w:r w:rsidRPr="005A128C">
        <w:t>, две кнопки с подписями «Старт» и «Пауза» соответственно и метку для вывода времени.</w:t>
      </w:r>
    </w:p>
    <w:p w14:paraId="47F128A1" w14:textId="77777777" w:rsidR="008F24EF" w:rsidRPr="005A128C" w:rsidRDefault="008F24EF" w:rsidP="008F24EF">
      <w:pPr>
        <w:pStyle w:val="2"/>
        <w:numPr>
          <w:ilvl w:val="2"/>
          <w:numId w:val="3"/>
        </w:numPr>
      </w:pPr>
      <w:r w:rsidRPr="005A128C">
        <w:t>В обработчиках нажатий на кнопки «Старт» и «Пауза» вызвать методы запуска и остановки таймера соответственно.</w:t>
      </w:r>
    </w:p>
    <w:p w14:paraId="09B096F0" w14:textId="77777777" w:rsidR="008F24EF" w:rsidRPr="005A128C" w:rsidRDefault="008F24EF" w:rsidP="008F24EF">
      <w:pPr>
        <w:pStyle w:val="2"/>
        <w:numPr>
          <w:ilvl w:val="2"/>
          <w:numId w:val="3"/>
        </w:numPr>
      </w:pPr>
      <w:r w:rsidRPr="005A128C">
        <w:t xml:space="preserve">В обработчике события </w:t>
      </w:r>
      <w:proofErr w:type="spellStart"/>
      <w:r w:rsidRPr="005A128C">
        <w:t>Tick</w:t>
      </w:r>
      <w:proofErr w:type="spellEnd"/>
      <w:r w:rsidRPr="005A128C">
        <w:t xml:space="preserve"> реализовать вывод времени в формате </w:t>
      </w:r>
      <w:proofErr w:type="spellStart"/>
      <w:proofErr w:type="gramStart"/>
      <w:r w:rsidRPr="005A128C">
        <w:t>мм:сс</w:t>
      </w:r>
      <w:proofErr w:type="spellEnd"/>
      <w:proofErr w:type="gramEnd"/>
      <w:r w:rsidRPr="005A128C">
        <w:t xml:space="preserve"> (</w:t>
      </w:r>
      <w:proofErr w:type="spellStart"/>
      <w:proofErr w:type="gramStart"/>
      <w:r w:rsidRPr="005A128C">
        <w:t>минуты:секунды</w:t>
      </w:r>
      <w:proofErr w:type="spellEnd"/>
      <w:proofErr w:type="gramEnd"/>
      <w:r w:rsidRPr="005A128C">
        <w:t>).</w:t>
      </w:r>
    </w:p>
    <w:p w14:paraId="569B1E9F" w14:textId="77777777" w:rsidR="008F24EF" w:rsidRPr="005A128C" w:rsidRDefault="008F24EF" w:rsidP="008F24EF">
      <w:pPr>
        <w:pStyle w:val="2"/>
        <w:numPr>
          <w:ilvl w:val="1"/>
          <w:numId w:val="3"/>
        </w:numPr>
      </w:pPr>
      <w:r w:rsidRPr="005A128C">
        <w:t>Анимация движения персонажа</w:t>
      </w:r>
    </w:p>
    <w:p w14:paraId="17F2A4C3" w14:textId="77777777" w:rsidR="008F24EF" w:rsidRPr="005A128C" w:rsidRDefault="008F24EF" w:rsidP="008F24EF">
      <w:pPr>
        <w:pStyle w:val="2"/>
        <w:numPr>
          <w:ilvl w:val="2"/>
          <w:numId w:val="3"/>
        </w:numPr>
      </w:pPr>
      <w:r w:rsidRPr="005A128C">
        <w:t>Создать новую форму и реализовать переход к ней с главной формы.</w:t>
      </w:r>
    </w:p>
    <w:p w14:paraId="52A78F00" w14:textId="77777777" w:rsidR="008F24EF" w:rsidRPr="005A128C" w:rsidRDefault="008F24EF" w:rsidP="008F24EF">
      <w:pPr>
        <w:pStyle w:val="2"/>
        <w:numPr>
          <w:ilvl w:val="2"/>
          <w:numId w:val="3"/>
        </w:numPr>
      </w:pPr>
      <w:r w:rsidRPr="005A128C">
        <w:t xml:space="preserve">Добавить на форму из панели элементов </w:t>
      </w:r>
      <w:proofErr w:type="spellStart"/>
      <w:r w:rsidRPr="005A128C">
        <w:t>Timer</w:t>
      </w:r>
      <w:proofErr w:type="spellEnd"/>
      <w:r w:rsidRPr="005A128C">
        <w:t xml:space="preserve">, </w:t>
      </w:r>
      <w:proofErr w:type="spellStart"/>
      <w:r w:rsidRPr="005A128C">
        <w:t>ImageList</w:t>
      </w:r>
      <w:proofErr w:type="spellEnd"/>
      <w:r w:rsidRPr="005A128C">
        <w:t xml:space="preserve"> и </w:t>
      </w:r>
      <w:proofErr w:type="spellStart"/>
      <w:r w:rsidRPr="005A128C">
        <w:t>PictureBox</w:t>
      </w:r>
      <w:proofErr w:type="spellEnd"/>
      <w:r w:rsidRPr="005A128C">
        <w:t>. Изменить фон формы.</w:t>
      </w:r>
    </w:p>
    <w:p w14:paraId="0926C8A3" w14:textId="02079802" w:rsidR="008E5ED2" w:rsidRPr="0016575F" w:rsidRDefault="008F24EF" w:rsidP="000C566F">
      <w:r w:rsidRPr="005A128C">
        <w:t xml:space="preserve">Добавить у </w:t>
      </w:r>
      <w:proofErr w:type="spellStart"/>
      <w:r w:rsidRPr="005A128C">
        <w:t>ImageList</w:t>
      </w:r>
      <w:proofErr w:type="spellEnd"/>
      <w:r w:rsidRPr="005A128C">
        <w:t xml:space="preserve"> в коллекцию </w:t>
      </w:r>
      <w:proofErr w:type="spellStart"/>
      <w:r w:rsidRPr="005A128C">
        <w:t>Images</w:t>
      </w:r>
      <w:proofErr w:type="spellEnd"/>
      <w:r w:rsidRPr="005A128C">
        <w:t xml:space="preserve"> набор изображений</w:t>
      </w:r>
      <w:r w:rsidR="008E5ED2">
        <w:t xml:space="preserve"> для анимации персонажа (не менее 8 кадров)</w:t>
      </w:r>
      <w:r w:rsidR="0016575F" w:rsidRPr="0016575F">
        <w:t xml:space="preserve">. </w:t>
      </w:r>
      <w:r w:rsidR="0016575F">
        <w:t>Набор изображений можно скачать из ресурсов.</w:t>
      </w:r>
    </w:p>
    <w:p w14:paraId="64E26CEC" w14:textId="762F218B" w:rsidR="008F24EF" w:rsidRPr="005A128C" w:rsidRDefault="008F24EF" w:rsidP="000C566F">
      <w:r w:rsidRPr="005A128C">
        <w:t xml:space="preserve">Реализовать </w:t>
      </w:r>
      <w:r w:rsidR="009C1CF9">
        <w:t>анимацию</w:t>
      </w:r>
      <w:r w:rsidRPr="005A128C">
        <w:t xml:space="preserve"> персонажа при запуске формы, используя смену изображений в </w:t>
      </w:r>
      <w:proofErr w:type="spellStart"/>
      <w:r w:rsidRPr="005A128C">
        <w:t>PictureBox</w:t>
      </w:r>
      <w:proofErr w:type="spellEnd"/>
      <w:r w:rsidRPr="005A128C">
        <w:t xml:space="preserve"> по таймеру, загружая их из </w:t>
      </w:r>
      <w:proofErr w:type="spellStart"/>
      <w:r w:rsidRPr="005A128C">
        <w:rPr>
          <w:lang w:val="en-US"/>
        </w:rPr>
        <w:t>ImageList</w:t>
      </w:r>
      <w:proofErr w:type="spellEnd"/>
      <w:r w:rsidRPr="005A128C">
        <w:t>.</w:t>
      </w:r>
    </w:p>
    <w:p w14:paraId="5D7997A6" w14:textId="77777777" w:rsidR="008F24EF" w:rsidRDefault="008F24EF" w:rsidP="008F24EF">
      <w:pPr>
        <w:pStyle w:val="ad"/>
      </w:pPr>
      <w:proofErr w:type="spellStart"/>
      <w:r w:rsidRPr="005A128C">
        <w:t>pictureBox.Image</w:t>
      </w:r>
      <w:proofErr w:type="spellEnd"/>
      <w:r w:rsidRPr="005A128C">
        <w:t xml:space="preserve"> = </w:t>
      </w:r>
      <w:proofErr w:type="spellStart"/>
      <w:r w:rsidRPr="005A128C">
        <w:t>imageList.Images</w:t>
      </w:r>
      <w:proofErr w:type="spellEnd"/>
      <w:r w:rsidRPr="005A128C">
        <w:t>[</w:t>
      </w:r>
      <w:proofErr w:type="spellStart"/>
      <w:r w:rsidRPr="005A128C">
        <w:t>i</w:t>
      </w:r>
      <w:proofErr w:type="spellEnd"/>
      <w:proofErr w:type="gramStart"/>
      <w:r w:rsidRPr="005A128C">
        <w:t>];</w:t>
      </w:r>
      <w:proofErr w:type="gramEnd"/>
    </w:p>
    <w:p w14:paraId="2B2F37D1" w14:textId="44A77A5A" w:rsidR="00B54415" w:rsidRDefault="009833F7" w:rsidP="00B54415">
      <w:pPr>
        <w:pStyle w:val="2"/>
        <w:numPr>
          <w:ilvl w:val="2"/>
          <w:numId w:val="3"/>
        </w:numPr>
      </w:pPr>
      <w:r>
        <w:t>Для корректного сглаживания пикселей реализовать собственный класс</w:t>
      </w:r>
      <w:r w:rsidR="001F2B73" w:rsidRPr="001F2B73">
        <w:t>-</w:t>
      </w:r>
      <w:r w:rsidR="001F2B73">
        <w:t>наследник</w:t>
      </w:r>
      <w:r>
        <w:t xml:space="preserve"> </w:t>
      </w:r>
      <w:proofErr w:type="spellStart"/>
      <w:r w:rsidR="001F2B73">
        <w:rPr>
          <w:lang w:val="en-US"/>
        </w:rPr>
        <w:t>PictureBox</w:t>
      </w:r>
      <w:proofErr w:type="spellEnd"/>
      <w:r w:rsidR="001F2B73">
        <w:t>, в котором определить:</w:t>
      </w:r>
    </w:p>
    <w:p w14:paraId="603C7D23" w14:textId="77777777" w:rsidR="001F2B73" w:rsidRPr="001F2B73" w:rsidRDefault="001F2B73" w:rsidP="001F2B73">
      <w:pPr>
        <w:pStyle w:val="ad"/>
        <w:rPr>
          <w:sz w:val="24"/>
          <w:szCs w:val="24"/>
        </w:rPr>
      </w:pPr>
      <w:proofErr w:type="gramStart"/>
      <w:r w:rsidRPr="001F2B73">
        <w:rPr>
          <w:sz w:val="24"/>
          <w:szCs w:val="24"/>
        </w:rPr>
        <w:t>public</w:t>
      </w:r>
      <w:proofErr w:type="gramEnd"/>
      <w:r w:rsidRPr="001F2B73">
        <w:rPr>
          <w:sz w:val="24"/>
          <w:szCs w:val="24"/>
        </w:rPr>
        <w:t xml:space="preserve"> class </w:t>
      </w:r>
      <w:proofErr w:type="spellStart"/>
      <w:proofErr w:type="gramStart"/>
      <w:r w:rsidRPr="001F2B73">
        <w:rPr>
          <w:sz w:val="24"/>
          <w:szCs w:val="24"/>
        </w:rPr>
        <w:t>MyPictureBox</w:t>
      </w:r>
      <w:proofErr w:type="spellEnd"/>
      <w:r w:rsidRPr="001F2B73">
        <w:rPr>
          <w:sz w:val="24"/>
          <w:szCs w:val="24"/>
        </w:rPr>
        <w:t xml:space="preserve"> :</w:t>
      </w:r>
      <w:proofErr w:type="gramEnd"/>
      <w:r w:rsidRPr="001F2B73">
        <w:rPr>
          <w:sz w:val="24"/>
          <w:szCs w:val="24"/>
        </w:rPr>
        <w:t xml:space="preserve"> </w:t>
      </w:r>
      <w:proofErr w:type="spellStart"/>
      <w:r w:rsidRPr="001F2B73">
        <w:rPr>
          <w:sz w:val="24"/>
          <w:szCs w:val="24"/>
        </w:rPr>
        <w:t>PictureBox</w:t>
      </w:r>
      <w:proofErr w:type="spellEnd"/>
    </w:p>
    <w:p w14:paraId="0B99A214" w14:textId="02515880" w:rsidR="001F2B73" w:rsidRPr="001F2B73" w:rsidRDefault="001F2B73" w:rsidP="001F2B73">
      <w:pPr>
        <w:pStyle w:val="ad"/>
        <w:rPr>
          <w:sz w:val="24"/>
          <w:szCs w:val="24"/>
        </w:rPr>
      </w:pPr>
      <w:r w:rsidRPr="001F2B73">
        <w:rPr>
          <w:sz w:val="24"/>
          <w:szCs w:val="24"/>
        </w:rPr>
        <w:t>{</w:t>
      </w:r>
    </w:p>
    <w:p w14:paraId="1FEB7E22" w14:textId="03A73FB5" w:rsidR="001F2B73" w:rsidRPr="001F2B73" w:rsidRDefault="001F2B73" w:rsidP="001F2B73">
      <w:pPr>
        <w:pStyle w:val="ad"/>
        <w:rPr>
          <w:sz w:val="24"/>
          <w:szCs w:val="24"/>
        </w:rPr>
      </w:pPr>
      <w:r w:rsidRPr="001F2B73">
        <w:rPr>
          <w:sz w:val="24"/>
          <w:szCs w:val="24"/>
        </w:rPr>
        <w:t xml:space="preserve">    protected override void </w:t>
      </w:r>
      <w:proofErr w:type="spellStart"/>
      <w:proofErr w:type="gramStart"/>
      <w:r w:rsidRPr="001F2B73">
        <w:rPr>
          <w:sz w:val="24"/>
          <w:szCs w:val="24"/>
        </w:rPr>
        <w:t>OnPaint</w:t>
      </w:r>
      <w:proofErr w:type="spellEnd"/>
      <w:r w:rsidRPr="001F2B73">
        <w:rPr>
          <w:sz w:val="24"/>
          <w:szCs w:val="24"/>
        </w:rPr>
        <w:t>(</w:t>
      </w:r>
      <w:proofErr w:type="spellStart"/>
      <w:proofErr w:type="gramEnd"/>
      <w:r w:rsidRPr="001F2B73">
        <w:rPr>
          <w:sz w:val="24"/>
          <w:szCs w:val="24"/>
        </w:rPr>
        <w:t>PaintEventArgs</w:t>
      </w:r>
      <w:proofErr w:type="spellEnd"/>
      <w:r w:rsidRPr="001F2B73">
        <w:rPr>
          <w:sz w:val="24"/>
          <w:szCs w:val="24"/>
        </w:rPr>
        <w:t xml:space="preserve"> pe)</w:t>
      </w:r>
    </w:p>
    <w:p w14:paraId="04CDAB61" w14:textId="7B3FFAD1" w:rsidR="001F2B73" w:rsidRPr="001F2B73" w:rsidRDefault="001F2B73" w:rsidP="001F2B73">
      <w:pPr>
        <w:pStyle w:val="ad"/>
        <w:rPr>
          <w:sz w:val="24"/>
          <w:szCs w:val="24"/>
        </w:rPr>
      </w:pPr>
      <w:r w:rsidRPr="001F2B73">
        <w:rPr>
          <w:sz w:val="24"/>
          <w:szCs w:val="24"/>
        </w:rPr>
        <w:t xml:space="preserve">    {</w:t>
      </w:r>
    </w:p>
    <w:p w14:paraId="613453C5" w14:textId="60861657" w:rsidR="001F2B73" w:rsidRPr="001F2B73" w:rsidRDefault="001F2B73" w:rsidP="001F2B73">
      <w:pPr>
        <w:pStyle w:val="ad"/>
        <w:rPr>
          <w:sz w:val="24"/>
          <w:szCs w:val="24"/>
        </w:rPr>
      </w:pPr>
      <w:r w:rsidRPr="001F2B73">
        <w:rPr>
          <w:sz w:val="24"/>
          <w:szCs w:val="24"/>
        </w:rPr>
        <w:t xml:space="preserve">        </w:t>
      </w:r>
      <w:proofErr w:type="spellStart"/>
      <w:proofErr w:type="gramStart"/>
      <w:r w:rsidRPr="001F2B73">
        <w:rPr>
          <w:sz w:val="24"/>
          <w:szCs w:val="24"/>
        </w:rPr>
        <w:t>pe.Graphics.SmoothingMode</w:t>
      </w:r>
      <w:proofErr w:type="spellEnd"/>
      <w:proofErr w:type="gramEnd"/>
      <w:r w:rsidRPr="001F2B73">
        <w:rPr>
          <w:sz w:val="24"/>
          <w:szCs w:val="24"/>
        </w:rPr>
        <w:t xml:space="preserve"> = </w:t>
      </w:r>
      <w:proofErr w:type="gramStart"/>
      <w:r w:rsidRPr="001F2B73">
        <w:rPr>
          <w:sz w:val="24"/>
          <w:szCs w:val="24"/>
        </w:rPr>
        <w:lastRenderedPageBreak/>
        <w:t>System.Drawing.Drawing2D.SmoothingMode</w:t>
      </w:r>
      <w:proofErr w:type="gramEnd"/>
      <w:r w:rsidRPr="001F2B73">
        <w:rPr>
          <w:sz w:val="24"/>
          <w:szCs w:val="24"/>
        </w:rPr>
        <w:t>.</w:t>
      </w:r>
      <w:proofErr w:type="gramStart"/>
      <w:r w:rsidRPr="001F2B73">
        <w:rPr>
          <w:sz w:val="24"/>
          <w:szCs w:val="24"/>
        </w:rPr>
        <w:t>HighSpeed;</w:t>
      </w:r>
      <w:proofErr w:type="gramEnd"/>
    </w:p>
    <w:p w14:paraId="2F7E9ADD" w14:textId="1313EF89" w:rsidR="001F2B73" w:rsidRPr="001F2B73" w:rsidRDefault="001F2B73" w:rsidP="001F2B73">
      <w:pPr>
        <w:pStyle w:val="ad"/>
        <w:rPr>
          <w:sz w:val="24"/>
          <w:szCs w:val="24"/>
        </w:rPr>
      </w:pPr>
      <w:r w:rsidRPr="001F2B73">
        <w:rPr>
          <w:sz w:val="24"/>
          <w:szCs w:val="24"/>
        </w:rPr>
        <w:t xml:space="preserve">        </w:t>
      </w:r>
      <w:proofErr w:type="spellStart"/>
      <w:proofErr w:type="gramStart"/>
      <w:r w:rsidRPr="001F2B73">
        <w:rPr>
          <w:sz w:val="24"/>
          <w:szCs w:val="24"/>
        </w:rPr>
        <w:t>pe.Graphics.CompositingQuality</w:t>
      </w:r>
      <w:proofErr w:type="spellEnd"/>
      <w:proofErr w:type="gramEnd"/>
      <w:r w:rsidRPr="001F2B73">
        <w:rPr>
          <w:sz w:val="24"/>
          <w:szCs w:val="24"/>
        </w:rPr>
        <w:t xml:space="preserve"> = </w:t>
      </w:r>
      <w:proofErr w:type="gramStart"/>
      <w:r w:rsidRPr="001F2B73">
        <w:rPr>
          <w:sz w:val="24"/>
          <w:szCs w:val="24"/>
        </w:rPr>
        <w:t>System.Drawing.Drawing2D.CompositingQuality</w:t>
      </w:r>
      <w:proofErr w:type="gramEnd"/>
      <w:r w:rsidRPr="001F2B73">
        <w:rPr>
          <w:sz w:val="24"/>
          <w:szCs w:val="24"/>
        </w:rPr>
        <w:t>.</w:t>
      </w:r>
      <w:proofErr w:type="gramStart"/>
      <w:r w:rsidRPr="001F2B73">
        <w:rPr>
          <w:sz w:val="24"/>
          <w:szCs w:val="24"/>
        </w:rPr>
        <w:t>HighSpeed;</w:t>
      </w:r>
      <w:proofErr w:type="gramEnd"/>
    </w:p>
    <w:p w14:paraId="2707D226" w14:textId="7ED90BC5" w:rsidR="001F2B73" w:rsidRPr="001F2B73" w:rsidRDefault="001F2B73" w:rsidP="001F2B73">
      <w:pPr>
        <w:pStyle w:val="ad"/>
        <w:rPr>
          <w:sz w:val="24"/>
          <w:szCs w:val="24"/>
        </w:rPr>
      </w:pPr>
      <w:r w:rsidRPr="001F2B73">
        <w:rPr>
          <w:sz w:val="24"/>
          <w:szCs w:val="24"/>
        </w:rPr>
        <w:t xml:space="preserve">        </w:t>
      </w:r>
      <w:proofErr w:type="spellStart"/>
      <w:proofErr w:type="gramStart"/>
      <w:r w:rsidRPr="001F2B73">
        <w:rPr>
          <w:sz w:val="24"/>
          <w:szCs w:val="24"/>
        </w:rPr>
        <w:t>pe.Graphics.InterpolationMode</w:t>
      </w:r>
      <w:proofErr w:type="spellEnd"/>
      <w:proofErr w:type="gramEnd"/>
      <w:r w:rsidRPr="001F2B73">
        <w:rPr>
          <w:sz w:val="24"/>
          <w:szCs w:val="24"/>
        </w:rPr>
        <w:t xml:space="preserve"> = </w:t>
      </w:r>
      <w:proofErr w:type="gramStart"/>
      <w:r w:rsidRPr="001F2B73">
        <w:rPr>
          <w:sz w:val="24"/>
          <w:szCs w:val="24"/>
        </w:rPr>
        <w:t>System.Drawing.Drawing2D.InterpolationMode</w:t>
      </w:r>
      <w:proofErr w:type="gramEnd"/>
      <w:r w:rsidRPr="001F2B73">
        <w:rPr>
          <w:sz w:val="24"/>
          <w:szCs w:val="24"/>
        </w:rPr>
        <w:t>.</w:t>
      </w:r>
      <w:proofErr w:type="gramStart"/>
      <w:r w:rsidRPr="001F2B73">
        <w:rPr>
          <w:sz w:val="24"/>
          <w:szCs w:val="24"/>
        </w:rPr>
        <w:t>NearestNeighbor;</w:t>
      </w:r>
      <w:proofErr w:type="gramEnd"/>
    </w:p>
    <w:p w14:paraId="7215C8AE" w14:textId="67A57CD3" w:rsidR="001F2B73" w:rsidRPr="001F2B73" w:rsidRDefault="001F2B73" w:rsidP="001F2B73">
      <w:pPr>
        <w:pStyle w:val="ad"/>
        <w:rPr>
          <w:sz w:val="24"/>
          <w:szCs w:val="24"/>
        </w:rPr>
      </w:pPr>
      <w:r w:rsidRPr="001F2B73">
        <w:rPr>
          <w:sz w:val="24"/>
          <w:szCs w:val="24"/>
        </w:rPr>
        <w:t xml:space="preserve">        </w:t>
      </w:r>
      <w:proofErr w:type="spellStart"/>
      <w:proofErr w:type="gramStart"/>
      <w:r w:rsidRPr="001F2B73">
        <w:rPr>
          <w:sz w:val="24"/>
          <w:szCs w:val="24"/>
        </w:rPr>
        <w:t>base.OnPaint</w:t>
      </w:r>
      <w:proofErr w:type="spellEnd"/>
      <w:proofErr w:type="gramEnd"/>
      <w:r w:rsidRPr="001F2B73">
        <w:rPr>
          <w:sz w:val="24"/>
          <w:szCs w:val="24"/>
        </w:rPr>
        <w:t>(pe</w:t>
      </w:r>
      <w:proofErr w:type="gramStart"/>
      <w:r w:rsidRPr="001F2B73">
        <w:rPr>
          <w:sz w:val="24"/>
          <w:szCs w:val="24"/>
        </w:rPr>
        <w:t>);</w:t>
      </w:r>
      <w:proofErr w:type="gramEnd"/>
    </w:p>
    <w:p w14:paraId="48C0A2FD" w14:textId="52B29905" w:rsidR="001F2B73" w:rsidRPr="001F2B73" w:rsidRDefault="001F2B73" w:rsidP="001F2B73">
      <w:pPr>
        <w:pStyle w:val="ad"/>
        <w:rPr>
          <w:sz w:val="24"/>
          <w:szCs w:val="24"/>
        </w:rPr>
      </w:pPr>
      <w:r w:rsidRPr="001F2B73">
        <w:rPr>
          <w:sz w:val="24"/>
          <w:szCs w:val="24"/>
        </w:rPr>
        <w:t xml:space="preserve">    }</w:t>
      </w:r>
    </w:p>
    <w:p w14:paraId="706611A9" w14:textId="28A54403" w:rsidR="001F2B73" w:rsidRDefault="001F2B73" w:rsidP="001F2B73">
      <w:pPr>
        <w:pStyle w:val="ad"/>
        <w:rPr>
          <w:sz w:val="24"/>
          <w:szCs w:val="24"/>
          <w:lang w:val="ru-RU"/>
        </w:rPr>
      </w:pPr>
      <w:r w:rsidRPr="001F2B73">
        <w:rPr>
          <w:sz w:val="24"/>
          <w:szCs w:val="24"/>
        </w:rPr>
        <w:t>}</w:t>
      </w:r>
    </w:p>
    <w:p w14:paraId="3A8A88EB" w14:textId="7A3EAD2E" w:rsidR="006A7D55" w:rsidRPr="006A7D55" w:rsidRDefault="006A7D55" w:rsidP="006A7D55">
      <w:pPr>
        <w:pStyle w:val="2"/>
        <w:numPr>
          <w:ilvl w:val="2"/>
          <w:numId w:val="3"/>
        </w:numPr>
      </w:pPr>
      <w:r>
        <w:t>Использовать для отображения изображения с</w:t>
      </w:r>
      <w:r w:rsidR="00B878F3">
        <w:t>озданный класс.</w:t>
      </w:r>
    </w:p>
    <w:p w14:paraId="1CBBB1D8" w14:textId="77777777" w:rsidR="008F24EF" w:rsidRPr="005A128C" w:rsidRDefault="008F24EF" w:rsidP="008F24EF">
      <w:pPr>
        <w:pStyle w:val="2"/>
        <w:numPr>
          <w:ilvl w:val="1"/>
          <w:numId w:val="3"/>
        </w:numPr>
      </w:pPr>
      <w:r w:rsidRPr="005A128C">
        <w:t>Программная генерация клеточного игрового поля на основе данных из файла</w:t>
      </w:r>
    </w:p>
    <w:p w14:paraId="67A26C94" w14:textId="77777777" w:rsidR="008F24EF" w:rsidRPr="005A128C" w:rsidRDefault="008F24EF" w:rsidP="008F24EF">
      <w:pPr>
        <w:pStyle w:val="2"/>
        <w:numPr>
          <w:ilvl w:val="2"/>
          <w:numId w:val="3"/>
        </w:numPr>
      </w:pPr>
      <w:r w:rsidRPr="005A128C">
        <w:t>Создать новую форму и реализовать переход к ней с главной формы.</w:t>
      </w:r>
    </w:p>
    <w:p w14:paraId="5D2C640C" w14:textId="77777777" w:rsidR="008F24EF" w:rsidRPr="005A128C" w:rsidRDefault="008F24EF" w:rsidP="008F24EF">
      <w:pPr>
        <w:pStyle w:val="2"/>
        <w:numPr>
          <w:ilvl w:val="2"/>
          <w:numId w:val="3"/>
        </w:numPr>
      </w:pPr>
      <w:r w:rsidRPr="005A128C">
        <w:t>Предоставить пользователю возможность выбора текстового файла карты с помощью диалогового окна при нажатии на кнопку на форме или на пункт меню.</w:t>
      </w:r>
    </w:p>
    <w:p w14:paraId="0B070AFC" w14:textId="77777777" w:rsidR="008F24EF" w:rsidRPr="005A128C" w:rsidRDefault="008F24EF" w:rsidP="008F24EF">
      <w:pPr>
        <w:pStyle w:val="2"/>
        <w:numPr>
          <w:ilvl w:val="2"/>
          <w:numId w:val="3"/>
        </w:numPr>
      </w:pPr>
      <w:r w:rsidRPr="005A128C">
        <w:t>После выбора файла требуется найти ширину (количество описанных клеток в одной строке файла) и высоту (количество строк в файле) игрового поля и реализовать формирование игрового поля путем программного создания и отображения его клеток.</w:t>
      </w:r>
    </w:p>
    <w:p w14:paraId="283D2B3B" w14:textId="77777777" w:rsidR="008F24EF" w:rsidRPr="005A128C" w:rsidRDefault="008F24EF" w:rsidP="008F24EF"/>
    <w:p w14:paraId="4DB04D6D" w14:textId="77777777" w:rsidR="008F24EF" w:rsidRPr="005A128C" w:rsidRDefault="008F24EF" w:rsidP="008F24EF">
      <w:r w:rsidRPr="005A128C">
        <w:t>Пример содержимого файла игрового поля:</w:t>
      </w:r>
    </w:p>
    <w:p w14:paraId="7F972403" w14:textId="77777777" w:rsidR="008F24EF" w:rsidRPr="005A128C" w:rsidRDefault="008F24EF" w:rsidP="008F24EF">
      <w:pPr>
        <w:pStyle w:val="ad"/>
      </w:pPr>
      <w:r w:rsidRPr="005A128C">
        <w:t>## ##</w:t>
      </w:r>
    </w:p>
    <w:p w14:paraId="644D89FD" w14:textId="77777777" w:rsidR="008F24EF" w:rsidRPr="005A128C" w:rsidRDefault="008F24EF" w:rsidP="008F24EF">
      <w:pPr>
        <w:pStyle w:val="ad"/>
      </w:pPr>
      <w:r w:rsidRPr="005A128C">
        <w:t>#   #</w:t>
      </w:r>
    </w:p>
    <w:p w14:paraId="0DB39557" w14:textId="77777777" w:rsidR="008F24EF" w:rsidRPr="005A128C" w:rsidRDefault="008F24EF" w:rsidP="008F24EF">
      <w:pPr>
        <w:pStyle w:val="ad"/>
      </w:pPr>
      <w:r w:rsidRPr="005A128C">
        <w:t xml:space="preserve">  #  </w:t>
      </w:r>
    </w:p>
    <w:p w14:paraId="3D74E9B2" w14:textId="77777777" w:rsidR="008F24EF" w:rsidRPr="005A128C" w:rsidRDefault="008F24EF" w:rsidP="008F24EF">
      <w:pPr>
        <w:pStyle w:val="ad"/>
      </w:pPr>
      <w:r w:rsidRPr="005A128C">
        <w:t>#   #</w:t>
      </w:r>
    </w:p>
    <w:p w14:paraId="49362941" w14:textId="77777777" w:rsidR="008F24EF" w:rsidRPr="005A128C" w:rsidRDefault="008F24EF" w:rsidP="008F24EF">
      <w:pPr>
        <w:pStyle w:val="ad"/>
      </w:pPr>
      <w:r w:rsidRPr="005A128C">
        <w:t>## ##</w:t>
      </w:r>
    </w:p>
    <w:p w14:paraId="3DD9896A" w14:textId="77777777" w:rsidR="008F24EF" w:rsidRPr="005A128C" w:rsidRDefault="008F24EF" w:rsidP="008F24EF">
      <w:pPr>
        <w:rPr>
          <w:lang w:val="en-US"/>
        </w:rPr>
      </w:pPr>
    </w:p>
    <w:p w14:paraId="5D798970" w14:textId="77777777" w:rsidR="008F24EF" w:rsidRPr="005A128C" w:rsidRDefault="008F24EF" w:rsidP="008F24EF">
      <w:r w:rsidRPr="005A128C">
        <w:t>Пример результата работы:</w:t>
      </w:r>
    </w:p>
    <w:p w14:paraId="1A9A770A" w14:textId="77777777" w:rsidR="008F24EF" w:rsidRPr="005A128C" w:rsidRDefault="008F24EF" w:rsidP="008F24EF">
      <w:pPr>
        <w:rPr>
          <w:lang w:val="en-US"/>
        </w:rPr>
      </w:pPr>
      <w:r w:rsidRPr="005A128C">
        <w:rPr>
          <w:noProof/>
          <w:lang w:val="en-US"/>
        </w:rPr>
        <w:drawing>
          <wp:inline distT="0" distB="0" distL="0" distR="0" wp14:anchorId="332378B2" wp14:editId="72DA05ED">
            <wp:extent cx="2410161" cy="2391109"/>
            <wp:effectExtent l="0" t="0" r="0" b="9525"/>
            <wp:docPr id="1422198397" name="Рисунок 1" descr="Изображение выглядит как символ, зеленый, прямоугольный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98397" name="Рисунок 1" descr="Изображение выглядит как символ, зеленый, прямоугольный, Прямоугольник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7CF2" w14:textId="77777777" w:rsidR="008F24EF" w:rsidRPr="005A128C" w:rsidRDefault="008F24EF" w:rsidP="008F24EF"/>
    <w:p w14:paraId="4327203D" w14:textId="61AA7EE8" w:rsidR="008F24EF" w:rsidRPr="005A128C" w:rsidRDefault="008F24EF" w:rsidP="008F24EF">
      <w:r w:rsidRPr="005A128C">
        <w:t xml:space="preserve">Для рисования карты </w:t>
      </w:r>
      <w:proofErr w:type="spellStart"/>
      <w:r w:rsidRPr="005A128C">
        <w:t>программно</w:t>
      </w:r>
      <w:proofErr w:type="spellEnd"/>
      <w:r w:rsidRPr="005A128C">
        <w:t xml:space="preserve"> располагайте панели определенного цвета на форме</w:t>
      </w:r>
      <w:r w:rsidR="00FA6FCD">
        <w:t xml:space="preserve"> (</w:t>
      </w:r>
      <w:r w:rsidR="00FA6FCD">
        <w:rPr>
          <w:lang w:val="en-US"/>
        </w:rPr>
        <w:t>Location</w:t>
      </w:r>
      <w:r w:rsidR="00FA6FCD" w:rsidRPr="00FA6FCD">
        <w:t xml:space="preserve">, </w:t>
      </w:r>
      <w:r w:rsidR="00FA6FCD">
        <w:rPr>
          <w:lang w:val="en-US"/>
        </w:rPr>
        <w:t>Size</w:t>
      </w:r>
      <w:r w:rsidR="00FA6FCD" w:rsidRPr="00FA6FCD">
        <w:t xml:space="preserve">, </w:t>
      </w:r>
      <w:proofErr w:type="spellStart"/>
      <w:r w:rsidR="00040068">
        <w:rPr>
          <w:lang w:val="en-US"/>
        </w:rPr>
        <w:t>BackColor</w:t>
      </w:r>
      <w:proofErr w:type="spellEnd"/>
      <w:r w:rsidR="00FA6FCD">
        <w:t>)</w:t>
      </w:r>
    </w:p>
    <w:p w14:paraId="4F0C9335" w14:textId="77777777" w:rsidR="008F24EF" w:rsidRPr="005A128C" w:rsidRDefault="008F24EF" w:rsidP="008F24EF">
      <w:pPr>
        <w:pStyle w:val="1"/>
        <w:numPr>
          <w:ilvl w:val="0"/>
          <w:numId w:val="3"/>
        </w:numPr>
      </w:pPr>
      <w:r w:rsidRPr="005A128C">
        <w:t>Порядок выполнения работы</w:t>
      </w:r>
    </w:p>
    <w:p w14:paraId="30784A4C" w14:textId="77777777" w:rsidR="008F24EF" w:rsidRPr="005A128C" w:rsidRDefault="008F24EF" w:rsidP="008F24EF">
      <w:pPr>
        <w:pStyle w:val="2"/>
        <w:numPr>
          <w:ilvl w:val="1"/>
          <w:numId w:val="3"/>
        </w:numPr>
      </w:pPr>
      <w:r w:rsidRPr="005A128C">
        <w:t xml:space="preserve">Используя Microsoft Visual Studio, создать проект C# и выполнить </w:t>
      </w:r>
      <w:r w:rsidRPr="005A128C">
        <w:lastRenderedPageBreak/>
        <w:t>задания из п.5.</w:t>
      </w:r>
    </w:p>
    <w:p w14:paraId="11C70A9F" w14:textId="77777777" w:rsidR="008F24EF" w:rsidRPr="005A128C" w:rsidRDefault="008F24EF" w:rsidP="008F24EF">
      <w:pPr>
        <w:pStyle w:val="2"/>
        <w:numPr>
          <w:ilvl w:val="1"/>
          <w:numId w:val="3"/>
        </w:numPr>
      </w:pPr>
      <w:r w:rsidRPr="005A128C">
        <w:t>Ответить на контрольные вопросы.</w:t>
      </w:r>
    </w:p>
    <w:p w14:paraId="1BEF3468" w14:textId="77777777" w:rsidR="008F24EF" w:rsidRPr="005A128C" w:rsidRDefault="008F24EF" w:rsidP="008F24EF">
      <w:pPr>
        <w:pStyle w:val="1"/>
        <w:numPr>
          <w:ilvl w:val="0"/>
          <w:numId w:val="3"/>
        </w:numPr>
      </w:pPr>
      <w:r w:rsidRPr="005A128C">
        <w:t>Содержание отчета</w:t>
      </w:r>
    </w:p>
    <w:p w14:paraId="42BA2790" w14:textId="77777777" w:rsidR="008F24EF" w:rsidRPr="005A128C" w:rsidRDefault="008F24EF" w:rsidP="008F24EF">
      <w:pPr>
        <w:pStyle w:val="2"/>
        <w:numPr>
          <w:ilvl w:val="1"/>
          <w:numId w:val="3"/>
        </w:numPr>
      </w:pPr>
      <w:r w:rsidRPr="005A128C">
        <w:t>Титульный лист</w:t>
      </w:r>
    </w:p>
    <w:p w14:paraId="7A8C9879" w14:textId="77777777" w:rsidR="008F24EF" w:rsidRPr="005A128C" w:rsidRDefault="008F24EF" w:rsidP="008F24EF">
      <w:pPr>
        <w:pStyle w:val="2"/>
        <w:numPr>
          <w:ilvl w:val="1"/>
          <w:numId w:val="3"/>
        </w:numPr>
      </w:pPr>
      <w:r w:rsidRPr="005A128C">
        <w:t>Цель работы</w:t>
      </w:r>
    </w:p>
    <w:p w14:paraId="7EC26000" w14:textId="77777777" w:rsidR="008F24EF" w:rsidRPr="005A128C" w:rsidRDefault="008F24EF" w:rsidP="008F24EF">
      <w:pPr>
        <w:pStyle w:val="2"/>
        <w:numPr>
          <w:ilvl w:val="1"/>
          <w:numId w:val="3"/>
        </w:numPr>
      </w:pPr>
      <w:r w:rsidRPr="005A128C">
        <w:t>Ответы на контрольные вопросы</w:t>
      </w:r>
    </w:p>
    <w:p w14:paraId="01E9DE8F" w14:textId="77777777" w:rsidR="008F24EF" w:rsidRPr="005A128C" w:rsidRDefault="008F24EF" w:rsidP="008F24EF">
      <w:pPr>
        <w:pStyle w:val="2"/>
        <w:numPr>
          <w:ilvl w:val="1"/>
          <w:numId w:val="3"/>
        </w:numPr>
      </w:pPr>
      <w:r w:rsidRPr="005A128C">
        <w:t>Вывод</w:t>
      </w:r>
    </w:p>
    <w:p w14:paraId="040BBF7D" w14:textId="77777777" w:rsidR="008F24EF" w:rsidRPr="005A128C" w:rsidRDefault="008F24EF" w:rsidP="008F24EF">
      <w:pPr>
        <w:pStyle w:val="1"/>
        <w:numPr>
          <w:ilvl w:val="0"/>
          <w:numId w:val="3"/>
        </w:numPr>
      </w:pPr>
      <w:r w:rsidRPr="005A128C">
        <w:t>Контрольные вопросы</w:t>
      </w:r>
    </w:p>
    <w:p w14:paraId="51BDBFFB" w14:textId="77777777" w:rsidR="008F24EF" w:rsidRPr="005A128C" w:rsidRDefault="008F24EF" w:rsidP="008F24EF">
      <w:pPr>
        <w:pStyle w:val="2"/>
        <w:numPr>
          <w:ilvl w:val="1"/>
          <w:numId w:val="3"/>
        </w:numPr>
      </w:pPr>
      <w:r w:rsidRPr="005A128C">
        <w:t>Какие основные свойства и события используются у таймера в приложении C#?</w:t>
      </w:r>
    </w:p>
    <w:p w14:paraId="777AD909" w14:textId="77777777" w:rsidR="008F24EF" w:rsidRPr="005A128C" w:rsidRDefault="008F24EF" w:rsidP="008F24EF">
      <w:pPr>
        <w:pStyle w:val="2"/>
        <w:numPr>
          <w:ilvl w:val="1"/>
          <w:numId w:val="3"/>
        </w:numPr>
      </w:pPr>
      <w:r w:rsidRPr="005A128C">
        <w:t>Как запустить и остановить таймер в приложении C#?</w:t>
      </w:r>
    </w:p>
    <w:p w14:paraId="3EE52F85" w14:textId="77777777" w:rsidR="008F24EF" w:rsidRPr="005A128C" w:rsidRDefault="008F24EF" w:rsidP="008F24EF">
      <w:pPr>
        <w:pStyle w:val="2"/>
        <w:numPr>
          <w:ilvl w:val="1"/>
          <w:numId w:val="3"/>
        </w:numPr>
      </w:pPr>
      <w:r w:rsidRPr="005A128C">
        <w:t xml:space="preserve">Что такое </w:t>
      </w:r>
      <w:proofErr w:type="spellStart"/>
      <w:r w:rsidRPr="005A128C">
        <w:t>ImageList</w:t>
      </w:r>
      <w:proofErr w:type="spellEnd"/>
      <w:r w:rsidRPr="005A128C">
        <w:t xml:space="preserve"> и для чего он используется в приложении C#?</w:t>
      </w:r>
    </w:p>
    <w:p w14:paraId="795CE7E4" w14:textId="77777777" w:rsidR="008F24EF" w:rsidRPr="005A128C" w:rsidRDefault="008F24EF" w:rsidP="008F24EF">
      <w:pPr>
        <w:pStyle w:val="2"/>
        <w:numPr>
          <w:ilvl w:val="1"/>
          <w:numId w:val="3"/>
        </w:numPr>
      </w:pPr>
      <w:r w:rsidRPr="005A128C">
        <w:t>Какие режимы изменения размеров изображения (</w:t>
      </w:r>
      <w:proofErr w:type="spellStart"/>
      <w:r w:rsidRPr="005A128C">
        <w:t>SizeMo</w:t>
      </w:r>
      <w:proofErr w:type="spellEnd"/>
      <w:r w:rsidRPr="005A128C">
        <w:rPr>
          <w:lang w:val="en-US"/>
        </w:rPr>
        <w:t>d</w:t>
      </w:r>
      <w:r w:rsidRPr="005A128C">
        <w:t xml:space="preserve">e) поддерживаются у </w:t>
      </w:r>
      <w:proofErr w:type="spellStart"/>
      <w:r w:rsidRPr="005A128C">
        <w:t>PictureBox</w:t>
      </w:r>
      <w:proofErr w:type="spellEnd"/>
      <w:r w:rsidRPr="005A128C">
        <w:t xml:space="preserve"> и как изменяет изображение каждый из режимов?</w:t>
      </w:r>
    </w:p>
    <w:p w14:paraId="7C390937" w14:textId="77777777" w:rsidR="008F24EF" w:rsidRDefault="008F24EF" w:rsidP="008F24EF">
      <w:pPr>
        <w:pStyle w:val="2"/>
        <w:numPr>
          <w:ilvl w:val="1"/>
          <w:numId w:val="3"/>
        </w:numPr>
      </w:pPr>
      <w:r w:rsidRPr="005A128C">
        <w:t xml:space="preserve">Как </w:t>
      </w:r>
      <w:proofErr w:type="spellStart"/>
      <w:r w:rsidRPr="005A128C">
        <w:t>программно</w:t>
      </w:r>
      <w:proofErr w:type="spellEnd"/>
      <w:r w:rsidRPr="005A128C">
        <w:t xml:space="preserve"> создать и добавить элементы на форму в приложении C#?</w:t>
      </w:r>
    </w:p>
    <w:p w14:paraId="56560A37" w14:textId="3C3384C3" w:rsidR="00EE187F" w:rsidRPr="008F24EF" w:rsidRDefault="00EE187F" w:rsidP="008F24EF"/>
    <w:sectPr w:rsidR="00EE187F" w:rsidRPr="008F24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5141"/>
    <w:rsid w:val="00027E0B"/>
    <w:rsid w:val="00040068"/>
    <w:rsid w:val="00055311"/>
    <w:rsid w:val="00063675"/>
    <w:rsid w:val="00070FAF"/>
    <w:rsid w:val="00080A51"/>
    <w:rsid w:val="000B1531"/>
    <w:rsid w:val="000C0097"/>
    <w:rsid w:val="000C566F"/>
    <w:rsid w:val="000D2C3D"/>
    <w:rsid w:val="00106123"/>
    <w:rsid w:val="001306AE"/>
    <w:rsid w:val="00142169"/>
    <w:rsid w:val="00147FDC"/>
    <w:rsid w:val="00157865"/>
    <w:rsid w:val="0016046B"/>
    <w:rsid w:val="001645AA"/>
    <w:rsid w:val="0016575F"/>
    <w:rsid w:val="00167574"/>
    <w:rsid w:val="00172B15"/>
    <w:rsid w:val="00182495"/>
    <w:rsid w:val="0018259A"/>
    <w:rsid w:val="001874D7"/>
    <w:rsid w:val="001974B9"/>
    <w:rsid w:val="001A1442"/>
    <w:rsid w:val="001A4923"/>
    <w:rsid w:val="001D41B2"/>
    <w:rsid w:val="001E03FF"/>
    <w:rsid w:val="001E08E7"/>
    <w:rsid w:val="001E1F5F"/>
    <w:rsid w:val="001E32F3"/>
    <w:rsid w:val="001E4D07"/>
    <w:rsid w:val="001E7749"/>
    <w:rsid w:val="001F2B73"/>
    <w:rsid w:val="001F2D59"/>
    <w:rsid w:val="00215DA5"/>
    <w:rsid w:val="00225A5E"/>
    <w:rsid w:val="002456BD"/>
    <w:rsid w:val="00253F0B"/>
    <w:rsid w:val="00261B0A"/>
    <w:rsid w:val="00271E47"/>
    <w:rsid w:val="002757AB"/>
    <w:rsid w:val="002762D7"/>
    <w:rsid w:val="00292C9C"/>
    <w:rsid w:val="002943A8"/>
    <w:rsid w:val="002A44EA"/>
    <w:rsid w:val="002E0231"/>
    <w:rsid w:val="00323285"/>
    <w:rsid w:val="0032751F"/>
    <w:rsid w:val="00330804"/>
    <w:rsid w:val="00334820"/>
    <w:rsid w:val="00350F53"/>
    <w:rsid w:val="00360FD4"/>
    <w:rsid w:val="0036219F"/>
    <w:rsid w:val="003771A7"/>
    <w:rsid w:val="003C6A30"/>
    <w:rsid w:val="003E2CFB"/>
    <w:rsid w:val="003F5D99"/>
    <w:rsid w:val="00406646"/>
    <w:rsid w:val="00411272"/>
    <w:rsid w:val="00414633"/>
    <w:rsid w:val="00426AF9"/>
    <w:rsid w:val="00443427"/>
    <w:rsid w:val="00453EE9"/>
    <w:rsid w:val="004759E4"/>
    <w:rsid w:val="00476383"/>
    <w:rsid w:val="004A1472"/>
    <w:rsid w:val="004A368A"/>
    <w:rsid w:val="004E04B3"/>
    <w:rsid w:val="004E2808"/>
    <w:rsid w:val="004E4FA5"/>
    <w:rsid w:val="004F178F"/>
    <w:rsid w:val="00514302"/>
    <w:rsid w:val="00564E59"/>
    <w:rsid w:val="00577E85"/>
    <w:rsid w:val="00597252"/>
    <w:rsid w:val="005B2306"/>
    <w:rsid w:val="005C3728"/>
    <w:rsid w:val="005C462D"/>
    <w:rsid w:val="005C6E23"/>
    <w:rsid w:val="005F0A17"/>
    <w:rsid w:val="00605B74"/>
    <w:rsid w:val="0061167A"/>
    <w:rsid w:val="00623DA7"/>
    <w:rsid w:val="006543B7"/>
    <w:rsid w:val="006566A7"/>
    <w:rsid w:val="006769C8"/>
    <w:rsid w:val="00693BA2"/>
    <w:rsid w:val="006A7D55"/>
    <w:rsid w:val="006B60F6"/>
    <w:rsid w:val="006C3BE4"/>
    <w:rsid w:val="006D3BD6"/>
    <w:rsid w:val="006E2B52"/>
    <w:rsid w:val="006E587D"/>
    <w:rsid w:val="006E6FA6"/>
    <w:rsid w:val="006F1994"/>
    <w:rsid w:val="006F41C3"/>
    <w:rsid w:val="007069FE"/>
    <w:rsid w:val="00711D0F"/>
    <w:rsid w:val="00713B95"/>
    <w:rsid w:val="0071638D"/>
    <w:rsid w:val="00723E7E"/>
    <w:rsid w:val="00735A9E"/>
    <w:rsid w:val="0074683A"/>
    <w:rsid w:val="007502B2"/>
    <w:rsid w:val="00751607"/>
    <w:rsid w:val="00761372"/>
    <w:rsid w:val="00771CEB"/>
    <w:rsid w:val="00777A49"/>
    <w:rsid w:val="00784C93"/>
    <w:rsid w:val="00784EE3"/>
    <w:rsid w:val="007A091B"/>
    <w:rsid w:val="007B2FE0"/>
    <w:rsid w:val="007B5CEA"/>
    <w:rsid w:val="007B751B"/>
    <w:rsid w:val="007F1C7C"/>
    <w:rsid w:val="007F2C11"/>
    <w:rsid w:val="007F3E22"/>
    <w:rsid w:val="007F6037"/>
    <w:rsid w:val="00814C20"/>
    <w:rsid w:val="00840ABB"/>
    <w:rsid w:val="00871EDC"/>
    <w:rsid w:val="00871F2D"/>
    <w:rsid w:val="00873CD7"/>
    <w:rsid w:val="00881FDE"/>
    <w:rsid w:val="008823E4"/>
    <w:rsid w:val="0089460B"/>
    <w:rsid w:val="00895CC0"/>
    <w:rsid w:val="008A376B"/>
    <w:rsid w:val="008B474D"/>
    <w:rsid w:val="008B582A"/>
    <w:rsid w:val="008D59BE"/>
    <w:rsid w:val="008E5ED2"/>
    <w:rsid w:val="008F18B6"/>
    <w:rsid w:val="008F24EF"/>
    <w:rsid w:val="008F25B5"/>
    <w:rsid w:val="0090066F"/>
    <w:rsid w:val="0091048A"/>
    <w:rsid w:val="009107B3"/>
    <w:rsid w:val="00925158"/>
    <w:rsid w:val="0093590A"/>
    <w:rsid w:val="00947C69"/>
    <w:rsid w:val="0095399C"/>
    <w:rsid w:val="00957198"/>
    <w:rsid w:val="00960D9B"/>
    <w:rsid w:val="00972EA7"/>
    <w:rsid w:val="00981A0D"/>
    <w:rsid w:val="009833F7"/>
    <w:rsid w:val="0099194A"/>
    <w:rsid w:val="00996E78"/>
    <w:rsid w:val="009A12B6"/>
    <w:rsid w:val="009A5CA5"/>
    <w:rsid w:val="009C1CF9"/>
    <w:rsid w:val="009E212D"/>
    <w:rsid w:val="009F7E05"/>
    <w:rsid w:val="00A24A5A"/>
    <w:rsid w:val="00A52F1F"/>
    <w:rsid w:val="00A57078"/>
    <w:rsid w:val="00A5787A"/>
    <w:rsid w:val="00A7632F"/>
    <w:rsid w:val="00A81B5D"/>
    <w:rsid w:val="00AA3FFC"/>
    <w:rsid w:val="00AB0A48"/>
    <w:rsid w:val="00AD035D"/>
    <w:rsid w:val="00AD04AE"/>
    <w:rsid w:val="00AE001F"/>
    <w:rsid w:val="00AE20B5"/>
    <w:rsid w:val="00AF0E8D"/>
    <w:rsid w:val="00AF2C43"/>
    <w:rsid w:val="00B10454"/>
    <w:rsid w:val="00B1450B"/>
    <w:rsid w:val="00B20CBB"/>
    <w:rsid w:val="00B22940"/>
    <w:rsid w:val="00B31275"/>
    <w:rsid w:val="00B34EF6"/>
    <w:rsid w:val="00B36B1F"/>
    <w:rsid w:val="00B54415"/>
    <w:rsid w:val="00B54E73"/>
    <w:rsid w:val="00B63F95"/>
    <w:rsid w:val="00B744F4"/>
    <w:rsid w:val="00B74820"/>
    <w:rsid w:val="00B83CE0"/>
    <w:rsid w:val="00B85644"/>
    <w:rsid w:val="00B87733"/>
    <w:rsid w:val="00B878F3"/>
    <w:rsid w:val="00B92E83"/>
    <w:rsid w:val="00BA2188"/>
    <w:rsid w:val="00BA6611"/>
    <w:rsid w:val="00BB18E8"/>
    <w:rsid w:val="00BB3BC2"/>
    <w:rsid w:val="00BB49F7"/>
    <w:rsid w:val="00BC00F8"/>
    <w:rsid w:val="00BC582F"/>
    <w:rsid w:val="00BC5D54"/>
    <w:rsid w:val="00BC7D5D"/>
    <w:rsid w:val="00BE7E11"/>
    <w:rsid w:val="00BF1897"/>
    <w:rsid w:val="00BF56BD"/>
    <w:rsid w:val="00C16FE8"/>
    <w:rsid w:val="00C25A79"/>
    <w:rsid w:val="00C309F6"/>
    <w:rsid w:val="00C33D3A"/>
    <w:rsid w:val="00C52314"/>
    <w:rsid w:val="00C56EC6"/>
    <w:rsid w:val="00C87255"/>
    <w:rsid w:val="00C9370F"/>
    <w:rsid w:val="00CB2982"/>
    <w:rsid w:val="00CB389F"/>
    <w:rsid w:val="00CD50E2"/>
    <w:rsid w:val="00CF0E87"/>
    <w:rsid w:val="00CF2EC0"/>
    <w:rsid w:val="00CF5097"/>
    <w:rsid w:val="00D001BC"/>
    <w:rsid w:val="00D100C2"/>
    <w:rsid w:val="00D25772"/>
    <w:rsid w:val="00D265BF"/>
    <w:rsid w:val="00D32318"/>
    <w:rsid w:val="00D543DA"/>
    <w:rsid w:val="00D5783F"/>
    <w:rsid w:val="00D66C75"/>
    <w:rsid w:val="00D729F3"/>
    <w:rsid w:val="00D7386F"/>
    <w:rsid w:val="00D76328"/>
    <w:rsid w:val="00DB6075"/>
    <w:rsid w:val="00DD2A13"/>
    <w:rsid w:val="00DD39A1"/>
    <w:rsid w:val="00DE3296"/>
    <w:rsid w:val="00DF070F"/>
    <w:rsid w:val="00E01507"/>
    <w:rsid w:val="00E019D8"/>
    <w:rsid w:val="00E13016"/>
    <w:rsid w:val="00E65989"/>
    <w:rsid w:val="00EA1265"/>
    <w:rsid w:val="00EB38BE"/>
    <w:rsid w:val="00EE187F"/>
    <w:rsid w:val="00F0702F"/>
    <w:rsid w:val="00F10A9F"/>
    <w:rsid w:val="00F1414C"/>
    <w:rsid w:val="00F14A16"/>
    <w:rsid w:val="00F42AF7"/>
    <w:rsid w:val="00F45B5C"/>
    <w:rsid w:val="00F45FE0"/>
    <w:rsid w:val="00F55D30"/>
    <w:rsid w:val="00F57D3F"/>
    <w:rsid w:val="00F70D8A"/>
    <w:rsid w:val="00F80F65"/>
    <w:rsid w:val="00F83B42"/>
    <w:rsid w:val="00FA0777"/>
    <w:rsid w:val="00FA6D1B"/>
    <w:rsid w:val="00FA6FCD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202</TotalTime>
  <Pages>3</Pages>
  <Words>467</Words>
  <Characters>2977</Characters>
  <Application>Microsoft Office Word</Application>
  <DocSecurity>0</DocSecurity>
  <Lines>72</Lines>
  <Paragraphs>49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195</cp:revision>
  <dcterms:created xsi:type="dcterms:W3CDTF">2025-09-23T15:30:00Z</dcterms:created>
  <dcterms:modified xsi:type="dcterms:W3CDTF">2025-12-08T16:30:00Z</dcterms:modified>
</cp:coreProperties>
</file>