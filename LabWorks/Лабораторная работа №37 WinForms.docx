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957C" w14:textId="77777777" w:rsidR="008D506B" w:rsidRPr="00440E79" w:rsidRDefault="008D506B" w:rsidP="008D506B">
      <w:pPr>
        <w:pStyle w:val="10"/>
      </w:pPr>
      <w:r w:rsidRPr="00440E79">
        <w:t>Лабораторная работа №37</w:t>
      </w:r>
      <w:r>
        <w:br/>
      </w:r>
      <w:r w:rsidRPr="00440E79">
        <w:t>Разработка игрового приложения</w:t>
      </w:r>
    </w:p>
    <w:p w14:paraId="2F13A192" w14:textId="77777777" w:rsidR="008D506B" w:rsidRPr="00440E79" w:rsidRDefault="008D506B" w:rsidP="008D506B">
      <w:pPr>
        <w:pStyle w:val="1"/>
        <w:numPr>
          <w:ilvl w:val="0"/>
          <w:numId w:val="7"/>
        </w:numPr>
      </w:pPr>
      <w:r w:rsidRPr="00440E79">
        <w:t>Цель работы</w:t>
      </w:r>
    </w:p>
    <w:p w14:paraId="1F2A2A9E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Научиться разрабатывать интерактивные игровые приложения на C#.</w:t>
      </w:r>
    </w:p>
    <w:p w14:paraId="2FB1BB4D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Литература</w:t>
      </w:r>
    </w:p>
    <w:p w14:paraId="506B52E3" w14:textId="77777777" w:rsidR="008D506B" w:rsidRPr="00440E79" w:rsidRDefault="008D506B" w:rsidP="008D506B">
      <w:pPr>
        <w:pStyle w:val="2"/>
        <w:numPr>
          <w:ilvl w:val="1"/>
          <w:numId w:val="3"/>
        </w:numPr>
      </w:pPr>
      <w:proofErr w:type="spellStart"/>
      <w:r w:rsidRPr="00440E79">
        <w:t>Фленов</w:t>
      </w:r>
      <w:proofErr w:type="spellEnd"/>
      <w:r w:rsidRPr="00440E79">
        <w:t xml:space="preserve"> М.Е. Библия C# / М.Е. </w:t>
      </w:r>
      <w:proofErr w:type="spellStart"/>
      <w:r w:rsidRPr="00440E79">
        <w:t>Фленов</w:t>
      </w:r>
      <w:proofErr w:type="spellEnd"/>
      <w:r w:rsidRPr="00440E79">
        <w:t>. – Санкт-</w:t>
      </w:r>
      <w:proofErr w:type="gramStart"/>
      <w:r w:rsidRPr="00440E79">
        <w:t>Петербург :</w:t>
      </w:r>
      <w:proofErr w:type="gramEnd"/>
      <w:r w:rsidRPr="00440E79">
        <w:t xml:space="preserve">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440E79">
        <w:t>Загл</w:t>
      </w:r>
      <w:proofErr w:type="spellEnd"/>
      <w:r w:rsidRPr="00440E79">
        <w:t>. с экрана. – гл.5, гл.13.</w:t>
      </w:r>
    </w:p>
    <w:p w14:paraId="4057A71B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Подготовка к работе</w:t>
      </w:r>
    </w:p>
    <w:p w14:paraId="7DB28C13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Повторить теоретический материал (см. п.2).</w:t>
      </w:r>
    </w:p>
    <w:p w14:paraId="45B4A9DE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Изучить описание лабораторной работы.</w:t>
      </w:r>
    </w:p>
    <w:p w14:paraId="3EE571F4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Основное оборудование</w:t>
      </w:r>
    </w:p>
    <w:p w14:paraId="03518259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Персональный компьютер.</w:t>
      </w:r>
    </w:p>
    <w:p w14:paraId="6902489A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Задание</w:t>
      </w:r>
    </w:p>
    <w:p w14:paraId="17A82599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Настройка интерфейса приложения</w:t>
      </w:r>
    </w:p>
    <w:p w14:paraId="28B72D69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Настроить форму:</w:t>
      </w:r>
    </w:p>
    <w:p w14:paraId="1655CBEC" w14:textId="77777777" w:rsidR="008D506B" w:rsidRPr="00440E79" w:rsidRDefault="008D506B" w:rsidP="008D506B">
      <w:r w:rsidRPr="00440E79">
        <w:t>- изменить цвет фона, текста, шрифт</w:t>
      </w:r>
    </w:p>
    <w:p w14:paraId="747CC7BE" w14:textId="77777777" w:rsidR="008D506B" w:rsidRPr="00440E79" w:rsidRDefault="008D506B" w:rsidP="008D506B">
      <w:r w:rsidRPr="00440E79">
        <w:t>- форма должна открываться по центру экрана и быть фиксированного размера</w:t>
      </w:r>
    </w:p>
    <w:p w14:paraId="7207A7E6" w14:textId="77777777" w:rsidR="008D506B" w:rsidRPr="00440E79" w:rsidRDefault="008D506B" w:rsidP="008D506B">
      <w:r w:rsidRPr="00440E79">
        <w:t xml:space="preserve">- заголовок формы: </w:t>
      </w:r>
      <w:proofErr w:type="spellStart"/>
      <w:r w:rsidRPr="00440E79">
        <w:t>Арканоид</w:t>
      </w:r>
      <w:proofErr w:type="spellEnd"/>
    </w:p>
    <w:p w14:paraId="2AC127B4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В режиме дизайнера добавить на форму:</w:t>
      </w:r>
    </w:p>
    <w:p w14:paraId="4F1CF5B0" w14:textId="77777777" w:rsidR="008D506B" w:rsidRPr="00440E79" w:rsidRDefault="008D506B" w:rsidP="008D506B">
      <w:r w:rsidRPr="00440E79">
        <w:t>- метку для отображения счета</w:t>
      </w:r>
    </w:p>
    <w:p w14:paraId="250A3DDA" w14:textId="77777777" w:rsidR="008D506B" w:rsidRPr="00440E79" w:rsidRDefault="008D506B" w:rsidP="008D506B">
      <w:r w:rsidRPr="00440E79">
        <w:t>- метку для отображения количества потерянных мячей</w:t>
      </w:r>
    </w:p>
    <w:p w14:paraId="14F390AA" w14:textId="77777777" w:rsidR="008D506B" w:rsidRPr="00440E79" w:rsidRDefault="008D506B" w:rsidP="008D506B">
      <w:pPr>
        <w:rPr>
          <w:lang w:val="en-US"/>
        </w:rPr>
      </w:pPr>
      <w:r w:rsidRPr="00440E79">
        <w:rPr>
          <w:lang w:val="en-US"/>
        </w:rPr>
        <w:t xml:space="preserve">- </w:t>
      </w:r>
      <w:r w:rsidRPr="00440E79">
        <w:t>панель</w:t>
      </w:r>
      <w:r w:rsidRPr="00440E79">
        <w:rPr>
          <w:lang w:val="en-US"/>
        </w:rPr>
        <w:t>-</w:t>
      </w:r>
      <w:r w:rsidRPr="00440E79">
        <w:t>ракетку</w:t>
      </w:r>
      <w:r w:rsidRPr="00440E79">
        <w:rPr>
          <w:lang w:val="en-US"/>
        </w:rPr>
        <w:t xml:space="preserve"> (Name: racket)</w:t>
      </w:r>
    </w:p>
    <w:p w14:paraId="5F0193A3" w14:textId="77777777" w:rsidR="008D506B" w:rsidRPr="00440E79" w:rsidRDefault="008D506B" w:rsidP="008D506B">
      <w:pPr>
        <w:rPr>
          <w:lang w:val="en-US"/>
        </w:rPr>
      </w:pPr>
      <w:r w:rsidRPr="00440E79">
        <w:rPr>
          <w:lang w:val="en-US"/>
        </w:rPr>
        <w:t xml:space="preserve">- </w:t>
      </w:r>
      <w:r w:rsidRPr="00440E79">
        <w:t>панель</w:t>
      </w:r>
      <w:r w:rsidRPr="00440E79">
        <w:rPr>
          <w:lang w:val="en-US"/>
        </w:rPr>
        <w:t>-</w:t>
      </w:r>
      <w:r w:rsidRPr="00440E79">
        <w:t>мяч</w:t>
      </w:r>
      <w:r w:rsidRPr="00440E79">
        <w:rPr>
          <w:lang w:val="en-US"/>
        </w:rPr>
        <w:t xml:space="preserve"> (Name: ball)</w:t>
      </w:r>
    </w:p>
    <w:p w14:paraId="5A89B1CD" w14:textId="77777777" w:rsidR="008D506B" w:rsidRPr="00440E79" w:rsidRDefault="008D506B" w:rsidP="008D506B">
      <w:r w:rsidRPr="00440E79">
        <w:t>Настроить внешний вид добавленных элементов.</w:t>
      </w:r>
    </w:p>
    <w:p w14:paraId="6F76DA4A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На загрузку формы прописать код, </w:t>
      </w:r>
      <w:proofErr w:type="spellStart"/>
      <w:r w:rsidRPr="00440E79">
        <w:t>программно</w:t>
      </w:r>
      <w:proofErr w:type="spellEnd"/>
      <w:r w:rsidRPr="00440E79">
        <w:t xml:space="preserve"> размещающий на форме панели-кирпичи (4 ряда по 10 штук в каждом, у каждого ряда – свой цвет, ряд занимает всю строку от одной до другой стены, между каждым кирпичом должно быть расстояние в несколько пикселей).</w:t>
      </w:r>
    </w:p>
    <w:p w14:paraId="3DA13A66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На загрузку формы прописать следующий код для изменения контура панели-мяча на круглую (высота и ширина панели должны быть одинаковыми):</w:t>
      </w:r>
    </w:p>
    <w:p w14:paraId="6D4A3C16" w14:textId="77777777" w:rsidR="008D506B" w:rsidRPr="00440E79" w:rsidRDefault="008D506B" w:rsidP="008D506B">
      <w:pPr>
        <w:pStyle w:val="ad"/>
      </w:pPr>
      <w:proofErr w:type="gramStart"/>
      <w:r w:rsidRPr="00440E79">
        <w:t>System.Drawing.Drawing2D.GraphicsPath</w:t>
      </w:r>
      <w:proofErr w:type="gramEnd"/>
      <w:r w:rsidRPr="00440E79">
        <w:t xml:space="preserve"> path =</w:t>
      </w:r>
    </w:p>
    <w:p w14:paraId="53EFFA72" w14:textId="77777777" w:rsidR="008D506B" w:rsidRPr="00440E79" w:rsidRDefault="008D506B" w:rsidP="008D506B">
      <w:pPr>
        <w:pStyle w:val="ad"/>
      </w:pPr>
      <w:r w:rsidRPr="00440E79">
        <w:t xml:space="preserve">    new </w:t>
      </w:r>
      <w:proofErr w:type="gramStart"/>
      <w:r w:rsidRPr="00440E79">
        <w:t>System.Drawing.Drawing2D.GraphicsPath</w:t>
      </w:r>
      <w:proofErr w:type="gramEnd"/>
      <w:r w:rsidRPr="00440E79">
        <w:t>(</w:t>
      </w:r>
      <w:proofErr w:type="gramStart"/>
      <w:r w:rsidRPr="00440E79">
        <w:t>);</w:t>
      </w:r>
      <w:proofErr w:type="gramEnd"/>
    </w:p>
    <w:p w14:paraId="3867DB54" w14:textId="77777777" w:rsidR="008D506B" w:rsidRPr="00440E79" w:rsidRDefault="008D506B" w:rsidP="008D506B">
      <w:pPr>
        <w:pStyle w:val="ad"/>
      </w:pPr>
      <w:proofErr w:type="spellStart"/>
      <w:proofErr w:type="gramStart"/>
      <w:r w:rsidRPr="00440E79">
        <w:t>path.AddEllipse</w:t>
      </w:r>
      <w:proofErr w:type="spellEnd"/>
      <w:proofErr w:type="gramEnd"/>
      <w:r w:rsidRPr="00440E79">
        <w:t>(</w:t>
      </w:r>
      <w:proofErr w:type="spellStart"/>
      <w:proofErr w:type="gramStart"/>
      <w:r w:rsidRPr="00440E79">
        <w:t>ball.ClientRectangle</w:t>
      </w:r>
      <w:proofErr w:type="spellEnd"/>
      <w:r w:rsidRPr="00440E79">
        <w:t>);</w:t>
      </w:r>
      <w:proofErr w:type="gramEnd"/>
    </w:p>
    <w:p w14:paraId="0355FF49" w14:textId="77777777" w:rsidR="008D506B" w:rsidRPr="00440E79" w:rsidRDefault="008D506B" w:rsidP="008D506B">
      <w:pPr>
        <w:pStyle w:val="ad"/>
      </w:pPr>
      <w:proofErr w:type="spellStart"/>
      <w:proofErr w:type="gramStart"/>
      <w:r w:rsidRPr="00440E79">
        <w:t>ball.Region</w:t>
      </w:r>
      <w:proofErr w:type="spellEnd"/>
      <w:proofErr w:type="gramEnd"/>
      <w:r w:rsidRPr="00440E79">
        <w:t xml:space="preserve"> = new Region(path</w:t>
      </w:r>
      <w:proofErr w:type="gramStart"/>
      <w:r w:rsidRPr="00440E79">
        <w:t>);</w:t>
      </w:r>
      <w:proofErr w:type="gramEnd"/>
    </w:p>
    <w:p w14:paraId="152F37DD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На загрузку формы прописать код, изменяющий начальное положение мяч (мяч должен появляться в случайном месте в нижней части игрового поля).</w:t>
      </w:r>
    </w:p>
    <w:p w14:paraId="4F7ED06F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lastRenderedPageBreak/>
        <w:t>Реализация движения ракетки и мяча</w:t>
      </w:r>
    </w:p>
    <w:p w14:paraId="4F0F002D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Для того, чтобы ракетка двигалась за курсором мыши в пределах формы, создать у формы обработчик движения мыши и прописать в нем следующий код:</w:t>
      </w:r>
    </w:p>
    <w:p w14:paraId="0D868DA0" w14:textId="77777777" w:rsidR="008D506B" w:rsidRPr="00440E79" w:rsidRDefault="008D506B" w:rsidP="008D506B">
      <w:pPr>
        <w:pStyle w:val="ad"/>
        <w:rPr>
          <w:lang w:val="ru-RU"/>
        </w:rPr>
      </w:pPr>
      <w:r w:rsidRPr="00440E79">
        <w:rPr>
          <w:lang w:val="ru-RU"/>
        </w:rPr>
        <w:t>// определение центра ракетки, по нему будет находиться курсор мыши</w:t>
      </w:r>
    </w:p>
    <w:p w14:paraId="7DF3ED57" w14:textId="77777777" w:rsidR="008D506B" w:rsidRPr="00C93701" w:rsidRDefault="008D506B" w:rsidP="008D506B">
      <w:pPr>
        <w:pStyle w:val="ad"/>
        <w:rPr>
          <w:lang w:val="ru-RU"/>
        </w:rPr>
      </w:pPr>
      <w:r w:rsidRPr="00440E79">
        <w:t>int</w:t>
      </w:r>
      <w:r w:rsidRPr="00C93701">
        <w:rPr>
          <w:lang w:val="ru-RU"/>
        </w:rPr>
        <w:t xml:space="preserve"> </w:t>
      </w:r>
      <w:proofErr w:type="spellStart"/>
      <w:r w:rsidRPr="00440E79">
        <w:t>racketCenterX</w:t>
      </w:r>
      <w:proofErr w:type="spellEnd"/>
      <w:r w:rsidRPr="00C93701">
        <w:rPr>
          <w:lang w:val="ru-RU"/>
        </w:rPr>
        <w:t xml:space="preserve"> = </w:t>
      </w:r>
      <w:proofErr w:type="gramStart"/>
      <w:r w:rsidRPr="00440E79">
        <w:t>racket</w:t>
      </w:r>
      <w:r w:rsidRPr="00C93701">
        <w:rPr>
          <w:lang w:val="ru-RU"/>
        </w:rPr>
        <w:t>.</w:t>
      </w:r>
      <w:r w:rsidRPr="00440E79">
        <w:t>Width</w:t>
      </w:r>
      <w:proofErr w:type="gramEnd"/>
      <w:r w:rsidRPr="00C93701">
        <w:rPr>
          <w:lang w:val="ru-RU"/>
        </w:rPr>
        <w:t xml:space="preserve"> / </w:t>
      </w:r>
      <w:proofErr w:type="gramStart"/>
      <w:r w:rsidRPr="00C93701">
        <w:rPr>
          <w:lang w:val="ru-RU"/>
        </w:rPr>
        <w:t>2;</w:t>
      </w:r>
      <w:proofErr w:type="gramEnd"/>
    </w:p>
    <w:p w14:paraId="11E527FB" w14:textId="77777777" w:rsidR="008D506B" w:rsidRPr="00C93701" w:rsidRDefault="008D506B" w:rsidP="008D506B">
      <w:pPr>
        <w:pStyle w:val="ad"/>
        <w:rPr>
          <w:lang w:val="ru-RU"/>
        </w:rPr>
      </w:pPr>
      <w:r w:rsidRPr="00C93701">
        <w:rPr>
          <w:lang w:val="ru-RU"/>
        </w:rPr>
        <w:t xml:space="preserve">// </w:t>
      </w:r>
      <w:proofErr w:type="gramStart"/>
      <w:r w:rsidRPr="00440E79">
        <w:t>this</w:t>
      </w:r>
      <w:r w:rsidRPr="00C93701">
        <w:rPr>
          <w:lang w:val="ru-RU"/>
        </w:rPr>
        <w:t>.</w:t>
      </w:r>
      <w:proofErr w:type="spellStart"/>
      <w:r w:rsidRPr="00440E79">
        <w:t>ClientSize</w:t>
      </w:r>
      <w:proofErr w:type="spellEnd"/>
      <w:proofErr w:type="gramEnd"/>
      <w:r w:rsidRPr="00C93701">
        <w:rPr>
          <w:lang w:val="ru-RU"/>
        </w:rPr>
        <w:t xml:space="preserve"> </w:t>
      </w:r>
      <w:proofErr w:type="gramStart"/>
      <w:r w:rsidRPr="00C93701">
        <w:rPr>
          <w:lang w:val="ru-RU"/>
        </w:rPr>
        <w:t>- это</w:t>
      </w:r>
      <w:proofErr w:type="gramEnd"/>
      <w:r w:rsidRPr="00C93701">
        <w:rPr>
          <w:lang w:val="ru-RU"/>
        </w:rPr>
        <w:t xml:space="preserve"> прямоугольная клиентская область формы</w:t>
      </w:r>
    </w:p>
    <w:p w14:paraId="1F3B87F3" w14:textId="77777777" w:rsidR="008D506B" w:rsidRPr="00C93701" w:rsidRDefault="008D506B" w:rsidP="008D506B">
      <w:pPr>
        <w:pStyle w:val="ad"/>
        <w:rPr>
          <w:lang w:val="ru-RU"/>
        </w:rPr>
      </w:pPr>
      <w:r w:rsidRPr="00C93701">
        <w:rPr>
          <w:lang w:val="ru-RU"/>
        </w:rPr>
        <w:t xml:space="preserve">// </w:t>
      </w:r>
      <w:proofErr w:type="gramStart"/>
      <w:r w:rsidRPr="00440E79">
        <w:t>this</w:t>
      </w:r>
      <w:r w:rsidRPr="00C93701">
        <w:rPr>
          <w:lang w:val="ru-RU"/>
        </w:rPr>
        <w:t>.</w:t>
      </w:r>
      <w:proofErr w:type="spellStart"/>
      <w:r w:rsidRPr="00440E79">
        <w:t>ClientSize</w:t>
      </w:r>
      <w:proofErr w:type="spellEnd"/>
      <w:r w:rsidRPr="00C93701">
        <w:rPr>
          <w:lang w:val="ru-RU"/>
        </w:rPr>
        <w:t>.</w:t>
      </w:r>
      <w:r w:rsidRPr="00440E79">
        <w:t>Width</w:t>
      </w:r>
      <w:proofErr w:type="gramEnd"/>
      <w:r w:rsidRPr="00C93701">
        <w:rPr>
          <w:lang w:val="ru-RU"/>
        </w:rPr>
        <w:t xml:space="preserve"> </w:t>
      </w:r>
      <w:proofErr w:type="gramStart"/>
      <w:r w:rsidRPr="00C93701">
        <w:rPr>
          <w:lang w:val="ru-RU"/>
        </w:rPr>
        <w:t>- это</w:t>
      </w:r>
      <w:proofErr w:type="gramEnd"/>
      <w:r w:rsidRPr="00C93701">
        <w:rPr>
          <w:lang w:val="ru-RU"/>
        </w:rPr>
        <w:t xml:space="preserve"> доступная (клиентская) ширина формы</w:t>
      </w:r>
    </w:p>
    <w:p w14:paraId="49DB3EDB" w14:textId="77777777" w:rsidR="008D506B" w:rsidRPr="00440E79" w:rsidRDefault="008D506B" w:rsidP="008D506B">
      <w:pPr>
        <w:pStyle w:val="ad"/>
      </w:pPr>
      <w:r w:rsidRPr="00440E79">
        <w:t>if (</w:t>
      </w:r>
      <w:proofErr w:type="spellStart"/>
      <w:r w:rsidRPr="00440E79">
        <w:t>e.X</w:t>
      </w:r>
      <w:proofErr w:type="spellEnd"/>
      <w:r w:rsidRPr="00440E79">
        <w:t xml:space="preserve"> &gt; </w:t>
      </w:r>
      <w:proofErr w:type="spellStart"/>
      <w:r w:rsidRPr="00440E79">
        <w:t>racketCenterX</w:t>
      </w:r>
      <w:proofErr w:type="spellEnd"/>
      <w:r w:rsidRPr="00440E79">
        <w:t xml:space="preserve"> &amp;&amp; </w:t>
      </w:r>
      <w:proofErr w:type="spellStart"/>
      <w:r w:rsidRPr="00440E79">
        <w:t>e.X</w:t>
      </w:r>
      <w:proofErr w:type="spellEnd"/>
      <w:r w:rsidRPr="00440E79">
        <w:t xml:space="preserve"> &lt; </w:t>
      </w:r>
      <w:proofErr w:type="spellStart"/>
      <w:proofErr w:type="gramStart"/>
      <w:r w:rsidRPr="00440E79">
        <w:t>this.ClientSize.Width</w:t>
      </w:r>
      <w:proofErr w:type="spellEnd"/>
      <w:proofErr w:type="gramEnd"/>
      <w:r w:rsidRPr="00440E79">
        <w:t xml:space="preserve"> - </w:t>
      </w:r>
      <w:proofErr w:type="spellStart"/>
      <w:r w:rsidRPr="00440E79">
        <w:t>racketCenterX</w:t>
      </w:r>
      <w:proofErr w:type="spellEnd"/>
      <w:r w:rsidRPr="00440E79">
        <w:t>)</w:t>
      </w:r>
    </w:p>
    <w:p w14:paraId="7B073FA1" w14:textId="77777777" w:rsidR="008D506B" w:rsidRPr="00440E79" w:rsidRDefault="008D506B" w:rsidP="008D506B">
      <w:pPr>
        <w:pStyle w:val="ad"/>
      </w:pPr>
      <w:r w:rsidRPr="00440E79">
        <w:t>{</w:t>
      </w:r>
    </w:p>
    <w:p w14:paraId="60210F27" w14:textId="77777777" w:rsidR="008D506B" w:rsidRPr="00440E79" w:rsidRDefault="008D506B" w:rsidP="008D506B">
      <w:pPr>
        <w:pStyle w:val="ad"/>
      </w:pPr>
      <w:r w:rsidRPr="00440E79">
        <w:t xml:space="preserve">    // </w:t>
      </w:r>
      <w:proofErr w:type="spellStart"/>
      <w:r w:rsidRPr="00440E79">
        <w:t>изменение</w:t>
      </w:r>
      <w:proofErr w:type="spellEnd"/>
      <w:r w:rsidRPr="00440E79">
        <w:t xml:space="preserve"> </w:t>
      </w:r>
      <w:proofErr w:type="spellStart"/>
      <w:r w:rsidRPr="00440E79">
        <w:t>местоположения</w:t>
      </w:r>
      <w:proofErr w:type="spellEnd"/>
      <w:r w:rsidRPr="00440E79">
        <w:t xml:space="preserve"> </w:t>
      </w:r>
      <w:proofErr w:type="spellStart"/>
      <w:r w:rsidRPr="00440E79">
        <w:t>ракетки</w:t>
      </w:r>
      <w:proofErr w:type="spellEnd"/>
    </w:p>
    <w:p w14:paraId="6F4F3B2F" w14:textId="77777777" w:rsidR="008D506B" w:rsidRPr="00440E79" w:rsidRDefault="008D506B" w:rsidP="008D506B">
      <w:pPr>
        <w:pStyle w:val="ad"/>
      </w:pPr>
      <w:r w:rsidRPr="00440E79">
        <w:t xml:space="preserve">    </w:t>
      </w:r>
      <w:proofErr w:type="spellStart"/>
      <w:proofErr w:type="gramStart"/>
      <w:r w:rsidRPr="00440E79">
        <w:t>racket.Location</w:t>
      </w:r>
      <w:proofErr w:type="spellEnd"/>
      <w:proofErr w:type="gramEnd"/>
      <w:r w:rsidRPr="00440E79">
        <w:t xml:space="preserve"> = new </w:t>
      </w:r>
      <w:proofErr w:type="gramStart"/>
      <w:r w:rsidRPr="00440E79">
        <w:t>Point(</w:t>
      </w:r>
      <w:proofErr w:type="spellStart"/>
      <w:proofErr w:type="gramEnd"/>
      <w:r w:rsidRPr="00440E79">
        <w:t>e.X</w:t>
      </w:r>
      <w:proofErr w:type="spellEnd"/>
      <w:r w:rsidRPr="00440E79">
        <w:t xml:space="preserve"> - </w:t>
      </w:r>
      <w:proofErr w:type="spellStart"/>
      <w:r w:rsidRPr="00440E79">
        <w:t>racketCenterX</w:t>
      </w:r>
      <w:proofErr w:type="spellEnd"/>
      <w:r w:rsidRPr="00440E79">
        <w:t xml:space="preserve">, </w:t>
      </w:r>
      <w:proofErr w:type="spellStart"/>
      <w:proofErr w:type="gramStart"/>
      <w:r w:rsidRPr="00440E79">
        <w:t>racket.Top</w:t>
      </w:r>
      <w:proofErr w:type="spellEnd"/>
      <w:r w:rsidRPr="00440E79">
        <w:t>);</w:t>
      </w:r>
      <w:proofErr w:type="gramEnd"/>
    </w:p>
    <w:p w14:paraId="4D9E691E" w14:textId="77777777" w:rsidR="008D506B" w:rsidRPr="00440E79" w:rsidRDefault="008D506B" w:rsidP="008D506B">
      <w:pPr>
        <w:pStyle w:val="ad"/>
      </w:pPr>
      <w:r w:rsidRPr="00440E79">
        <w:t>}</w:t>
      </w:r>
    </w:p>
    <w:p w14:paraId="5133853B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Для того, чтобы мяч двигался по таймеру, добавить на форму таймер и реализовать его запуск при загрузке формы. Создать обработчик срабатывания таймера, в котором изменять местоположение мяча. При старте игры мяч должен лететь вверх и влево или вправо. Для выполнения этого добавить в форму два целочисленных поля:</w:t>
      </w:r>
    </w:p>
    <w:p w14:paraId="408B0066" w14:textId="77777777" w:rsidR="008D506B" w:rsidRPr="00440E79" w:rsidRDefault="008D506B" w:rsidP="008D506B">
      <w:r w:rsidRPr="00440E79">
        <w:t xml:space="preserve">- </w:t>
      </w:r>
      <w:proofErr w:type="spellStart"/>
      <w:r w:rsidRPr="00440E79">
        <w:t>ballSpeedX</w:t>
      </w:r>
      <w:proofErr w:type="spellEnd"/>
      <w:r w:rsidRPr="00440E79">
        <w:t xml:space="preserve"> – скорость по координате </w:t>
      </w:r>
      <w:r w:rsidRPr="00440E79">
        <w:rPr>
          <w:lang w:val="en-US"/>
        </w:rPr>
        <w:t>X</w:t>
      </w:r>
    </w:p>
    <w:p w14:paraId="2F9B2C56" w14:textId="77777777" w:rsidR="008D506B" w:rsidRPr="00440E79" w:rsidRDefault="008D506B" w:rsidP="008D506B">
      <w:r w:rsidRPr="00440E79">
        <w:t xml:space="preserve">- </w:t>
      </w:r>
      <w:proofErr w:type="spellStart"/>
      <w:r w:rsidRPr="00440E79">
        <w:t>ballSpeedY</w:t>
      </w:r>
      <w:proofErr w:type="spellEnd"/>
      <w:r w:rsidRPr="00440E79">
        <w:t xml:space="preserve"> – скорость по координате Y</w:t>
      </w:r>
    </w:p>
    <w:p w14:paraId="6F00AC91" w14:textId="77777777" w:rsidR="008D506B" w:rsidRPr="00440E79" w:rsidRDefault="008D506B" w:rsidP="008D506B">
      <w:r w:rsidRPr="00440E79">
        <w:t>Начальные значения полей генерировать при загрузке формы (не должны быть равны нулю).</w:t>
      </w:r>
    </w:p>
    <w:p w14:paraId="07E921E7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Реализация запуска и остановки игры при нажатии пробела</w:t>
      </w:r>
    </w:p>
    <w:p w14:paraId="15C64BB3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Установить у формы свойство </w:t>
      </w:r>
      <w:proofErr w:type="spellStart"/>
      <w:r w:rsidRPr="00440E79">
        <w:t>KeyPreview</w:t>
      </w:r>
      <w:proofErr w:type="spellEnd"/>
      <w:r w:rsidRPr="00440E79">
        <w:t xml:space="preserve"> = </w:t>
      </w:r>
      <w:proofErr w:type="spellStart"/>
      <w:r w:rsidRPr="00440E79">
        <w:t>true</w:t>
      </w:r>
      <w:proofErr w:type="spellEnd"/>
      <w:r w:rsidRPr="00440E79">
        <w:t>, чтобы форма перехватывала нажатия клавиш.</w:t>
      </w:r>
    </w:p>
    <w:p w14:paraId="7352CF04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Добавить на форму обработчик нажатия клавиши </w:t>
      </w:r>
      <w:proofErr w:type="spellStart"/>
      <w:r w:rsidRPr="00440E79">
        <w:rPr>
          <w:lang w:val="en-US"/>
        </w:rPr>
        <w:t>KeyDown</w:t>
      </w:r>
      <w:proofErr w:type="spellEnd"/>
      <w:r w:rsidRPr="00440E79">
        <w:t>. В обработчике написать код, проверяющий, что нажата клавиша пробел (</w:t>
      </w:r>
      <w:proofErr w:type="spellStart"/>
      <w:r w:rsidRPr="00440E79">
        <w:t>e.KeyCode</w:t>
      </w:r>
      <w:proofErr w:type="spellEnd"/>
      <w:r w:rsidRPr="00440E79">
        <w:t xml:space="preserve"> == </w:t>
      </w:r>
      <w:proofErr w:type="spellStart"/>
      <w:r w:rsidRPr="00440E79">
        <w:t>Keys.Space</w:t>
      </w:r>
      <w:proofErr w:type="spellEnd"/>
      <w:r w:rsidRPr="00440E79">
        <w:t>).</w:t>
      </w:r>
    </w:p>
    <w:p w14:paraId="4ADCC71C" w14:textId="77777777" w:rsidR="008D506B" w:rsidRPr="00440E79" w:rsidRDefault="008D506B" w:rsidP="008D506B">
      <w:r w:rsidRPr="00440E79">
        <w:t xml:space="preserve">Если нажат </w:t>
      </w:r>
      <w:proofErr w:type="gramStart"/>
      <w:r w:rsidRPr="00440E79">
        <w:t>пробел</w:t>
      </w:r>
      <w:proofErr w:type="gramEnd"/>
      <w:r w:rsidRPr="00440E79">
        <w:t xml:space="preserve"> и игра запущена, то таймер должен останавливаться, на игровом поле должна появляться надпись «Пауза».</w:t>
      </w:r>
    </w:p>
    <w:p w14:paraId="12CF645A" w14:textId="77777777" w:rsidR="008D506B" w:rsidRPr="00440E79" w:rsidRDefault="008D506B" w:rsidP="008D506B">
      <w:r w:rsidRPr="00440E79">
        <w:t xml:space="preserve">Если нажат </w:t>
      </w:r>
      <w:proofErr w:type="gramStart"/>
      <w:r w:rsidRPr="00440E79">
        <w:t>пробел</w:t>
      </w:r>
      <w:proofErr w:type="gramEnd"/>
      <w:r w:rsidRPr="00440E79">
        <w:t xml:space="preserve"> и игра остановлена, то таймер должен запускаться, на игровом поле не должно быть надписи «Пауза».</w:t>
      </w:r>
    </w:p>
    <w:p w14:paraId="394988BE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Реализация отскакиваний мяча и появления нового мяча</w:t>
      </w:r>
    </w:p>
    <w:p w14:paraId="550FB5C4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Для того, чтобы мяч отскакивал от стен, в обработчике срабатывания таймера учесть следующее:</w:t>
      </w:r>
    </w:p>
    <w:p w14:paraId="56BD0AC0" w14:textId="77777777" w:rsidR="008D506B" w:rsidRPr="00440E79" w:rsidRDefault="008D506B" w:rsidP="008D506B">
      <w:r w:rsidRPr="00440E79">
        <w:t xml:space="preserve">- при столкновении левого края мяча с левым краем формы или правого края мяча с правым краем формы скорость движения мяча по координате </w:t>
      </w:r>
      <w:r w:rsidRPr="00440E79">
        <w:rPr>
          <w:lang w:val="en-US"/>
        </w:rPr>
        <w:t>X</w:t>
      </w:r>
      <w:r w:rsidRPr="00440E79">
        <w:t xml:space="preserve"> должна меняться на противоположную по знаку,</w:t>
      </w:r>
    </w:p>
    <w:p w14:paraId="2D524CD4" w14:textId="77777777" w:rsidR="008D506B" w:rsidRPr="00440E79" w:rsidRDefault="008D506B" w:rsidP="008D506B">
      <w:r w:rsidRPr="00440E79">
        <w:t xml:space="preserve">- при столкновении верхнего края мяча с верхним краем формы скорость движения мяча по координате </w:t>
      </w:r>
      <w:r w:rsidRPr="00440E79">
        <w:rPr>
          <w:lang w:val="en-US"/>
        </w:rPr>
        <w:t>Y</w:t>
      </w:r>
      <w:r w:rsidRPr="00440E79">
        <w:t xml:space="preserve"> должна меняться на противоположную по </w:t>
      </w:r>
      <w:r w:rsidRPr="00440E79">
        <w:lastRenderedPageBreak/>
        <w:t>знаку,</w:t>
      </w:r>
    </w:p>
    <w:p w14:paraId="495A3C21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Для того, чтобы мяч отскакивал от ракетки, в обработчике срабатывания таймера учесть следующее:</w:t>
      </w:r>
    </w:p>
    <w:p w14:paraId="25C19309" w14:textId="77777777" w:rsidR="008D506B" w:rsidRPr="00440E79" w:rsidRDefault="008D506B" w:rsidP="008D506B">
      <w:r w:rsidRPr="00440E79">
        <w:t xml:space="preserve">- при столкновении нижнего края мяча с верхним краем ракетки (если правый или левый край мяча касается ракетки) скорость движения мяча по координате </w:t>
      </w:r>
      <w:r w:rsidRPr="00440E79">
        <w:rPr>
          <w:lang w:val="en-US"/>
        </w:rPr>
        <w:t>Y</w:t>
      </w:r>
      <w:r w:rsidRPr="00440E79">
        <w:t xml:space="preserve"> должна меняться на противоположную по знаку.</w:t>
      </w:r>
    </w:p>
    <w:p w14:paraId="0E3279F8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Для появления мяча после потери в новой точке в обработчике срабатывания таймера при уходе мяча за нижний край формы следует:</w:t>
      </w:r>
    </w:p>
    <w:p w14:paraId="417DCD53" w14:textId="77777777" w:rsidR="008D506B" w:rsidRPr="00440E79" w:rsidRDefault="008D506B" w:rsidP="008D506B">
      <w:r w:rsidRPr="00440E79">
        <w:t>- останавливать таймер,</w:t>
      </w:r>
    </w:p>
    <w:p w14:paraId="123AC5C4" w14:textId="77777777" w:rsidR="008D506B" w:rsidRPr="00440E79" w:rsidRDefault="008D506B" w:rsidP="008D506B">
      <w:r w:rsidRPr="00440E79">
        <w:t>- увеличивать счетчик потерянных мячей, видимый пользователю,</w:t>
      </w:r>
    </w:p>
    <w:p w14:paraId="73C1B728" w14:textId="77777777" w:rsidR="008D506B" w:rsidRPr="00440E79" w:rsidRDefault="008D506B" w:rsidP="008D506B">
      <w:r w:rsidRPr="00440E79">
        <w:t>- выводить окно с сообщением, что мяч потерян,</w:t>
      </w:r>
    </w:p>
    <w:p w14:paraId="699C7A41" w14:textId="77777777" w:rsidR="008D506B" w:rsidRPr="00440E79" w:rsidRDefault="008D506B" w:rsidP="008D506B">
      <w:r w:rsidRPr="00440E79">
        <w:t>- изменять местоположение мяча аналогично тому, как это сделано при загрузке формы,</w:t>
      </w:r>
    </w:p>
    <w:p w14:paraId="330B1237" w14:textId="77777777" w:rsidR="008D506B" w:rsidRPr="00440E79" w:rsidRDefault="008D506B" w:rsidP="008D506B">
      <w:r w:rsidRPr="00440E79">
        <w:t>- запускать таймер.</w:t>
      </w:r>
    </w:p>
    <w:p w14:paraId="4AC69275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Реализация получения очков за выбитые кирпичи</w:t>
      </w:r>
    </w:p>
    <w:p w14:paraId="3EED8179" w14:textId="77777777" w:rsidR="008D506B" w:rsidRPr="00440E79" w:rsidRDefault="008D506B" w:rsidP="008D506B">
      <w:r w:rsidRPr="00440E79">
        <w:t>При реализации потребуются следующие свойства и методы проверки пересечения прямоугольных областей, чтобы не проверять отдельно столкновения мяча с краями каждого кирпича:</w:t>
      </w:r>
    </w:p>
    <w:p w14:paraId="388CD92C" w14:textId="77777777" w:rsidR="008D506B" w:rsidRPr="00440E79" w:rsidRDefault="008D506B" w:rsidP="008D506B">
      <w:r w:rsidRPr="00440E79">
        <w:t xml:space="preserve">- </w:t>
      </w:r>
      <w:proofErr w:type="spellStart"/>
      <w:proofErr w:type="gramStart"/>
      <w:r w:rsidRPr="00440E79">
        <w:t>объект.</w:t>
      </w:r>
      <w:r w:rsidRPr="00440E79">
        <w:rPr>
          <w:b/>
        </w:rPr>
        <w:t>Bounds</w:t>
      </w:r>
      <w:proofErr w:type="spellEnd"/>
      <w:proofErr w:type="gramEnd"/>
      <w:r w:rsidRPr="00440E79">
        <w:t xml:space="preserve"> – объект типа </w:t>
      </w:r>
      <w:r w:rsidRPr="00440E79">
        <w:rPr>
          <w:b/>
          <w:lang w:val="en-US"/>
        </w:rPr>
        <w:t>Rectangle</w:t>
      </w:r>
      <w:r w:rsidRPr="00440E79">
        <w:t xml:space="preserve"> (прямоугольник), возвращающий местоположение и размер объекта.</w:t>
      </w:r>
    </w:p>
    <w:p w14:paraId="0E743B23" w14:textId="77777777" w:rsidR="008D506B" w:rsidRPr="00440E79" w:rsidRDefault="008D506B" w:rsidP="008D506B">
      <w:r w:rsidRPr="00440E79">
        <w:t>- прямоугольник1.</w:t>
      </w:r>
      <w:proofErr w:type="spellStart"/>
      <w:r w:rsidRPr="00440E79">
        <w:rPr>
          <w:b/>
          <w:lang w:val="en-US"/>
        </w:rPr>
        <w:t>IntersectsWith</w:t>
      </w:r>
      <w:proofErr w:type="spellEnd"/>
      <w:r w:rsidRPr="00440E79">
        <w:t>(прямоугольник2) – метод возвращает истину, если прямоугольники пересеклись.</w:t>
      </w:r>
    </w:p>
    <w:p w14:paraId="1C0D7280" w14:textId="77777777" w:rsidR="008D506B" w:rsidRPr="00440E79" w:rsidRDefault="008D506B" w:rsidP="008D506B">
      <w:r w:rsidRPr="00440E79">
        <w:t>- прямоугольник1.</w:t>
      </w:r>
      <w:r w:rsidRPr="00440E79">
        <w:rPr>
          <w:b/>
        </w:rPr>
        <w:t>Intersect</w:t>
      </w:r>
      <w:r w:rsidRPr="00440E79">
        <w:t xml:space="preserve">(прямоугольник2); – метод записывает в первый прямоугольник </w:t>
      </w:r>
      <w:proofErr w:type="spellStart"/>
      <w:r w:rsidRPr="00440E79">
        <w:t>прямоугольник</w:t>
      </w:r>
      <w:proofErr w:type="spellEnd"/>
      <w:r w:rsidRPr="00440E79">
        <w:t>, находящийся на пересечении двух указанных прямоугольников.</w:t>
      </w:r>
    </w:p>
    <w:p w14:paraId="4AEE6899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 xml:space="preserve">Для определения столкновения панели-мяча с панелями-кирпичами и удаления тех, с которыми было столкновение, в обработчике срабатывания таймера после изменения местоположения мяча перебрать все элементы управления из коллекции </w:t>
      </w:r>
      <w:proofErr w:type="spellStart"/>
      <w:proofErr w:type="gramStart"/>
      <w:r w:rsidRPr="00440E79">
        <w:t>this.Controls</w:t>
      </w:r>
      <w:proofErr w:type="spellEnd"/>
      <w:proofErr w:type="gramEnd"/>
      <w:r w:rsidRPr="00440E79">
        <w:t>, используя следующий код:</w:t>
      </w:r>
    </w:p>
    <w:p w14:paraId="372F9617" w14:textId="77777777" w:rsidR="008D506B" w:rsidRPr="00354CF1" w:rsidRDefault="008D506B" w:rsidP="008D506B">
      <w:pPr>
        <w:pStyle w:val="ad"/>
        <w:rPr>
          <w:lang w:val="ru-RU"/>
        </w:rPr>
      </w:pPr>
      <w:r w:rsidRPr="00354CF1">
        <w:rPr>
          <w:lang w:val="ru-RU"/>
        </w:rPr>
        <w:t xml:space="preserve">// </w:t>
      </w:r>
      <w:r w:rsidRPr="005F3C33">
        <w:rPr>
          <w:lang w:val="ru-RU"/>
        </w:rPr>
        <w:t>прямоугольная</w:t>
      </w:r>
      <w:r w:rsidRPr="00354CF1">
        <w:rPr>
          <w:lang w:val="ru-RU"/>
        </w:rPr>
        <w:t xml:space="preserve"> </w:t>
      </w:r>
      <w:r w:rsidRPr="005F3C33">
        <w:rPr>
          <w:lang w:val="ru-RU"/>
        </w:rPr>
        <w:t>область</w:t>
      </w:r>
      <w:r w:rsidRPr="00354CF1">
        <w:rPr>
          <w:lang w:val="ru-RU"/>
        </w:rPr>
        <w:t xml:space="preserve"> </w:t>
      </w:r>
      <w:r w:rsidRPr="005F3C33">
        <w:rPr>
          <w:lang w:val="ru-RU"/>
        </w:rPr>
        <w:t>мяча</w:t>
      </w:r>
    </w:p>
    <w:p w14:paraId="379DC866" w14:textId="77777777" w:rsidR="008D506B" w:rsidRPr="00354CF1" w:rsidRDefault="008D506B" w:rsidP="008D506B">
      <w:pPr>
        <w:pStyle w:val="ad"/>
        <w:rPr>
          <w:lang w:val="ru-RU"/>
        </w:rPr>
      </w:pPr>
      <w:r w:rsidRPr="00440E79">
        <w:t>Rectangle</w:t>
      </w:r>
      <w:r w:rsidRPr="00354CF1">
        <w:rPr>
          <w:lang w:val="ru-RU"/>
        </w:rPr>
        <w:t xml:space="preserve"> </w:t>
      </w:r>
      <w:proofErr w:type="spellStart"/>
      <w:r w:rsidRPr="00440E79">
        <w:t>ballRectangle</w:t>
      </w:r>
      <w:proofErr w:type="spellEnd"/>
      <w:r w:rsidRPr="00354CF1">
        <w:rPr>
          <w:lang w:val="ru-RU"/>
        </w:rPr>
        <w:t xml:space="preserve"> = </w:t>
      </w:r>
      <w:proofErr w:type="spellStart"/>
      <w:proofErr w:type="gramStart"/>
      <w:r w:rsidRPr="00440E79">
        <w:t>ball</w:t>
      </w:r>
      <w:proofErr w:type="spellEnd"/>
      <w:proofErr w:type="gramEnd"/>
      <w:r w:rsidRPr="00354CF1">
        <w:rPr>
          <w:lang w:val="ru-RU"/>
        </w:rPr>
        <w:t>.</w:t>
      </w:r>
      <w:proofErr w:type="spellStart"/>
      <w:proofErr w:type="gramStart"/>
      <w:r w:rsidRPr="00440E79">
        <w:t>Bounds</w:t>
      </w:r>
      <w:proofErr w:type="spellEnd"/>
      <w:proofErr w:type="gramEnd"/>
      <w:r w:rsidRPr="00354CF1">
        <w:rPr>
          <w:lang w:val="ru-RU"/>
        </w:rPr>
        <w:t>;</w:t>
      </w:r>
    </w:p>
    <w:p w14:paraId="3B1DB4F1" w14:textId="77777777" w:rsidR="008D506B" w:rsidRPr="00C93701" w:rsidRDefault="008D506B" w:rsidP="008D506B">
      <w:pPr>
        <w:pStyle w:val="ad"/>
        <w:rPr>
          <w:lang w:val="ru-RU"/>
        </w:rPr>
      </w:pPr>
      <w:r w:rsidRPr="00C93701">
        <w:rPr>
          <w:lang w:val="ru-RU"/>
        </w:rPr>
        <w:t>// проход по всем элементам управления формы</w:t>
      </w:r>
    </w:p>
    <w:p w14:paraId="7DB34AC1" w14:textId="77777777" w:rsidR="008D506B" w:rsidRPr="00440E79" w:rsidRDefault="008D506B" w:rsidP="008D506B">
      <w:pPr>
        <w:pStyle w:val="ad"/>
      </w:pPr>
      <w:r w:rsidRPr="00440E79">
        <w:t xml:space="preserve">for (int </w:t>
      </w:r>
      <w:proofErr w:type="spellStart"/>
      <w:r w:rsidRPr="00440E79">
        <w:t>i</w:t>
      </w:r>
      <w:proofErr w:type="spellEnd"/>
      <w:r w:rsidRPr="00440E79">
        <w:t xml:space="preserve"> = </w:t>
      </w:r>
      <w:proofErr w:type="spellStart"/>
      <w:proofErr w:type="gramStart"/>
      <w:r w:rsidRPr="00440E79">
        <w:t>this.Controls.Count</w:t>
      </w:r>
      <w:proofErr w:type="spellEnd"/>
      <w:proofErr w:type="gramEnd"/>
      <w:r w:rsidRPr="00440E79">
        <w:t xml:space="preserve"> - 1; </w:t>
      </w:r>
      <w:proofErr w:type="spellStart"/>
      <w:r w:rsidRPr="00440E79">
        <w:t>i</w:t>
      </w:r>
      <w:proofErr w:type="spellEnd"/>
      <w:r w:rsidRPr="00440E79">
        <w:t xml:space="preserve"> &gt;= 0; </w:t>
      </w:r>
      <w:proofErr w:type="spellStart"/>
      <w:r w:rsidRPr="00440E79">
        <w:t>i</w:t>
      </w:r>
      <w:proofErr w:type="spellEnd"/>
      <w:r w:rsidRPr="00440E79">
        <w:t>--)</w:t>
      </w:r>
    </w:p>
    <w:p w14:paraId="6247B9B5" w14:textId="77777777" w:rsidR="008D506B" w:rsidRPr="00440E79" w:rsidRDefault="008D506B" w:rsidP="008D506B">
      <w:pPr>
        <w:pStyle w:val="ad"/>
      </w:pPr>
      <w:r w:rsidRPr="00440E79">
        <w:t>{</w:t>
      </w:r>
    </w:p>
    <w:p w14:paraId="74AC4EA9" w14:textId="77777777" w:rsidR="008D506B" w:rsidRPr="00440E79" w:rsidRDefault="008D506B" w:rsidP="008D506B">
      <w:pPr>
        <w:pStyle w:val="ad"/>
      </w:pPr>
      <w:r w:rsidRPr="00440E79">
        <w:t xml:space="preserve">    // item - </w:t>
      </w:r>
      <w:proofErr w:type="spellStart"/>
      <w:r w:rsidRPr="00440E79">
        <w:t>текущий</w:t>
      </w:r>
      <w:proofErr w:type="spellEnd"/>
      <w:r w:rsidRPr="00440E79">
        <w:t xml:space="preserve"> </w:t>
      </w:r>
      <w:proofErr w:type="spellStart"/>
      <w:r w:rsidRPr="00440E79">
        <w:t>элемент</w:t>
      </w:r>
      <w:proofErr w:type="spellEnd"/>
      <w:r w:rsidRPr="00440E79">
        <w:t xml:space="preserve"> </w:t>
      </w:r>
      <w:proofErr w:type="spellStart"/>
      <w:r w:rsidRPr="00440E79">
        <w:t>управления</w:t>
      </w:r>
      <w:proofErr w:type="spellEnd"/>
    </w:p>
    <w:p w14:paraId="1152978B" w14:textId="77777777" w:rsidR="008D506B" w:rsidRPr="00440E79" w:rsidRDefault="008D506B" w:rsidP="008D506B">
      <w:pPr>
        <w:pStyle w:val="ad"/>
      </w:pPr>
      <w:r w:rsidRPr="00440E79">
        <w:t xml:space="preserve">    Control item = </w:t>
      </w:r>
      <w:proofErr w:type="spellStart"/>
      <w:proofErr w:type="gramStart"/>
      <w:r w:rsidRPr="00440E79">
        <w:t>this.Controls</w:t>
      </w:r>
      <w:proofErr w:type="spellEnd"/>
      <w:proofErr w:type="gramEnd"/>
      <w:r w:rsidRPr="00440E79">
        <w:t>[</w:t>
      </w:r>
      <w:proofErr w:type="spellStart"/>
      <w:r w:rsidRPr="00440E79">
        <w:t>i</w:t>
      </w:r>
      <w:proofErr w:type="spellEnd"/>
      <w:proofErr w:type="gramStart"/>
      <w:r w:rsidRPr="00440E79">
        <w:t>];</w:t>
      </w:r>
      <w:proofErr w:type="gramEnd"/>
    </w:p>
    <w:p w14:paraId="288C6393" w14:textId="77777777" w:rsidR="008D506B" w:rsidRPr="00C93701" w:rsidRDefault="008D506B" w:rsidP="008D506B">
      <w:pPr>
        <w:pStyle w:val="ad"/>
        <w:rPr>
          <w:lang w:val="ru-RU"/>
        </w:rPr>
      </w:pPr>
      <w:r w:rsidRPr="00440E79">
        <w:t xml:space="preserve">    </w:t>
      </w:r>
      <w:r w:rsidRPr="00C93701">
        <w:rPr>
          <w:lang w:val="ru-RU"/>
        </w:rPr>
        <w:t xml:space="preserve">// проверка, что </w:t>
      </w:r>
      <w:r w:rsidRPr="00440E79">
        <w:t>item</w:t>
      </w:r>
      <w:r w:rsidRPr="00C93701">
        <w:rPr>
          <w:lang w:val="ru-RU"/>
        </w:rPr>
        <w:t xml:space="preserve"> является панелью-кирпичом</w:t>
      </w:r>
    </w:p>
    <w:p w14:paraId="2CD4BB19" w14:textId="77777777" w:rsidR="008D506B" w:rsidRPr="00C93701" w:rsidRDefault="008D506B" w:rsidP="008D506B">
      <w:pPr>
        <w:pStyle w:val="ad"/>
        <w:rPr>
          <w:lang w:val="ru-RU"/>
        </w:rPr>
      </w:pPr>
      <w:r w:rsidRPr="00C93701">
        <w:rPr>
          <w:lang w:val="ru-RU"/>
        </w:rPr>
        <w:t xml:space="preserve">    // (объект типа </w:t>
      </w:r>
      <w:r w:rsidRPr="00440E79">
        <w:t>Panel</w:t>
      </w:r>
      <w:r w:rsidRPr="00C93701">
        <w:rPr>
          <w:lang w:val="ru-RU"/>
        </w:rPr>
        <w:t>, не мяч и не ракетка)</w:t>
      </w:r>
    </w:p>
    <w:p w14:paraId="781A6680" w14:textId="77777777" w:rsidR="008D506B" w:rsidRPr="00440E79" w:rsidRDefault="008D506B" w:rsidP="008D506B">
      <w:pPr>
        <w:pStyle w:val="ad"/>
      </w:pPr>
      <w:r w:rsidRPr="00C93701">
        <w:rPr>
          <w:lang w:val="ru-RU"/>
        </w:rPr>
        <w:t xml:space="preserve">    </w:t>
      </w:r>
      <w:r w:rsidRPr="00440E79">
        <w:t xml:space="preserve">if (item is Panel &amp;&amp; </w:t>
      </w:r>
      <w:proofErr w:type="gramStart"/>
      <w:r w:rsidRPr="00440E79">
        <w:t>item !</w:t>
      </w:r>
      <w:proofErr w:type="gramEnd"/>
      <w:r w:rsidRPr="00440E79">
        <w:t xml:space="preserve">= ball &amp;&amp; </w:t>
      </w:r>
      <w:proofErr w:type="gramStart"/>
      <w:r w:rsidRPr="00440E79">
        <w:t>item !</w:t>
      </w:r>
      <w:proofErr w:type="gramEnd"/>
      <w:r w:rsidRPr="00440E79">
        <w:t>= racket)</w:t>
      </w:r>
    </w:p>
    <w:p w14:paraId="27DB3416" w14:textId="77777777" w:rsidR="008D506B" w:rsidRPr="00440E79" w:rsidRDefault="008D506B" w:rsidP="008D506B">
      <w:pPr>
        <w:pStyle w:val="ad"/>
      </w:pPr>
      <w:r w:rsidRPr="00440E79">
        <w:t xml:space="preserve">    {</w:t>
      </w:r>
    </w:p>
    <w:p w14:paraId="1F6A05F0" w14:textId="77777777" w:rsidR="008D506B" w:rsidRPr="00440E79" w:rsidRDefault="008D506B" w:rsidP="008D506B">
      <w:pPr>
        <w:pStyle w:val="ad"/>
      </w:pPr>
      <w:r w:rsidRPr="00440E79">
        <w:t xml:space="preserve">        //</w:t>
      </w:r>
      <w:proofErr w:type="spellStart"/>
      <w:r w:rsidRPr="00440E79">
        <w:t>проверка</w:t>
      </w:r>
      <w:proofErr w:type="spellEnd"/>
      <w:r w:rsidRPr="00440E79">
        <w:t xml:space="preserve"> </w:t>
      </w:r>
      <w:proofErr w:type="spellStart"/>
      <w:r w:rsidRPr="00440E79">
        <w:t>пересечения</w:t>
      </w:r>
      <w:proofErr w:type="spellEnd"/>
      <w:r w:rsidRPr="00440E79">
        <w:t xml:space="preserve"> </w:t>
      </w:r>
      <w:proofErr w:type="spellStart"/>
      <w:r w:rsidRPr="00440E79">
        <w:t>прямоугольных</w:t>
      </w:r>
      <w:proofErr w:type="spellEnd"/>
      <w:r w:rsidRPr="00440E79">
        <w:t xml:space="preserve"> </w:t>
      </w:r>
      <w:proofErr w:type="spellStart"/>
      <w:r w:rsidRPr="00440E79">
        <w:t>областей</w:t>
      </w:r>
      <w:proofErr w:type="spellEnd"/>
    </w:p>
    <w:p w14:paraId="417288C7" w14:textId="77777777" w:rsidR="008D506B" w:rsidRPr="00440E79" w:rsidRDefault="008D506B" w:rsidP="008D506B">
      <w:pPr>
        <w:pStyle w:val="ad"/>
      </w:pPr>
      <w:r w:rsidRPr="00440E79">
        <w:t xml:space="preserve">        if (</w:t>
      </w:r>
      <w:proofErr w:type="spellStart"/>
      <w:r w:rsidRPr="00440E79">
        <w:t>ballRectangle.</w:t>
      </w:r>
      <w:r w:rsidRPr="00440E79">
        <w:rPr>
          <w:b/>
        </w:rPr>
        <w:t>IntersectsWith</w:t>
      </w:r>
      <w:proofErr w:type="spellEnd"/>
      <w:r w:rsidRPr="00440E79">
        <w:t>(</w:t>
      </w:r>
      <w:proofErr w:type="spellStart"/>
      <w:proofErr w:type="gramStart"/>
      <w:r w:rsidRPr="00440E79">
        <w:t>item.Bounds</w:t>
      </w:r>
      <w:proofErr w:type="spellEnd"/>
      <w:proofErr w:type="gramEnd"/>
      <w:r w:rsidRPr="00440E79">
        <w:t>))</w:t>
      </w:r>
    </w:p>
    <w:p w14:paraId="61F603CC" w14:textId="77777777" w:rsidR="008D506B" w:rsidRPr="00C93701" w:rsidRDefault="008D506B" w:rsidP="008D506B">
      <w:pPr>
        <w:pStyle w:val="ad"/>
        <w:rPr>
          <w:lang w:val="ru-RU"/>
        </w:rPr>
      </w:pPr>
      <w:r w:rsidRPr="00440E79">
        <w:t xml:space="preserve">        </w:t>
      </w:r>
      <w:r w:rsidRPr="00C93701">
        <w:rPr>
          <w:lang w:val="ru-RU"/>
        </w:rPr>
        <w:t>{</w:t>
      </w:r>
    </w:p>
    <w:p w14:paraId="35FC8A38" w14:textId="77777777" w:rsidR="008D506B" w:rsidRPr="00C93701" w:rsidRDefault="008D506B" w:rsidP="008D506B">
      <w:pPr>
        <w:pStyle w:val="ad"/>
        <w:rPr>
          <w:lang w:val="ru-RU"/>
        </w:rPr>
      </w:pPr>
      <w:r w:rsidRPr="00C93701">
        <w:rPr>
          <w:lang w:val="ru-RU"/>
        </w:rPr>
        <w:t xml:space="preserve">            //код, который должен быть выполнен при столкновении</w:t>
      </w:r>
    </w:p>
    <w:p w14:paraId="344F4968" w14:textId="77777777" w:rsidR="008D506B" w:rsidRPr="00C93701" w:rsidRDefault="008D506B" w:rsidP="008D506B">
      <w:pPr>
        <w:pStyle w:val="ad"/>
        <w:rPr>
          <w:lang w:val="ru-RU"/>
        </w:rPr>
      </w:pPr>
      <w:r w:rsidRPr="00C93701">
        <w:rPr>
          <w:lang w:val="ru-RU"/>
        </w:rPr>
        <w:lastRenderedPageBreak/>
        <w:t xml:space="preserve">        }</w:t>
      </w:r>
    </w:p>
    <w:p w14:paraId="60BFE40F" w14:textId="77777777" w:rsidR="008D506B" w:rsidRPr="00C93701" w:rsidRDefault="008D506B" w:rsidP="008D506B">
      <w:pPr>
        <w:pStyle w:val="ad"/>
        <w:rPr>
          <w:lang w:val="ru-RU"/>
        </w:rPr>
      </w:pPr>
      <w:r w:rsidRPr="00C93701">
        <w:rPr>
          <w:lang w:val="ru-RU"/>
        </w:rPr>
        <w:t xml:space="preserve">    }</w:t>
      </w:r>
    </w:p>
    <w:p w14:paraId="3C9D0604" w14:textId="77777777" w:rsidR="008D506B" w:rsidRPr="00440E79" w:rsidRDefault="008D506B" w:rsidP="008D506B">
      <w:pPr>
        <w:pStyle w:val="ad"/>
        <w:rPr>
          <w:lang w:val="ru-RU"/>
        </w:rPr>
      </w:pPr>
      <w:r w:rsidRPr="00C93701">
        <w:rPr>
          <w:lang w:val="ru-RU"/>
        </w:rPr>
        <w:t>}</w:t>
      </w:r>
    </w:p>
    <w:p w14:paraId="6EFC96E0" w14:textId="77777777" w:rsidR="008D506B" w:rsidRPr="00440E79" w:rsidRDefault="008D506B" w:rsidP="008D506B">
      <w:r w:rsidRPr="00440E79">
        <w:t xml:space="preserve">В случае пересечения следует удалять кирпич, с которым было пересечение, из коллекции </w:t>
      </w:r>
      <w:proofErr w:type="gramStart"/>
      <w:r w:rsidRPr="00440E79">
        <w:rPr>
          <w:lang w:val="en-US"/>
        </w:rPr>
        <w:t>this</w:t>
      </w:r>
      <w:r w:rsidRPr="00440E79">
        <w:t>.</w:t>
      </w:r>
      <w:r w:rsidRPr="00440E79">
        <w:rPr>
          <w:lang w:val="en-US"/>
        </w:rPr>
        <w:t>Controls</w:t>
      </w:r>
      <w:proofErr w:type="gramEnd"/>
      <w:r w:rsidRPr="00440E79">
        <w:t>. При удалении последнего сообщить о победе.</w:t>
      </w:r>
    </w:p>
    <w:p w14:paraId="6B34FDE4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При столкновении начислять определенное количество баллов (чем выше ряд, тем больше баллов) и выводить результат в метку Счет.</w:t>
      </w:r>
    </w:p>
    <w:p w14:paraId="6AFD1108" w14:textId="77777777" w:rsidR="008D506B" w:rsidRPr="00440E79" w:rsidRDefault="008D506B" w:rsidP="008D506B">
      <w:pPr>
        <w:pStyle w:val="2"/>
        <w:numPr>
          <w:ilvl w:val="2"/>
          <w:numId w:val="3"/>
        </w:numPr>
      </w:pPr>
      <w:r w:rsidRPr="00440E79">
        <w:t>При столкновении для изменения вектора движения мяча следует до удаления кирпича из коллекции получить прямоугольник, находящийся на пересечении мяча и кирпича:</w:t>
      </w:r>
    </w:p>
    <w:p w14:paraId="09834DD4" w14:textId="77777777" w:rsidR="008D506B" w:rsidRPr="00C93701" w:rsidRDefault="008D506B" w:rsidP="008D506B">
      <w:pPr>
        <w:pStyle w:val="ad"/>
        <w:rPr>
          <w:lang w:val="ru-RU"/>
        </w:rPr>
      </w:pPr>
      <w:proofErr w:type="spellStart"/>
      <w:r w:rsidRPr="00440E79">
        <w:t>ballRectangle</w:t>
      </w:r>
      <w:proofErr w:type="spellEnd"/>
      <w:r w:rsidRPr="00C93701">
        <w:rPr>
          <w:lang w:val="ru-RU"/>
        </w:rPr>
        <w:t>.</w:t>
      </w:r>
      <w:r w:rsidRPr="00440E79">
        <w:rPr>
          <w:b/>
        </w:rPr>
        <w:t>Intersect</w:t>
      </w:r>
      <w:r w:rsidRPr="00C93701">
        <w:rPr>
          <w:lang w:val="ru-RU"/>
        </w:rPr>
        <w:t>(</w:t>
      </w:r>
      <w:proofErr w:type="gramStart"/>
      <w:r w:rsidRPr="00440E79">
        <w:t>item</w:t>
      </w:r>
      <w:r w:rsidRPr="00C93701">
        <w:rPr>
          <w:lang w:val="ru-RU"/>
        </w:rPr>
        <w:t>.</w:t>
      </w:r>
      <w:r w:rsidRPr="00440E79">
        <w:t>Bounds</w:t>
      </w:r>
      <w:r w:rsidRPr="00C93701">
        <w:rPr>
          <w:lang w:val="ru-RU"/>
        </w:rPr>
        <w:t>);</w:t>
      </w:r>
      <w:proofErr w:type="gramEnd"/>
    </w:p>
    <w:p w14:paraId="0D4D837A" w14:textId="77777777" w:rsidR="008D506B" w:rsidRPr="00440E79" w:rsidRDefault="008D506B" w:rsidP="008D506B">
      <w:r w:rsidRPr="00440E79">
        <w:t xml:space="preserve">Если у прямоугольника </w:t>
      </w:r>
      <w:proofErr w:type="spellStart"/>
      <w:r w:rsidRPr="00440E79">
        <w:t>ballRectangle</w:t>
      </w:r>
      <w:proofErr w:type="spellEnd"/>
      <w:r w:rsidRPr="00440E79">
        <w:t xml:space="preserve"> высота меньше ширины, то было столкновение с нижним или верхним краем мяча, скорость движения мяча по координате </w:t>
      </w:r>
      <w:r w:rsidRPr="00440E79">
        <w:rPr>
          <w:lang w:val="en-US"/>
        </w:rPr>
        <w:t>Y</w:t>
      </w:r>
      <w:r w:rsidRPr="00440E79">
        <w:t xml:space="preserve"> должна меняться на противоположную по знаку. Иначе было столкновение с левым или правым краем мяча, скорость движения мяча по координате </w:t>
      </w:r>
      <w:r w:rsidRPr="00440E79">
        <w:rPr>
          <w:lang w:val="en-US"/>
        </w:rPr>
        <w:t>X</w:t>
      </w:r>
      <w:r w:rsidRPr="00440E79">
        <w:t xml:space="preserve"> должна меняться на противоположную по знаку.</w:t>
      </w:r>
    </w:p>
    <w:p w14:paraId="71B9A168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Порядок выполнения работы</w:t>
      </w:r>
    </w:p>
    <w:p w14:paraId="7971F48F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Используя Microsoft Visual Studio, создать проект C# и выполнить задания из п.5.</w:t>
      </w:r>
    </w:p>
    <w:p w14:paraId="23C013CD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Ответить на контрольные вопросы.</w:t>
      </w:r>
    </w:p>
    <w:p w14:paraId="1AC47112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Содержание отчета</w:t>
      </w:r>
    </w:p>
    <w:p w14:paraId="7D3291F5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Титульный лист</w:t>
      </w:r>
    </w:p>
    <w:p w14:paraId="18165CB7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Цель работы</w:t>
      </w:r>
    </w:p>
    <w:p w14:paraId="2CEFA3EF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Ответы на контрольные вопросы</w:t>
      </w:r>
    </w:p>
    <w:p w14:paraId="0070DE4C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Вывод</w:t>
      </w:r>
    </w:p>
    <w:p w14:paraId="050CAE41" w14:textId="77777777" w:rsidR="008D506B" w:rsidRPr="00440E79" w:rsidRDefault="008D506B" w:rsidP="008D506B">
      <w:pPr>
        <w:pStyle w:val="1"/>
        <w:numPr>
          <w:ilvl w:val="0"/>
          <w:numId w:val="3"/>
        </w:numPr>
      </w:pPr>
      <w:r w:rsidRPr="00440E79">
        <w:t>Контрольные вопросы</w:t>
      </w:r>
    </w:p>
    <w:p w14:paraId="5285A045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Какие обработчики событий применяются для обработки событий клавиатуры?</w:t>
      </w:r>
    </w:p>
    <w:p w14:paraId="6B62664A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>Какие обработчики событий применяются для обработки событий мыши?</w:t>
      </w:r>
    </w:p>
    <w:p w14:paraId="38FB2310" w14:textId="77777777" w:rsidR="008D506B" w:rsidRPr="00440E79" w:rsidRDefault="008D506B" w:rsidP="008D506B">
      <w:pPr>
        <w:pStyle w:val="2"/>
        <w:numPr>
          <w:ilvl w:val="1"/>
          <w:numId w:val="3"/>
        </w:numPr>
      </w:pPr>
      <w:r w:rsidRPr="00440E79">
        <w:t xml:space="preserve">Для чего применяются методы </w:t>
      </w:r>
      <w:proofErr w:type="spellStart"/>
      <w:proofErr w:type="gramStart"/>
      <w:r w:rsidRPr="00440E79">
        <w:rPr>
          <w:lang w:val="en-US"/>
        </w:rPr>
        <w:t>IntersectsWith</w:t>
      </w:r>
      <w:proofErr w:type="spellEnd"/>
      <w:r w:rsidRPr="00440E79">
        <w:t>(</w:t>
      </w:r>
      <w:proofErr w:type="gramEnd"/>
      <w:r w:rsidRPr="00440E79">
        <w:t xml:space="preserve">) и </w:t>
      </w:r>
      <w:proofErr w:type="gramStart"/>
      <w:r w:rsidRPr="00440E79">
        <w:rPr>
          <w:lang w:val="en-US"/>
        </w:rPr>
        <w:t>Intersect</w:t>
      </w:r>
      <w:r w:rsidRPr="00440E79">
        <w:t>(</w:t>
      </w:r>
      <w:proofErr w:type="gramEnd"/>
      <w:r w:rsidRPr="00440E79">
        <w:t>)?</w:t>
      </w:r>
    </w:p>
    <w:p w14:paraId="157CF229" w14:textId="77777777" w:rsidR="008D506B" w:rsidRPr="00C823E2" w:rsidRDefault="008D506B" w:rsidP="008D506B">
      <w:pPr>
        <w:pStyle w:val="2"/>
        <w:numPr>
          <w:ilvl w:val="1"/>
          <w:numId w:val="3"/>
        </w:numPr>
      </w:pPr>
      <w:r w:rsidRPr="00440E79">
        <w:t>Какие методы используются для программного добавления и удаления элементов управления из коллекции элементов формы?</w:t>
      </w:r>
    </w:p>
    <w:p w14:paraId="56560A37" w14:textId="356AB7F9" w:rsidR="00EE187F" w:rsidRPr="008D506B" w:rsidRDefault="00EE187F" w:rsidP="008D506B"/>
    <w:sectPr w:rsidR="00EE187F" w:rsidRPr="008D5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40068"/>
    <w:rsid w:val="00055311"/>
    <w:rsid w:val="00063675"/>
    <w:rsid w:val="00070FAF"/>
    <w:rsid w:val="00080A51"/>
    <w:rsid w:val="000B1531"/>
    <w:rsid w:val="000C0097"/>
    <w:rsid w:val="000C566F"/>
    <w:rsid w:val="000D2C3D"/>
    <w:rsid w:val="00106123"/>
    <w:rsid w:val="001306AE"/>
    <w:rsid w:val="00142169"/>
    <w:rsid w:val="00147FDC"/>
    <w:rsid w:val="00157865"/>
    <w:rsid w:val="0016046B"/>
    <w:rsid w:val="001645AA"/>
    <w:rsid w:val="0016575F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B73"/>
    <w:rsid w:val="001F2D59"/>
    <w:rsid w:val="00215DA5"/>
    <w:rsid w:val="00225A5E"/>
    <w:rsid w:val="002456BD"/>
    <w:rsid w:val="00253F0B"/>
    <w:rsid w:val="00261B0A"/>
    <w:rsid w:val="00271E47"/>
    <w:rsid w:val="002757AB"/>
    <w:rsid w:val="002762D7"/>
    <w:rsid w:val="00292C9C"/>
    <w:rsid w:val="002943A8"/>
    <w:rsid w:val="002A44EA"/>
    <w:rsid w:val="002E0231"/>
    <w:rsid w:val="00323285"/>
    <w:rsid w:val="0032751F"/>
    <w:rsid w:val="00330804"/>
    <w:rsid w:val="00334820"/>
    <w:rsid w:val="00350F53"/>
    <w:rsid w:val="00354CF1"/>
    <w:rsid w:val="00360FD4"/>
    <w:rsid w:val="0036219F"/>
    <w:rsid w:val="003771A7"/>
    <w:rsid w:val="003C6A30"/>
    <w:rsid w:val="003E2CFB"/>
    <w:rsid w:val="003F5D99"/>
    <w:rsid w:val="00406646"/>
    <w:rsid w:val="00411272"/>
    <w:rsid w:val="00414633"/>
    <w:rsid w:val="00426AF9"/>
    <w:rsid w:val="00443427"/>
    <w:rsid w:val="00453EE9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2F96"/>
    <w:rsid w:val="00597252"/>
    <w:rsid w:val="005B2306"/>
    <w:rsid w:val="005C3728"/>
    <w:rsid w:val="005C462D"/>
    <w:rsid w:val="005C6E23"/>
    <w:rsid w:val="005D0DC7"/>
    <w:rsid w:val="005F0A17"/>
    <w:rsid w:val="00605B74"/>
    <w:rsid w:val="0061167A"/>
    <w:rsid w:val="00623DA7"/>
    <w:rsid w:val="006543B7"/>
    <w:rsid w:val="006566A7"/>
    <w:rsid w:val="006769C8"/>
    <w:rsid w:val="00693BA2"/>
    <w:rsid w:val="006A7D55"/>
    <w:rsid w:val="006B60F6"/>
    <w:rsid w:val="006C3BE4"/>
    <w:rsid w:val="006D3BD6"/>
    <w:rsid w:val="006E2B52"/>
    <w:rsid w:val="006E587D"/>
    <w:rsid w:val="006E6FA6"/>
    <w:rsid w:val="006F1994"/>
    <w:rsid w:val="006F41C3"/>
    <w:rsid w:val="007069FE"/>
    <w:rsid w:val="00711D0F"/>
    <w:rsid w:val="00713B95"/>
    <w:rsid w:val="0071638D"/>
    <w:rsid w:val="00723E7E"/>
    <w:rsid w:val="00735A9E"/>
    <w:rsid w:val="0074683A"/>
    <w:rsid w:val="007502B2"/>
    <w:rsid w:val="00751607"/>
    <w:rsid w:val="00761372"/>
    <w:rsid w:val="00771CEB"/>
    <w:rsid w:val="00777A49"/>
    <w:rsid w:val="00784C93"/>
    <w:rsid w:val="00784EE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474D"/>
    <w:rsid w:val="008B582A"/>
    <w:rsid w:val="008D506B"/>
    <w:rsid w:val="008D59BE"/>
    <w:rsid w:val="008E5ED2"/>
    <w:rsid w:val="008F18B6"/>
    <w:rsid w:val="008F24EF"/>
    <w:rsid w:val="008F25B5"/>
    <w:rsid w:val="0090066F"/>
    <w:rsid w:val="0091048A"/>
    <w:rsid w:val="009107B3"/>
    <w:rsid w:val="00925158"/>
    <w:rsid w:val="0093590A"/>
    <w:rsid w:val="00947C69"/>
    <w:rsid w:val="0095399C"/>
    <w:rsid w:val="00957198"/>
    <w:rsid w:val="00960D9B"/>
    <w:rsid w:val="00972EA7"/>
    <w:rsid w:val="00981A0D"/>
    <w:rsid w:val="009833F7"/>
    <w:rsid w:val="0099194A"/>
    <w:rsid w:val="00996E78"/>
    <w:rsid w:val="009A12B6"/>
    <w:rsid w:val="009A5CA5"/>
    <w:rsid w:val="009C1CF9"/>
    <w:rsid w:val="009E212D"/>
    <w:rsid w:val="009F7E05"/>
    <w:rsid w:val="00A24A5A"/>
    <w:rsid w:val="00A52F1F"/>
    <w:rsid w:val="00A57078"/>
    <w:rsid w:val="00A5787A"/>
    <w:rsid w:val="00A7632F"/>
    <w:rsid w:val="00A81B5D"/>
    <w:rsid w:val="00AA0DD9"/>
    <w:rsid w:val="00AA3FFC"/>
    <w:rsid w:val="00AB0A48"/>
    <w:rsid w:val="00AD035D"/>
    <w:rsid w:val="00AD04AE"/>
    <w:rsid w:val="00AE001F"/>
    <w:rsid w:val="00AE20B5"/>
    <w:rsid w:val="00AF0E8D"/>
    <w:rsid w:val="00AF2C43"/>
    <w:rsid w:val="00B10454"/>
    <w:rsid w:val="00B1450B"/>
    <w:rsid w:val="00B20CBB"/>
    <w:rsid w:val="00B22940"/>
    <w:rsid w:val="00B31275"/>
    <w:rsid w:val="00B34EF6"/>
    <w:rsid w:val="00B36B1F"/>
    <w:rsid w:val="00B54415"/>
    <w:rsid w:val="00B54E73"/>
    <w:rsid w:val="00B63F95"/>
    <w:rsid w:val="00B744F4"/>
    <w:rsid w:val="00B74820"/>
    <w:rsid w:val="00B83CE0"/>
    <w:rsid w:val="00B85644"/>
    <w:rsid w:val="00B87733"/>
    <w:rsid w:val="00B878F3"/>
    <w:rsid w:val="00B92E83"/>
    <w:rsid w:val="00BA2188"/>
    <w:rsid w:val="00BA6611"/>
    <w:rsid w:val="00BB18E8"/>
    <w:rsid w:val="00BB3BC2"/>
    <w:rsid w:val="00BB49F7"/>
    <w:rsid w:val="00BC00F8"/>
    <w:rsid w:val="00BC582F"/>
    <w:rsid w:val="00BC5D54"/>
    <w:rsid w:val="00BC7D5D"/>
    <w:rsid w:val="00BE7E11"/>
    <w:rsid w:val="00BF1897"/>
    <w:rsid w:val="00BF56BD"/>
    <w:rsid w:val="00C042A6"/>
    <w:rsid w:val="00C16FE8"/>
    <w:rsid w:val="00C25A79"/>
    <w:rsid w:val="00C309F6"/>
    <w:rsid w:val="00C33D3A"/>
    <w:rsid w:val="00C52314"/>
    <w:rsid w:val="00C56EC6"/>
    <w:rsid w:val="00C87255"/>
    <w:rsid w:val="00C9370F"/>
    <w:rsid w:val="00CB2982"/>
    <w:rsid w:val="00CB389F"/>
    <w:rsid w:val="00CD50E2"/>
    <w:rsid w:val="00CF0E87"/>
    <w:rsid w:val="00CF2EC0"/>
    <w:rsid w:val="00CF5097"/>
    <w:rsid w:val="00D001BC"/>
    <w:rsid w:val="00D100C2"/>
    <w:rsid w:val="00D25772"/>
    <w:rsid w:val="00D265BF"/>
    <w:rsid w:val="00D32318"/>
    <w:rsid w:val="00D543DA"/>
    <w:rsid w:val="00D5783F"/>
    <w:rsid w:val="00D66C75"/>
    <w:rsid w:val="00D729F3"/>
    <w:rsid w:val="00D7386F"/>
    <w:rsid w:val="00D76328"/>
    <w:rsid w:val="00DB6075"/>
    <w:rsid w:val="00DD2A13"/>
    <w:rsid w:val="00DD39A1"/>
    <w:rsid w:val="00DE3296"/>
    <w:rsid w:val="00DF070F"/>
    <w:rsid w:val="00E01507"/>
    <w:rsid w:val="00E019D8"/>
    <w:rsid w:val="00E13016"/>
    <w:rsid w:val="00E65989"/>
    <w:rsid w:val="00EA1265"/>
    <w:rsid w:val="00EB38BE"/>
    <w:rsid w:val="00ED5FE1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57D3F"/>
    <w:rsid w:val="00F70D8A"/>
    <w:rsid w:val="00F80F65"/>
    <w:rsid w:val="00F83B42"/>
    <w:rsid w:val="00F93533"/>
    <w:rsid w:val="00FA0777"/>
    <w:rsid w:val="00FA6D1B"/>
    <w:rsid w:val="00FA6FCD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202</TotalTime>
  <Pages>4</Pages>
  <Words>980</Words>
  <Characters>6206</Characters>
  <Application>Microsoft Office Word</Application>
  <DocSecurity>0</DocSecurity>
  <Lines>163</Lines>
  <Paragraphs>115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200</cp:revision>
  <dcterms:created xsi:type="dcterms:W3CDTF">2025-09-23T15:30:00Z</dcterms:created>
  <dcterms:modified xsi:type="dcterms:W3CDTF">2025-12-14T19:31:00Z</dcterms:modified>
</cp:coreProperties>
</file>