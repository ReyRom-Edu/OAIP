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2F5E" w14:textId="77777777" w:rsidR="00063675" w:rsidRPr="00684C18" w:rsidRDefault="00063675" w:rsidP="00063675">
      <w:pPr>
        <w:pStyle w:val="10"/>
      </w:pPr>
      <w:r w:rsidRPr="00684C18">
        <w:t>Лабораторная работа №30</w:t>
      </w:r>
      <w:r>
        <w:br/>
      </w:r>
      <w:r w:rsidRPr="00684C18">
        <w:t>Создание проекта с использованием кнопочных компонентов</w:t>
      </w:r>
    </w:p>
    <w:p w14:paraId="3379053D" w14:textId="77777777" w:rsidR="00063675" w:rsidRPr="00684C18" w:rsidRDefault="00063675" w:rsidP="00063675">
      <w:pPr>
        <w:pStyle w:val="1"/>
        <w:numPr>
          <w:ilvl w:val="0"/>
          <w:numId w:val="7"/>
        </w:numPr>
      </w:pPr>
      <w:r w:rsidRPr="00684C18">
        <w:t>Цель работы</w:t>
      </w:r>
    </w:p>
    <w:p w14:paraId="44CAB1B4" w14:textId="77777777" w:rsidR="00063675" w:rsidRPr="00684C18" w:rsidRDefault="00063675" w:rsidP="00063675">
      <w:pPr>
        <w:pStyle w:val="2"/>
        <w:numPr>
          <w:ilvl w:val="1"/>
          <w:numId w:val="3"/>
        </w:numPr>
      </w:pPr>
      <w:r w:rsidRPr="00684C18">
        <w:t>Научиться применять и настраивать кнопки в приложении на C#.</w:t>
      </w:r>
    </w:p>
    <w:p w14:paraId="2F10173D" w14:textId="77777777" w:rsidR="00063675" w:rsidRPr="00684C18" w:rsidRDefault="00063675" w:rsidP="00063675">
      <w:pPr>
        <w:pStyle w:val="1"/>
        <w:numPr>
          <w:ilvl w:val="0"/>
          <w:numId w:val="3"/>
        </w:numPr>
      </w:pPr>
      <w:r w:rsidRPr="00684C18">
        <w:t>Литература</w:t>
      </w:r>
    </w:p>
    <w:p w14:paraId="175858A1" w14:textId="77777777" w:rsidR="00063675" w:rsidRPr="00684C18" w:rsidRDefault="00063675" w:rsidP="00063675">
      <w:pPr>
        <w:pStyle w:val="2"/>
        <w:numPr>
          <w:ilvl w:val="1"/>
          <w:numId w:val="3"/>
        </w:numPr>
      </w:pPr>
      <w:proofErr w:type="spellStart"/>
      <w:r w:rsidRPr="00684C18">
        <w:t>Фленов</w:t>
      </w:r>
      <w:proofErr w:type="spellEnd"/>
      <w:r w:rsidRPr="00684C18">
        <w:t xml:space="preserve">, М. Е.  Библия C# / М. Е. </w:t>
      </w:r>
      <w:proofErr w:type="spellStart"/>
      <w:r w:rsidRPr="00684C18">
        <w:t>Фленов</w:t>
      </w:r>
      <w:proofErr w:type="spellEnd"/>
      <w:r w:rsidRPr="00684C18">
        <w:t>. – Санкт-</w:t>
      </w:r>
      <w:proofErr w:type="gramStart"/>
      <w:r w:rsidRPr="00684C18">
        <w:t>Петербург :</w:t>
      </w:r>
      <w:proofErr w:type="gramEnd"/>
      <w:r w:rsidRPr="00684C18">
        <w:t xml:space="preserve"> БХВ-Петербург, 2016. – Режим доступа: https://ibooks.ru/bookshelf/353561/reading.  </w:t>
      </w:r>
      <w:proofErr w:type="spellStart"/>
      <w:r w:rsidRPr="00684C18">
        <w:t>Загл</w:t>
      </w:r>
      <w:proofErr w:type="spellEnd"/>
      <w:r w:rsidRPr="00684C18">
        <w:t>. с экрана. – п.5.7.1, п.5.9.</w:t>
      </w:r>
    </w:p>
    <w:p w14:paraId="334CC752" w14:textId="77777777" w:rsidR="00063675" w:rsidRPr="00684C18" w:rsidRDefault="00063675" w:rsidP="00063675">
      <w:pPr>
        <w:pStyle w:val="1"/>
        <w:numPr>
          <w:ilvl w:val="0"/>
          <w:numId w:val="3"/>
        </w:numPr>
      </w:pPr>
      <w:r w:rsidRPr="00684C18">
        <w:t>Подготовка к работе</w:t>
      </w:r>
    </w:p>
    <w:p w14:paraId="23875C6C" w14:textId="77777777" w:rsidR="00063675" w:rsidRPr="00684C18" w:rsidRDefault="00063675" w:rsidP="00063675">
      <w:pPr>
        <w:pStyle w:val="2"/>
        <w:numPr>
          <w:ilvl w:val="1"/>
          <w:numId w:val="3"/>
        </w:numPr>
      </w:pPr>
      <w:r w:rsidRPr="00684C18">
        <w:t>Повторить теоретический материал (см. п.2).</w:t>
      </w:r>
    </w:p>
    <w:p w14:paraId="1AF16797" w14:textId="77777777" w:rsidR="00063675" w:rsidRPr="00684C18" w:rsidRDefault="00063675" w:rsidP="00063675">
      <w:pPr>
        <w:pStyle w:val="2"/>
        <w:numPr>
          <w:ilvl w:val="1"/>
          <w:numId w:val="3"/>
        </w:numPr>
      </w:pPr>
      <w:r w:rsidRPr="00684C18">
        <w:t>Изучить описание лабораторной работы.</w:t>
      </w:r>
    </w:p>
    <w:p w14:paraId="3A1FC2DB" w14:textId="77777777" w:rsidR="00063675" w:rsidRPr="00684C18" w:rsidRDefault="00063675" w:rsidP="00063675">
      <w:pPr>
        <w:pStyle w:val="1"/>
        <w:numPr>
          <w:ilvl w:val="0"/>
          <w:numId w:val="3"/>
        </w:numPr>
      </w:pPr>
      <w:r w:rsidRPr="00684C18">
        <w:t>Основное оборудование</w:t>
      </w:r>
    </w:p>
    <w:p w14:paraId="6F830B78" w14:textId="77777777" w:rsidR="00063675" w:rsidRPr="00684C18" w:rsidRDefault="00063675" w:rsidP="00063675">
      <w:pPr>
        <w:pStyle w:val="2"/>
        <w:numPr>
          <w:ilvl w:val="1"/>
          <w:numId w:val="3"/>
        </w:numPr>
      </w:pPr>
      <w:r w:rsidRPr="00684C18">
        <w:t>Персональный компьютер.</w:t>
      </w:r>
    </w:p>
    <w:p w14:paraId="115BF87A" w14:textId="77777777" w:rsidR="00063675" w:rsidRPr="00684C18" w:rsidRDefault="00063675" w:rsidP="00063675">
      <w:pPr>
        <w:pStyle w:val="1"/>
        <w:numPr>
          <w:ilvl w:val="0"/>
          <w:numId w:val="3"/>
        </w:numPr>
      </w:pPr>
      <w:r w:rsidRPr="00684C18">
        <w:t>Задание</w:t>
      </w:r>
    </w:p>
    <w:p w14:paraId="105819CB" w14:textId="77777777" w:rsidR="00063675" w:rsidRPr="00684C18" w:rsidRDefault="00063675" w:rsidP="00063675">
      <w:pPr>
        <w:pStyle w:val="2"/>
        <w:numPr>
          <w:ilvl w:val="1"/>
          <w:numId w:val="3"/>
        </w:numPr>
      </w:pPr>
      <w:r w:rsidRPr="00684C18">
        <w:t>Настройка меню и горячих клавиш для работы с документом</w:t>
      </w:r>
    </w:p>
    <w:p w14:paraId="1EE24070" w14:textId="77777777" w:rsidR="00063675" w:rsidRPr="00684C18" w:rsidRDefault="00063675" w:rsidP="00063675">
      <w:pPr>
        <w:pStyle w:val="2"/>
        <w:numPr>
          <w:ilvl w:val="2"/>
          <w:numId w:val="3"/>
        </w:numPr>
      </w:pPr>
      <w:r w:rsidRPr="00684C18">
        <w:t xml:space="preserve">Добавить на форму главное меню </w:t>
      </w:r>
      <w:proofErr w:type="spellStart"/>
      <w:r w:rsidRPr="00684C18">
        <w:t>MenuStrip</w:t>
      </w:r>
      <w:proofErr w:type="spellEnd"/>
      <w:r w:rsidRPr="00684C18">
        <w:t xml:space="preserve"> с пунктом «Файл» и подпунктами «Создать», «Открыть», «Сохранить», «Закрыть».</w:t>
      </w:r>
    </w:p>
    <w:p w14:paraId="68CECB4C" w14:textId="77777777" w:rsidR="00063675" w:rsidRPr="00684C18" w:rsidRDefault="00063675" w:rsidP="00063675">
      <w:r w:rsidRPr="00684C18">
        <w:t>Реализовать закрытие формы при нажатии на «Закрыть».</w:t>
      </w:r>
    </w:p>
    <w:p w14:paraId="605A0ECE" w14:textId="77777777" w:rsidR="00063675" w:rsidRPr="00684C18" w:rsidRDefault="00063675" w:rsidP="00063675">
      <w:pPr>
        <w:pStyle w:val="2"/>
        <w:numPr>
          <w:ilvl w:val="2"/>
          <w:numId w:val="3"/>
        </w:numPr>
      </w:pPr>
      <w:r w:rsidRPr="00684C18">
        <w:t xml:space="preserve">Добавить на форму поле ввода </w:t>
      </w:r>
      <w:proofErr w:type="spellStart"/>
      <w:r w:rsidRPr="00684C18">
        <w:t>RichTextBox</w:t>
      </w:r>
      <w:proofErr w:type="spellEnd"/>
      <w:r w:rsidRPr="00684C18">
        <w:t xml:space="preserve">. Поле ввода должно заполнять всю форму (настроить с помощью свойства </w:t>
      </w:r>
      <w:proofErr w:type="spellStart"/>
      <w:r w:rsidRPr="00684C18">
        <w:t>Anchor</w:t>
      </w:r>
      <w:proofErr w:type="spellEnd"/>
      <w:r w:rsidRPr="00684C18">
        <w:t xml:space="preserve"> или </w:t>
      </w:r>
      <w:proofErr w:type="spellStart"/>
      <w:r w:rsidRPr="00684C18">
        <w:t>Dock</w:t>
      </w:r>
      <w:proofErr w:type="spellEnd"/>
      <w:r w:rsidRPr="00684C18">
        <w:t xml:space="preserve">). При нажатии на «Создать» поле ввода </w:t>
      </w:r>
      <w:proofErr w:type="spellStart"/>
      <w:r w:rsidRPr="00684C18">
        <w:t>RichTextBox</w:t>
      </w:r>
      <w:proofErr w:type="spellEnd"/>
      <w:r w:rsidRPr="00684C18">
        <w:t xml:space="preserve"> должно очищаться от содержимого, а заголовок окна меняться на текст «Безымянный».</w:t>
      </w:r>
    </w:p>
    <w:p w14:paraId="79F6D9C3" w14:textId="77777777" w:rsidR="00063675" w:rsidRPr="00684C18" w:rsidRDefault="00063675" w:rsidP="00063675">
      <w:pPr>
        <w:pStyle w:val="2"/>
        <w:numPr>
          <w:ilvl w:val="2"/>
          <w:numId w:val="3"/>
        </w:numPr>
      </w:pPr>
      <w:r w:rsidRPr="00684C18">
        <w:t>При нажатии на «Открыть» предоставить пользователю возможность выбора текстового файла. Настроить у диалогового окна выбора файла фильтрацию на следующие типы файлов: *.</w:t>
      </w:r>
      <w:proofErr w:type="spellStart"/>
      <w:r w:rsidRPr="00684C18">
        <w:t>txt</w:t>
      </w:r>
      <w:proofErr w:type="spellEnd"/>
      <w:r w:rsidRPr="00684C18">
        <w:t>, *.</w:t>
      </w:r>
      <w:proofErr w:type="spellStart"/>
      <w:r w:rsidRPr="00684C18">
        <w:t>rtf</w:t>
      </w:r>
      <w:proofErr w:type="spellEnd"/>
      <w:r w:rsidRPr="00684C18">
        <w:t>, *.*.</w:t>
      </w:r>
    </w:p>
    <w:p w14:paraId="0E0D0162" w14:textId="77777777" w:rsidR="00063675" w:rsidRPr="00684C18" w:rsidRDefault="00063675" w:rsidP="00063675">
      <w:pPr>
        <w:pStyle w:val="2"/>
        <w:numPr>
          <w:ilvl w:val="2"/>
          <w:numId w:val="3"/>
        </w:numPr>
      </w:pPr>
      <w:r w:rsidRPr="00684C18">
        <w:t xml:space="preserve">Реализовать отображение в поле ввода </w:t>
      </w:r>
      <w:proofErr w:type="spellStart"/>
      <w:r w:rsidRPr="00684C18">
        <w:t>RichTextBox</w:t>
      </w:r>
      <w:proofErr w:type="spellEnd"/>
      <w:r w:rsidRPr="00684C18">
        <w:t xml:space="preserve"> содержимого выбранного в диалоговом окне файла. </w:t>
      </w:r>
      <w:r w:rsidRPr="00605B74">
        <w:rPr>
          <w:b/>
          <w:bCs w:val="0"/>
        </w:rPr>
        <w:t>Заголовок окна должен меняться на полное название файла.</w:t>
      </w:r>
    </w:p>
    <w:p w14:paraId="23FAC3AD" w14:textId="77777777" w:rsidR="00063675" w:rsidRPr="00684C18" w:rsidRDefault="00063675" w:rsidP="00063675">
      <w:pPr>
        <w:pStyle w:val="2"/>
        <w:numPr>
          <w:ilvl w:val="2"/>
          <w:numId w:val="3"/>
        </w:numPr>
      </w:pPr>
      <w:r w:rsidRPr="00684C18">
        <w:t>При нажатии на «Сохранить» предоставить пользователю возможность указания имени сохраняемого текстового файла. Настроить фильтрацию на следующие типы файлов: *.</w:t>
      </w:r>
      <w:proofErr w:type="spellStart"/>
      <w:r w:rsidRPr="00684C18">
        <w:t>txt</w:t>
      </w:r>
      <w:proofErr w:type="spellEnd"/>
      <w:r w:rsidRPr="00684C18">
        <w:t>, *.</w:t>
      </w:r>
      <w:proofErr w:type="spellStart"/>
      <w:r w:rsidRPr="00684C18">
        <w:t>rtf</w:t>
      </w:r>
      <w:proofErr w:type="spellEnd"/>
      <w:r w:rsidRPr="00684C18">
        <w:t>.</w:t>
      </w:r>
    </w:p>
    <w:p w14:paraId="66318ABA" w14:textId="77777777" w:rsidR="00063675" w:rsidRPr="00684C18" w:rsidRDefault="00063675" w:rsidP="00063675">
      <w:pPr>
        <w:pStyle w:val="2"/>
        <w:numPr>
          <w:ilvl w:val="2"/>
          <w:numId w:val="3"/>
        </w:numPr>
      </w:pPr>
      <w:r w:rsidRPr="00684C18">
        <w:t xml:space="preserve">Реализовать сохранение содержимого поля ввода </w:t>
      </w:r>
      <w:proofErr w:type="spellStart"/>
      <w:r w:rsidRPr="00684C18">
        <w:t>RichTextBox</w:t>
      </w:r>
      <w:proofErr w:type="spellEnd"/>
      <w:r w:rsidRPr="00684C18">
        <w:t xml:space="preserve"> в файл, указанный в диалоговом окне сохранения файла.</w:t>
      </w:r>
    </w:p>
    <w:p w14:paraId="15A3FB55" w14:textId="77777777" w:rsidR="00063675" w:rsidRPr="00684C18" w:rsidRDefault="00063675" w:rsidP="00063675">
      <w:pPr>
        <w:pStyle w:val="2"/>
        <w:numPr>
          <w:ilvl w:val="1"/>
          <w:numId w:val="3"/>
        </w:numPr>
      </w:pPr>
      <w:r w:rsidRPr="00684C18">
        <w:t>Использование флажков в пунктах меню</w:t>
      </w:r>
    </w:p>
    <w:p w14:paraId="4EEDA5B9" w14:textId="4AFCF274" w:rsidR="00063675" w:rsidRPr="00684C18" w:rsidRDefault="00063675" w:rsidP="00063675">
      <w:pPr>
        <w:pStyle w:val="2"/>
        <w:numPr>
          <w:ilvl w:val="2"/>
          <w:numId w:val="3"/>
        </w:numPr>
      </w:pPr>
      <w:r w:rsidRPr="00684C18">
        <w:t>Добавить в главное меню формы из п.5.1 пункт «Вид» с подпунктом «Ночная тема». Настроить свойства подпункта, чтобы он работал как флажок.</w:t>
      </w:r>
      <w:r w:rsidR="002762D7">
        <w:t xml:space="preserve"> (</w:t>
      </w:r>
      <w:proofErr w:type="spellStart"/>
      <w:r w:rsidR="002762D7">
        <w:rPr>
          <w:lang w:val="en-US"/>
        </w:rPr>
        <w:t>CheckOnClick</w:t>
      </w:r>
      <w:proofErr w:type="spellEnd"/>
      <w:r w:rsidR="002762D7">
        <w:t>)</w:t>
      </w:r>
    </w:p>
    <w:p w14:paraId="0DFB8CBE" w14:textId="77777777" w:rsidR="00063675" w:rsidRPr="00684C18" w:rsidRDefault="00063675" w:rsidP="00063675">
      <w:pPr>
        <w:pStyle w:val="2"/>
        <w:numPr>
          <w:ilvl w:val="2"/>
          <w:numId w:val="3"/>
        </w:numPr>
      </w:pPr>
      <w:r w:rsidRPr="00684C18">
        <w:t xml:space="preserve">Реализовать смену фона в поле ввода на темную (темно-синий или другой подобный), если отмечен флажок «Ночная тема», иначе фон поля ввода должен быть белым. Для темного фона цвет текста надо делать светлым и </w:t>
      </w:r>
      <w:r w:rsidRPr="00684C18">
        <w:lastRenderedPageBreak/>
        <w:t>наоборот.</w:t>
      </w:r>
    </w:p>
    <w:p w14:paraId="06530309" w14:textId="77777777" w:rsidR="00063675" w:rsidRPr="00684C18" w:rsidRDefault="00063675" w:rsidP="00063675">
      <w:pPr>
        <w:pStyle w:val="2"/>
        <w:numPr>
          <w:ilvl w:val="1"/>
          <w:numId w:val="3"/>
        </w:numPr>
      </w:pPr>
      <w:r w:rsidRPr="00684C18">
        <w:t>Связь кнопок с клавишами</w:t>
      </w:r>
    </w:p>
    <w:p w14:paraId="39A8119D" w14:textId="77777777" w:rsidR="00063675" w:rsidRPr="00684C18" w:rsidRDefault="00063675" w:rsidP="00063675">
      <w:pPr>
        <w:pStyle w:val="2"/>
        <w:numPr>
          <w:ilvl w:val="2"/>
          <w:numId w:val="3"/>
        </w:numPr>
      </w:pPr>
      <w:r w:rsidRPr="00684C18">
        <w:t xml:space="preserve">Создать новую форму (переход на форму сделать с формы из п.5.1) и добавить на нее две кнопки: «Привет» и «Закрыть». </w:t>
      </w:r>
      <w:proofErr w:type="gramStart"/>
      <w:r w:rsidRPr="00684C18">
        <w:t>При  нажатии</w:t>
      </w:r>
      <w:proofErr w:type="gramEnd"/>
      <w:r w:rsidRPr="00684C18">
        <w:t xml:space="preserve"> на первую кнопку должно выводиться окно с сообщением «Здравствуйте», при нажатии на вторую форма должна закрываться.</w:t>
      </w:r>
    </w:p>
    <w:p w14:paraId="7FB8875A" w14:textId="16B6A8A2" w:rsidR="00063675" w:rsidRPr="00684C18" w:rsidRDefault="00063675" w:rsidP="00063675">
      <w:pPr>
        <w:pStyle w:val="2"/>
        <w:numPr>
          <w:ilvl w:val="2"/>
          <w:numId w:val="3"/>
        </w:numPr>
      </w:pPr>
      <w:r w:rsidRPr="00684C18">
        <w:t>В свойствах формы указать кнопку «Привет», которая будет срабатывать по нажатию на клавишу Enter (</w:t>
      </w:r>
      <w:r w:rsidR="000D2C3D">
        <w:t>свойств</w:t>
      </w:r>
      <w:r w:rsidR="000D2C3D">
        <w:t xml:space="preserve">о </w:t>
      </w:r>
      <w:proofErr w:type="spellStart"/>
      <w:r w:rsidRPr="00684C18">
        <w:rPr>
          <w:lang w:val="en-US"/>
        </w:rPr>
        <w:t>AcceptButton</w:t>
      </w:r>
      <w:proofErr w:type="spellEnd"/>
      <w:r w:rsidRPr="00684C18">
        <w:t>).</w:t>
      </w:r>
    </w:p>
    <w:p w14:paraId="652D874C" w14:textId="0BABC20C" w:rsidR="00063675" w:rsidRPr="00684C18" w:rsidRDefault="00063675" w:rsidP="00063675">
      <w:pPr>
        <w:pStyle w:val="2"/>
        <w:numPr>
          <w:ilvl w:val="2"/>
          <w:numId w:val="3"/>
        </w:numPr>
      </w:pPr>
      <w:r w:rsidRPr="00684C18">
        <w:t xml:space="preserve">В свойствах формы указать кнопку «Закрыть», которая будет срабатывать по нажатию на клавишу </w:t>
      </w:r>
      <w:proofErr w:type="spellStart"/>
      <w:r w:rsidRPr="00684C18">
        <w:t>Esc</w:t>
      </w:r>
      <w:proofErr w:type="spellEnd"/>
      <w:r w:rsidRPr="00684C18">
        <w:t xml:space="preserve"> (</w:t>
      </w:r>
      <w:r w:rsidR="000D2C3D">
        <w:t xml:space="preserve">свойство </w:t>
      </w:r>
      <w:proofErr w:type="spellStart"/>
      <w:r w:rsidRPr="00684C18">
        <w:rPr>
          <w:lang w:val="en-US"/>
        </w:rPr>
        <w:t>CancelButton</w:t>
      </w:r>
      <w:proofErr w:type="spellEnd"/>
      <w:r w:rsidRPr="00684C18">
        <w:t>).</w:t>
      </w:r>
    </w:p>
    <w:p w14:paraId="1EAC5557" w14:textId="77777777" w:rsidR="00063675" w:rsidRPr="00684C18" w:rsidRDefault="00063675" w:rsidP="00063675">
      <w:pPr>
        <w:pStyle w:val="2"/>
        <w:numPr>
          <w:ilvl w:val="1"/>
          <w:numId w:val="3"/>
        </w:numPr>
      </w:pPr>
      <w:r w:rsidRPr="00684C18">
        <w:t>Настройка внешнего вида кнопок</w:t>
      </w:r>
    </w:p>
    <w:p w14:paraId="54529F34" w14:textId="1A77E7A3" w:rsidR="00063675" w:rsidRPr="00D5783F" w:rsidRDefault="00063675" w:rsidP="00063675">
      <w:pPr>
        <w:pStyle w:val="2"/>
        <w:numPr>
          <w:ilvl w:val="2"/>
          <w:numId w:val="3"/>
        </w:numPr>
      </w:pPr>
      <w:r w:rsidRPr="00684C18">
        <w:t>Изменить стиль кнопок из п.5.3, изменив его на плоский с пиктограммой и надписью</w:t>
      </w:r>
      <w:r w:rsidR="00713B95" w:rsidRPr="00713B95">
        <w:t xml:space="preserve"> </w:t>
      </w:r>
      <w:r w:rsidR="00713B95">
        <w:t>справа от пиктограммы</w:t>
      </w:r>
      <w:r w:rsidRPr="00684C18">
        <w:t>.</w:t>
      </w:r>
      <w:r w:rsidR="00D25772">
        <w:t xml:space="preserve"> (свойства</w:t>
      </w:r>
      <w:r w:rsidR="00D25772" w:rsidRPr="00713B95">
        <w:t xml:space="preserve"> </w:t>
      </w:r>
      <w:proofErr w:type="spellStart"/>
      <w:r w:rsidR="00D25772">
        <w:rPr>
          <w:lang w:val="en-US"/>
        </w:rPr>
        <w:t>FlatStyle</w:t>
      </w:r>
      <w:proofErr w:type="spellEnd"/>
      <w:r w:rsidR="00D25772" w:rsidRPr="00713B95">
        <w:t>,</w:t>
      </w:r>
      <w:r w:rsidR="00D25772">
        <w:t xml:space="preserve"> </w:t>
      </w:r>
      <w:r w:rsidR="00D25772">
        <w:rPr>
          <w:lang w:val="en-US"/>
        </w:rPr>
        <w:t>Image</w:t>
      </w:r>
      <w:r w:rsidR="00D25772" w:rsidRPr="00713B95">
        <w:t xml:space="preserve">, </w:t>
      </w:r>
      <w:proofErr w:type="spellStart"/>
      <w:r w:rsidR="00D25772">
        <w:rPr>
          <w:lang w:val="en-US"/>
        </w:rPr>
        <w:t>ImageAlign</w:t>
      </w:r>
      <w:proofErr w:type="spellEnd"/>
      <w:r w:rsidR="00D25772" w:rsidRPr="00713B95">
        <w:t xml:space="preserve">, </w:t>
      </w:r>
      <w:proofErr w:type="spellStart"/>
      <w:r w:rsidR="00713B95">
        <w:rPr>
          <w:lang w:val="en-US"/>
        </w:rPr>
        <w:t>TextImageRelation</w:t>
      </w:r>
      <w:proofErr w:type="spellEnd"/>
      <w:r w:rsidR="00D25772">
        <w:t>)</w:t>
      </w:r>
    </w:p>
    <w:p w14:paraId="7ADAAEA3" w14:textId="31923B25" w:rsidR="00D5783F" w:rsidRPr="00B10454" w:rsidRDefault="00B10454" w:rsidP="00B10454">
      <w:pPr>
        <w:pStyle w:val="2"/>
        <w:numPr>
          <w:ilvl w:val="1"/>
          <w:numId w:val="3"/>
        </w:numPr>
      </w:pPr>
      <w:r>
        <w:t xml:space="preserve">Настройка внешнего вида </w:t>
      </w:r>
      <w:proofErr w:type="spellStart"/>
      <w:r>
        <w:rPr>
          <w:lang w:val="en-US"/>
        </w:rPr>
        <w:t>CheckBox</w:t>
      </w:r>
      <w:proofErr w:type="spellEnd"/>
    </w:p>
    <w:p w14:paraId="1279DBF4" w14:textId="17864B54" w:rsidR="00B10454" w:rsidRDefault="006543B7" w:rsidP="00B10454">
      <w:pPr>
        <w:pStyle w:val="2"/>
        <w:numPr>
          <w:ilvl w:val="2"/>
          <w:numId w:val="3"/>
        </w:numPr>
      </w:pPr>
      <w:r>
        <w:t xml:space="preserve">Добавить на форму </w:t>
      </w:r>
      <w:proofErr w:type="spellStart"/>
      <w:r>
        <w:rPr>
          <w:lang w:val="en-US"/>
        </w:rPr>
        <w:t>ImageList</w:t>
      </w:r>
      <w:proofErr w:type="spellEnd"/>
      <w:r w:rsidRPr="006543B7">
        <w:t xml:space="preserve"> </w:t>
      </w:r>
      <w:r w:rsidR="00D001BC">
        <w:t xml:space="preserve">в который добавить 2 изображения </w:t>
      </w:r>
      <w:r w:rsidR="00D001BC" w:rsidRPr="00D001BC">
        <w:t>(</w:t>
      </w:r>
      <w:r w:rsidR="00D001BC">
        <w:t xml:space="preserve">свойство </w:t>
      </w:r>
      <w:r w:rsidR="00D001BC">
        <w:rPr>
          <w:lang w:val="en-US"/>
        </w:rPr>
        <w:t>Images</w:t>
      </w:r>
      <w:r w:rsidR="00D001BC" w:rsidRPr="00D001BC">
        <w:t>)</w:t>
      </w:r>
      <w:r w:rsidR="00D001BC">
        <w:t xml:space="preserve"> </w:t>
      </w:r>
      <w:r w:rsidR="00A57078">
        <w:t xml:space="preserve">для </w:t>
      </w:r>
      <w:r w:rsidR="00947C69">
        <w:t>установленной и не установленной галочки</w:t>
      </w:r>
      <w:r w:rsidR="006D3BD6">
        <w:t xml:space="preserve">. </w:t>
      </w:r>
    </w:p>
    <w:p w14:paraId="4A4424B3" w14:textId="78262568" w:rsidR="006D3BD6" w:rsidRPr="00C52314" w:rsidRDefault="006D3BD6" w:rsidP="00B10454">
      <w:pPr>
        <w:pStyle w:val="2"/>
        <w:numPr>
          <w:ilvl w:val="2"/>
          <w:numId w:val="3"/>
        </w:numPr>
      </w:pPr>
      <w:r>
        <w:t>Добавить на форму</w:t>
      </w:r>
      <w:r w:rsidR="006E587D">
        <w:t xml:space="preserve"> </w:t>
      </w:r>
      <w:proofErr w:type="spellStart"/>
      <w:r w:rsidR="006E587D">
        <w:rPr>
          <w:lang w:val="en-US"/>
        </w:rPr>
        <w:t>CheckBox</w:t>
      </w:r>
      <w:proofErr w:type="spellEnd"/>
      <w:r w:rsidR="006E587D">
        <w:t xml:space="preserve">, в котором установить добавленный </w:t>
      </w:r>
      <w:proofErr w:type="spellStart"/>
      <w:r w:rsidR="00BF56BD">
        <w:rPr>
          <w:lang w:val="en-US"/>
        </w:rPr>
        <w:t>ImageList</w:t>
      </w:r>
      <w:proofErr w:type="spellEnd"/>
      <w:r w:rsidR="00BF56BD">
        <w:t xml:space="preserve"> в соответствующее свойство, выделить необходимый </w:t>
      </w:r>
      <w:proofErr w:type="spellStart"/>
      <w:r w:rsidR="00BF56BD">
        <w:rPr>
          <w:lang w:val="en-US"/>
        </w:rPr>
        <w:t>ImageIndex</w:t>
      </w:r>
      <w:proofErr w:type="spellEnd"/>
      <w:r w:rsidR="002A44EA" w:rsidRPr="002A44EA">
        <w:t>.</w:t>
      </w:r>
    </w:p>
    <w:p w14:paraId="7CBC2875" w14:textId="4BDA3B25" w:rsidR="00C52314" w:rsidRPr="00784EE3" w:rsidRDefault="00C52314" w:rsidP="00B10454">
      <w:pPr>
        <w:pStyle w:val="2"/>
        <w:numPr>
          <w:ilvl w:val="2"/>
          <w:numId w:val="3"/>
        </w:numPr>
      </w:pPr>
      <w:r>
        <w:t xml:space="preserve">Установить свойства </w:t>
      </w:r>
      <w:proofErr w:type="spellStart"/>
      <w:r>
        <w:rPr>
          <w:lang w:val="en-US"/>
        </w:rPr>
        <w:t>FlatStyle</w:t>
      </w:r>
      <w:proofErr w:type="spellEnd"/>
      <w:r w:rsidRPr="00C52314">
        <w:t xml:space="preserve"> – </w:t>
      </w:r>
      <w:r>
        <w:rPr>
          <w:lang w:val="en-US"/>
        </w:rPr>
        <w:t>Flat</w:t>
      </w:r>
      <w:r w:rsidRPr="00C52314">
        <w:t xml:space="preserve"> </w:t>
      </w:r>
      <w:r>
        <w:t xml:space="preserve">и </w:t>
      </w:r>
      <w:proofErr w:type="spellStart"/>
      <w:r>
        <w:rPr>
          <w:lang w:val="en-US"/>
        </w:rPr>
        <w:t>Appereance</w:t>
      </w:r>
      <w:proofErr w:type="spellEnd"/>
      <w:r w:rsidRPr="00C52314">
        <w:t xml:space="preserve"> </w:t>
      </w:r>
      <w:r w:rsidR="00784EE3">
        <w:t>–</w:t>
      </w:r>
      <w:r w:rsidRPr="00C52314">
        <w:t xml:space="preserve"> </w:t>
      </w:r>
      <w:r>
        <w:rPr>
          <w:lang w:val="en-US"/>
        </w:rPr>
        <w:t>Button</w:t>
      </w:r>
    </w:p>
    <w:p w14:paraId="24AE3DB3" w14:textId="7338A1C5" w:rsidR="00784EE3" w:rsidRPr="00684C18" w:rsidRDefault="00784EE3" w:rsidP="00B10454">
      <w:pPr>
        <w:pStyle w:val="2"/>
        <w:numPr>
          <w:ilvl w:val="2"/>
          <w:numId w:val="3"/>
        </w:numPr>
      </w:pPr>
      <w:r>
        <w:t xml:space="preserve">Настроить смену изображений при </w:t>
      </w:r>
      <w:r w:rsidR="009A12B6">
        <w:t>переключении флажка</w:t>
      </w:r>
    </w:p>
    <w:p w14:paraId="00B27B5D" w14:textId="77777777" w:rsidR="00063675" w:rsidRPr="00684C18" w:rsidRDefault="00063675" w:rsidP="00063675">
      <w:pPr>
        <w:pStyle w:val="1"/>
        <w:numPr>
          <w:ilvl w:val="0"/>
          <w:numId w:val="3"/>
        </w:numPr>
      </w:pPr>
      <w:r w:rsidRPr="00684C18">
        <w:t>Порядок выполнения работы</w:t>
      </w:r>
    </w:p>
    <w:p w14:paraId="5A3360B9" w14:textId="77777777" w:rsidR="00063675" w:rsidRPr="00684C18" w:rsidRDefault="00063675" w:rsidP="00063675">
      <w:pPr>
        <w:pStyle w:val="2"/>
        <w:numPr>
          <w:ilvl w:val="1"/>
          <w:numId w:val="3"/>
        </w:numPr>
      </w:pPr>
      <w:r w:rsidRPr="00684C18">
        <w:t>Используя Microsoft Visual Studio, создать проект C# и выполнить задания из п.5.</w:t>
      </w:r>
    </w:p>
    <w:p w14:paraId="00126D0F" w14:textId="77777777" w:rsidR="00063675" w:rsidRPr="00684C18" w:rsidRDefault="00063675" w:rsidP="00063675">
      <w:pPr>
        <w:pStyle w:val="2"/>
        <w:numPr>
          <w:ilvl w:val="1"/>
          <w:numId w:val="3"/>
        </w:numPr>
      </w:pPr>
      <w:r w:rsidRPr="00684C18">
        <w:t>Ответить на контрольные вопросы.</w:t>
      </w:r>
    </w:p>
    <w:p w14:paraId="5DEE7AD7" w14:textId="77777777" w:rsidR="00063675" w:rsidRPr="00684C18" w:rsidRDefault="00063675" w:rsidP="00063675">
      <w:pPr>
        <w:pStyle w:val="1"/>
        <w:numPr>
          <w:ilvl w:val="0"/>
          <w:numId w:val="3"/>
        </w:numPr>
      </w:pPr>
      <w:r w:rsidRPr="00684C18">
        <w:t>Содержание отчета</w:t>
      </w:r>
    </w:p>
    <w:p w14:paraId="20EB7242" w14:textId="77777777" w:rsidR="00063675" w:rsidRPr="00684C18" w:rsidRDefault="00063675" w:rsidP="00063675">
      <w:pPr>
        <w:pStyle w:val="2"/>
        <w:numPr>
          <w:ilvl w:val="1"/>
          <w:numId w:val="3"/>
        </w:numPr>
      </w:pPr>
      <w:r w:rsidRPr="00684C18">
        <w:t>Титульный лист</w:t>
      </w:r>
    </w:p>
    <w:p w14:paraId="038B2187" w14:textId="77777777" w:rsidR="00063675" w:rsidRPr="00684C18" w:rsidRDefault="00063675" w:rsidP="00063675">
      <w:pPr>
        <w:pStyle w:val="2"/>
        <w:numPr>
          <w:ilvl w:val="1"/>
          <w:numId w:val="3"/>
        </w:numPr>
      </w:pPr>
      <w:r w:rsidRPr="00684C18">
        <w:t>Цель работы</w:t>
      </w:r>
    </w:p>
    <w:p w14:paraId="0B91D977" w14:textId="77777777" w:rsidR="00063675" w:rsidRPr="00684C18" w:rsidRDefault="00063675" w:rsidP="00063675">
      <w:pPr>
        <w:pStyle w:val="2"/>
        <w:numPr>
          <w:ilvl w:val="1"/>
          <w:numId w:val="3"/>
        </w:numPr>
      </w:pPr>
      <w:r w:rsidRPr="00684C18">
        <w:t>Ответы на контрольные вопросы</w:t>
      </w:r>
    </w:p>
    <w:p w14:paraId="75505E27" w14:textId="77777777" w:rsidR="00063675" w:rsidRPr="00684C18" w:rsidRDefault="00063675" w:rsidP="00063675">
      <w:pPr>
        <w:pStyle w:val="2"/>
        <w:numPr>
          <w:ilvl w:val="1"/>
          <w:numId w:val="3"/>
        </w:numPr>
      </w:pPr>
      <w:r w:rsidRPr="00684C18">
        <w:t>Вывод</w:t>
      </w:r>
    </w:p>
    <w:p w14:paraId="2738F9A7" w14:textId="77777777" w:rsidR="00063675" w:rsidRPr="00684C18" w:rsidRDefault="00063675" w:rsidP="00063675">
      <w:pPr>
        <w:pStyle w:val="1"/>
        <w:numPr>
          <w:ilvl w:val="0"/>
          <w:numId w:val="3"/>
        </w:numPr>
      </w:pPr>
      <w:r w:rsidRPr="00684C18">
        <w:t>Контрольные вопросы</w:t>
      </w:r>
    </w:p>
    <w:p w14:paraId="4FCE3C55" w14:textId="77777777" w:rsidR="00063675" w:rsidRPr="00684C18" w:rsidRDefault="00063675" w:rsidP="00063675">
      <w:pPr>
        <w:pStyle w:val="2"/>
        <w:numPr>
          <w:ilvl w:val="1"/>
          <w:numId w:val="3"/>
        </w:numPr>
      </w:pPr>
      <w:r w:rsidRPr="00684C18">
        <w:t xml:space="preserve">Что такое </w:t>
      </w:r>
      <w:proofErr w:type="spellStart"/>
      <w:r w:rsidRPr="00684C18">
        <w:t>Button</w:t>
      </w:r>
      <w:proofErr w:type="spellEnd"/>
      <w:r w:rsidRPr="00684C18">
        <w:t xml:space="preserve"> и для чего она используется?</w:t>
      </w:r>
    </w:p>
    <w:p w14:paraId="35ED595A" w14:textId="77777777" w:rsidR="00063675" w:rsidRPr="00684C18" w:rsidRDefault="00063675" w:rsidP="00063675">
      <w:pPr>
        <w:pStyle w:val="2"/>
        <w:numPr>
          <w:ilvl w:val="1"/>
          <w:numId w:val="3"/>
        </w:numPr>
      </w:pPr>
      <w:r w:rsidRPr="00684C18">
        <w:t>Какое основное событие происходит при нажатии на кнопку?</w:t>
      </w:r>
    </w:p>
    <w:p w14:paraId="6D89AEAE" w14:textId="77777777" w:rsidR="00063675" w:rsidRPr="00684C18" w:rsidRDefault="00063675" w:rsidP="00063675">
      <w:pPr>
        <w:pStyle w:val="2"/>
        <w:numPr>
          <w:ilvl w:val="1"/>
          <w:numId w:val="3"/>
        </w:numPr>
      </w:pPr>
      <w:r w:rsidRPr="00684C18">
        <w:t xml:space="preserve">Для чего используется свойство </w:t>
      </w:r>
      <w:proofErr w:type="spellStart"/>
      <w:r w:rsidRPr="00684C18">
        <w:t>AcceptButton</w:t>
      </w:r>
      <w:proofErr w:type="spellEnd"/>
      <w:r w:rsidRPr="00684C18">
        <w:t>?</w:t>
      </w:r>
    </w:p>
    <w:p w14:paraId="56560A37" w14:textId="75EF8A28" w:rsidR="00EE187F" w:rsidRPr="00063675" w:rsidRDefault="00063675" w:rsidP="00BB49F7">
      <w:pPr>
        <w:pStyle w:val="2"/>
        <w:numPr>
          <w:ilvl w:val="1"/>
          <w:numId w:val="3"/>
        </w:numPr>
      </w:pPr>
      <w:r w:rsidRPr="00684C18">
        <w:t xml:space="preserve">Для чего используется свойство </w:t>
      </w:r>
      <w:proofErr w:type="spellStart"/>
      <w:r w:rsidRPr="00684C18">
        <w:t>CancelButton</w:t>
      </w:r>
      <w:proofErr w:type="spellEnd"/>
      <w:r w:rsidRPr="00684C18">
        <w:t>?</w:t>
      </w:r>
    </w:p>
    <w:sectPr w:rsidR="00EE187F" w:rsidRPr="000636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55311"/>
    <w:rsid w:val="00063675"/>
    <w:rsid w:val="00070FAF"/>
    <w:rsid w:val="00080A51"/>
    <w:rsid w:val="000B1531"/>
    <w:rsid w:val="000C0097"/>
    <w:rsid w:val="000D2C3D"/>
    <w:rsid w:val="00106123"/>
    <w:rsid w:val="001306AE"/>
    <w:rsid w:val="00142169"/>
    <w:rsid w:val="00147FDC"/>
    <w:rsid w:val="00157865"/>
    <w:rsid w:val="0016046B"/>
    <w:rsid w:val="001645AA"/>
    <w:rsid w:val="00167574"/>
    <w:rsid w:val="00172B15"/>
    <w:rsid w:val="00182495"/>
    <w:rsid w:val="0018259A"/>
    <w:rsid w:val="001874D7"/>
    <w:rsid w:val="001974B9"/>
    <w:rsid w:val="001A1442"/>
    <w:rsid w:val="001A4923"/>
    <w:rsid w:val="001D41B2"/>
    <w:rsid w:val="001E03FF"/>
    <w:rsid w:val="001E08E7"/>
    <w:rsid w:val="001E1F5F"/>
    <w:rsid w:val="001E32F3"/>
    <w:rsid w:val="001E4D07"/>
    <w:rsid w:val="001E7749"/>
    <w:rsid w:val="001F2D59"/>
    <w:rsid w:val="00215DA5"/>
    <w:rsid w:val="00225A5E"/>
    <w:rsid w:val="002456BD"/>
    <w:rsid w:val="00253F0B"/>
    <w:rsid w:val="00261B0A"/>
    <w:rsid w:val="00271E47"/>
    <w:rsid w:val="002757AB"/>
    <w:rsid w:val="002762D7"/>
    <w:rsid w:val="00292C9C"/>
    <w:rsid w:val="002943A8"/>
    <w:rsid w:val="002A44EA"/>
    <w:rsid w:val="002E0231"/>
    <w:rsid w:val="00323285"/>
    <w:rsid w:val="0032751F"/>
    <w:rsid w:val="00330804"/>
    <w:rsid w:val="00334820"/>
    <w:rsid w:val="00350F53"/>
    <w:rsid w:val="0036219F"/>
    <w:rsid w:val="003771A7"/>
    <w:rsid w:val="003C6A30"/>
    <w:rsid w:val="003E2CFB"/>
    <w:rsid w:val="003F5D99"/>
    <w:rsid w:val="00406646"/>
    <w:rsid w:val="00411272"/>
    <w:rsid w:val="00414633"/>
    <w:rsid w:val="00443427"/>
    <w:rsid w:val="004759E4"/>
    <w:rsid w:val="00476383"/>
    <w:rsid w:val="004A1472"/>
    <w:rsid w:val="004A368A"/>
    <w:rsid w:val="004E04B3"/>
    <w:rsid w:val="004E2808"/>
    <w:rsid w:val="004E4FA5"/>
    <w:rsid w:val="004F178F"/>
    <w:rsid w:val="00514302"/>
    <w:rsid w:val="00564E59"/>
    <w:rsid w:val="00577E85"/>
    <w:rsid w:val="00597252"/>
    <w:rsid w:val="005B2306"/>
    <w:rsid w:val="005C3728"/>
    <w:rsid w:val="005C462D"/>
    <w:rsid w:val="005C6E23"/>
    <w:rsid w:val="005F0A17"/>
    <w:rsid w:val="00605B74"/>
    <w:rsid w:val="0061167A"/>
    <w:rsid w:val="00623DA7"/>
    <w:rsid w:val="006543B7"/>
    <w:rsid w:val="006566A7"/>
    <w:rsid w:val="006769C8"/>
    <w:rsid w:val="00693BA2"/>
    <w:rsid w:val="006B60F6"/>
    <w:rsid w:val="006C3BE4"/>
    <w:rsid w:val="006D3BD6"/>
    <w:rsid w:val="006E2B52"/>
    <w:rsid w:val="006E587D"/>
    <w:rsid w:val="006E6FA6"/>
    <w:rsid w:val="006F1994"/>
    <w:rsid w:val="006F41C3"/>
    <w:rsid w:val="007069FE"/>
    <w:rsid w:val="00711D0F"/>
    <w:rsid w:val="00713B95"/>
    <w:rsid w:val="0071638D"/>
    <w:rsid w:val="00723E7E"/>
    <w:rsid w:val="00735A9E"/>
    <w:rsid w:val="0074683A"/>
    <w:rsid w:val="007502B2"/>
    <w:rsid w:val="00761372"/>
    <w:rsid w:val="00771CEB"/>
    <w:rsid w:val="00777A49"/>
    <w:rsid w:val="00784C93"/>
    <w:rsid w:val="00784EE3"/>
    <w:rsid w:val="007A091B"/>
    <w:rsid w:val="007B2FE0"/>
    <w:rsid w:val="007B5CEA"/>
    <w:rsid w:val="007B751B"/>
    <w:rsid w:val="007F1C7C"/>
    <w:rsid w:val="007F2C11"/>
    <w:rsid w:val="007F3E22"/>
    <w:rsid w:val="007F6037"/>
    <w:rsid w:val="00814C20"/>
    <w:rsid w:val="00840ABB"/>
    <w:rsid w:val="00871EDC"/>
    <w:rsid w:val="00871F2D"/>
    <w:rsid w:val="00873CD7"/>
    <w:rsid w:val="00881FDE"/>
    <w:rsid w:val="008823E4"/>
    <w:rsid w:val="0089460B"/>
    <w:rsid w:val="00895CC0"/>
    <w:rsid w:val="008A376B"/>
    <w:rsid w:val="008B582A"/>
    <w:rsid w:val="008D59BE"/>
    <w:rsid w:val="008F18B6"/>
    <w:rsid w:val="008F25B5"/>
    <w:rsid w:val="0090066F"/>
    <w:rsid w:val="0091048A"/>
    <w:rsid w:val="009107B3"/>
    <w:rsid w:val="00925158"/>
    <w:rsid w:val="0093590A"/>
    <w:rsid w:val="00947C69"/>
    <w:rsid w:val="00957198"/>
    <w:rsid w:val="00960D9B"/>
    <w:rsid w:val="00972EA7"/>
    <w:rsid w:val="00981A0D"/>
    <w:rsid w:val="0099194A"/>
    <w:rsid w:val="00996E78"/>
    <w:rsid w:val="009A12B6"/>
    <w:rsid w:val="009A5CA5"/>
    <w:rsid w:val="009F7E05"/>
    <w:rsid w:val="00A24A5A"/>
    <w:rsid w:val="00A52F1F"/>
    <w:rsid w:val="00A57078"/>
    <w:rsid w:val="00A5787A"/>
    <w:rsid w:val="00A7632F"/>
    <w:rsid w:val="00A81B5D"/>
    <w:rsid w:val="00AA3FFC"/>
    <w:rsid w:val="00AD035D"/>
    <w:rsid w:val="00AD04AE"/>
    <w:rsid w:val="00AE001F"/>
    <w:rsid w:val="00AF0E8D"/>
    <w:rsid w:val="00AF2C43"/>
    <w:rsid w:val="00B10454"/>
    <w:rsid w:val="00B1450B"/>
    <w:rsid w:val="00B20CBB"/>
    <w:rsid w:val="00B22940"/>
    <w:rsid w:val="00B34EF6"/>
    <w:rsid w:val="00B36B1F"/>
    <w:rsid w:val="00B54E73"/>
    <w:rsid w:val="00B63F95"/>
    <w:rsid w:val="00B744F4"/>
    <w:rsid w:val="00B74820"/>
    <w:rsid w:val="00B83CE0"/>
    <w:rsid w:val="00B85644"/>
    <w:rsid w:val="00B87733"/>
    <w:rsid w:val="00BA2188"/>
    <w:rsid w:val="00BA6611"/>
    <w:rsid w:val="00BB18E8"/>
    <w:rsid w:val="00BB49F7"/>
    <w:rsid w:val="00BC00F8"/>
    <w:rsid w:val="00BC582F"/>
    <w:rsid w:val="00BC5D54"/>
    <w:rsid w:val="00BE7E11"/>
    <w:rsid w:val="00BF1897"/>
    <w:rsid w:val="00BF56BD"/>
    <w:rsid w:val="00C16FE8"/>
    <w:rsid w:val="00C25A79"/>
    <w:rsid w:val="00C33D3A"/>
    <w:rsid w:val="00C52314"/>
    <w:rsid w:val="00C56EC6"/>
    <w:rsid w:val="00C87255"/>
    <w:rsid w:val="00C9370F"/>
    <w:rsid w:val="00CB2982"/>
    <w:rsid w:val="00CB389F"/>
    <w:rsid w:val="00CD50E2"/>
    <w:rsid w:val="00CF0E87"/>
    <w:rsid w:val="00CF2EC0"/>
    <w:rsid w:val="00D001BC"/>
    <w:rsid w:val="00D100C2"/>
    <w:rsid w:val="00D25772"/>
    <w:rsid w:val="00D265BF"/>
    <w:rsid w:val="00D32318"/>
    <w:rsid w:val="00D543DA"/>
    <w:rsid w:val="00D5783F"/>
    <w:rsid w:val="00D66C75"/>
    <w:rsid w:val="00D729F3"/>
    <w:rsid w:val="00D7386F"/>
    <w:rsid w:val="00D76328"/>
    <w:rsid w:val="00DB6075"/>
    <w:rsid w:val="00DD2A13"/>
    <w:rsid w:val="00DD39A1"/>
    <w:rsid w:val="00DF070F"/>
    <w:rsid w:val="00E01507"/>
    <w:rsid w:val="00E019D8"/>
    <w:rsid w:val="00E13016"/>
    <w:rsid w:val="00E65989"/>
    <w:rsid w:val="00EA1265"/>
    <w:rsid w:val="00EB38BE"/>
    <w:rsid w:val="00EE187F"/>
    <w:rsid w:val="00F0702F"/>
    <w:rsid w:val="00F10A9F"/>
    <w:rsid w:val="00F1414C"/>
    <w:rsid w:val="00F14A16"/>
    <w:rsid w:val="00F42AF7"/>
    <w:rsid w:val="00F45B5C"/>
    <w:rsid w:val="00F45FE0"/>
    <w:rsid w:val="00F55D30"/>
    <w:rsid w:val="00F70D8A"/>
    <w:rsid w:val="00F80F65"/>
    <w:rsid w:val="00F83B42"/>
    <w:rsid w:val="00FA0777"/>
    <w:rsid w:val="00FA6D1B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187</TotalTime>
  <Pages>2</Pages>
  <Words>516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171</cp:revision>
  <dcterms:created xsi:type="dcterms:W3CDTF">2025-09-23T15:30:00Z</dcterms:created>
  <dcterms:modified xsi:type="dcterms:W3CDTF">2025-11-27T14:37:00Z</dcterms:modified>
</cp:coreProperties>
</file>