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D429" w14:textId="77777777" w:rsidR="00ED5FE1" w:rsidRPr="00DE008B" w:rsidRDefault="00ED5FE1" w:rsidP="00ED5FE1">
      <w:pPr>
        <w:pStyle w:val="10"/>
      </w:pPr>
      <w:r w:rsidRPr="00DE008B">
        <w:t>Лабораторная работа №35</w:t>
      </w:r>
      <w:r>
        <w:br/>
      </w:r>
      <w:r w:rsidRPr="00DE008B">
        <w:t>Разработка многооконного приложения</w:t>
      </w:r>
    </w:p>
    <w:p w14:paraId="07B101C3" w14:textId="77777777" w:rsidR="00ED5FE1" w:rsidRPr="00DE008B" w:rsidRDefault="00ED5FE1" w:rsidP="00ED5FE1">
      <w:pPr>
        <w:pStyle w:val="1"/>
        <w:numPr>
          <w:ilvl w:val="0"/>
          <w:numId w:val="7"/>
        </w:numPr>
      </w:pPr>
      <w:r w:rsidRPr="00DE008B">
        <w:t>Цель работы</w:t>
      </w:r>
    </w:p>
    <w:p w14:paraId="2C9D59A7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Научиться создавать различные типы многооконных приложений на C#.</w:t>
      </w:r>
    </w:p>
    <w:p w14:paraId="2B851DE8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Литература</w:t>
      </w:r>
    </w:p>
    <w:p w14:paraId="2CD916A3" w14:textId="77777777" w:rsidR="00ED5FE1" w:rsidRPr="00DE008B" w:rsidRDefault="00ED5FE1" w:rsidP="00ED5FE1">
      <w:pPr>
        <w:pStyle w:val="2"/>
        <w:numPr>
          <w:ilvl w:val="1"/>
          <w:numId w:val="3"/>
        </w:numPr>
      </w:pPr>
      <w:proofErr w:type="spellStart"/>
      <w:r w:rsidRPr="00DE008B">
        <w:t>Фленов</w:t>
      </w:r>
      <w:proofErr w:type="spellEnd"/>
      <w:r w:rsidRPr="00DE008B">
        <w:t xml:space="preserve"> М.Е. Библия C#. – Санкт-Петербург 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DE008B">
        <w:t>Загл</w:t>
      </w:r>
      <w:proofErr w:type="spellEnd"/>
      <w:r w:rsidRPr="00DE008B">
        <w:t>. с экрана. – гл.5, гл.13.</w:t>
      </w:r>
    </w:p>
    <w:p w14:paraId="1F463E63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Подготовка к работе</w:t>
      </w:r>
    </w:p>
    <w:p w14:paraId="64D42744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Повторить теоретический материал (см. п.2).</w:t>
      </w:r>
    </w:p>
    <w:p w14:paraId="39F34A99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Изучить описание лабораторной работы.</w:t>
      </w:r>
    </w:p>
    <w:p w14:paraId="4581A2D4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Основное оборудование</w:t>
      </w:r>
    </w:p>
    <w:p w14:paraId="1950714A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Персональный компьютер.</w:t>
      </w:r>
    </w:p>
    <w:p w14:paraId="3E16E84B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Задание</w:t>
      </w:r>
    </w:p>
    <w:p w14:paraId="0FDA58DF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Создание оконного приложения</w:t>
      </w:r>
    </w:p>
    <w:p w14:paraId="46900B66" w14:textId="77777777" w:rsidR="00ED5FE1" w:rsidRPr="00DE008B" w:rsidRDefault="00ED5FE1" w:rsidP="00ED5FE1">
      <w:r w:rsidRPr="00DE008B">
        <w:t xml:space="preserve">Создать оконное приложение Windows </w:t>
      </w:r>
      <w:proofErr w:type="spellStart"/>
      <w:r w:rsidRPr="00DE008B">
        <w:t>Forms</w:t>
      </w:r>
      <w:proofErr w:type="spellEnd"/>
      <w:r w:rsidRPr="00DE008B">
        <w:t>. Добавить в проект 3 формы.</w:t>
      </w:r>
    </w:p>
    <w:p w14:paraId="1F121E39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Реализация открытия форм</w:t>
      </w:r>
    </w:p>
    <w:p w14:paraId="151E4634" w14:textId="77777777" w:rsidR="00ED5FE1" w:rsidRDefault="00ED5FE1" w:rsidP="00ED5FE1">
      <w:r w:rsidRPr="00DE008B">
        <w:t xml:space="preserve">Добавить на стартовую форму кнопки «Открыть форму»  и «Открыть форму в диалоговом режиме». Реализовать открытие одной из созданных форм в диалоговом и </w:t>
      </w:r>
      <w:proofErr w:type="spellStart"/>
      <w:r w:rsidRPr="00DE008B">
        <w:t>недиалоговом</w:t>
      </w:r>
      <w:proofErr w:type="spellEnd"/>
      <w:r w:rsidRPr="00DE008B">
        <w:t xml:space="preserve"> режимах при нажатии на </w:t>
      </w:r>
      <w:proofErr w:type="spellStart"/>
      <w:r w:rsidRPr="00DE008B">
        <w:t>соответсвующие</w:t>
      </w:r>
      <w:proofErr w:type="spellEnd"/>
      <w:r w:rsidRPr="00DE008B">
        <w:t xml:space="preserve"> кнопки.</w:t>
      </w:r>
    </w:p>
    <w:p w14:paraId="4577F608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Реализ</w:t>
      </w:r>
      <w:r>
        <w:t>ация скрытия форм</w:t>
      </w:r>
    </w:p>
    <w:p w14:paraId="26267324" w14:textId="77777777" w:rsidR="00ED5FE1" w:rsidRPr="00DE008B" w:rsidRDefault="00ED5FE1" w:rsidP="00ED5FE1">
      <w:r>
        <w:t>При открытии формы в диалоговом режиме делать предыдущую форму невидимой, и делать ее вновь видимой при закрытии диалоговой формы.</w:t>
      </w:r>
    </w:p>
    <w:p w14:paraId="2C1BE493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Создание MDI-приложения</w:t>
      </w:r>
    </w:p>
    <w:p w14:paraId="451CB398" w14:textId="77777777" w:rsidR="00ED5FE1" w:rsidRPr="00DE008B" w:rsidRDefault="00ED5FE1" w:rsidP="00ED5FE1">
      <w:r w:rsidRPr="00DE008B">
        <w:t xml:space="preserve">Добавить на стартовую форму кнопку «Открыть </w:t>
      </w:r>
      <w:proofErr w:type="spellStart"/>
      <w:r w:rsidRPr="00DE008B">
        <w:t>mdi</w:t>
      </w:r>
      <w:proofErr w:type="spellEnd"/>
      <w:r w:rsidRPr="00DE008B">
        <w:t>-форму»</w:t>
      </w:r>
    </w:p>
    <w:p w14:paraId="7922A00A" w14:textId="77777777" w:rsidR="00ED5FE1" w:rsidRPr="00DE008B" w:rsidRDefault="00ED5FE1" w:rsidP="00ED5FE1">
      <w:r w:rsidRPr="00DE008B">
        <w:t xml:space="preserve">Реализовать открытие одной из созданных форм, сделав ее </w:t>
      </w:r>
      <w:r w:rsidRPr="00DE008B">
        <w:rPr>
          <w:lang w:val="en-US"/>
        </w:rPr>
        <w:t>MDI</w:t>
      </w:r>
      <w:r w:rsidRPr="00DE008B">
        <w:t xml:space="preserve">-контейнером. В </w:t>
      </w:r>
      <w:r w:rsidRPr="00DE008B">
        <w:rPr>
          <w:lang w:val="en-US"/>
        </w:rPr>
        <w:t>MDI</w:t>
      </w:r>
      <w:r w:rsidRPr="00DE008B">
        <w:t>-контейнере добавить пункты меню, позволяющие открыть 2</w:t>
      </w:r>
      <w:r>
        <w:t xml:space="preserve"> других</w:t>
      </w:r>
      <w:r w:rsidRPr="00DE008B">
        <w:t xml:space="preserve"> из созданных форм.</w:t>
      </w:r>
    </w:p>
    <w:p w14:paraId="406286F6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Реализация закрытия всех форм MDI-приложения</w:t>
      </w:r>
    </w:p>
    <w:p w14:paraId="1EE0516D" w14:textId="77777777" w:rsidR="00ED5FE1" w:rsidRPr="00DE008B" w:rsidRDefault="00ED5FE1" w:rsidP="00ED5FE1">
      <w:r w:rsidRPr="00DE008B">
        <w:t xml:space="preserve">Реализовать закрытие всех открытых в </w:t>
      </w:r>
      <w:r w:rsidRPr="00DE008B">
        <w:rPr>
          <w:lang w:val="en-US"/>
        </w:rPr>
        <w:t>MDI</w:t>
      </w:r>
      <w:r w:rsidRPr="00DE008B">
        <w:t>-контейнере форм.</w:t>
      </w:r>
    </w:p>
    <w:p w14:paraId="1EA09612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Активация открытых форм MDI-приложения</w:t>
      </w:r>
    </w:p>
    <w:p w14:paraId="11A9F15B" w14:textId="77777777" w:rsidR="00ED5FE1" w:rsidRPr="00DE008B" w:rsidRDefault="00ED5FE1" w:rsidP="00ED5FE1">
      <w:r w:rsidRPr="00DE008B">
        <w:t xml:space="preserve">Реализовать активацию в </w:t>
      </w:r>
      <w:r w:rsidRPr="00DE008B">
        <w:rPr>
          <w:lang w:val="en-US"/>
        </w:rPr>
        <w:t>MDI</w:t>
      </w:r>
      <w:r w:rsidRPr="00DE008B">
        <w:t>-контейнере требуемой формы вместо ее повторного открытия</w:t>
      </w:r>
    </w:p>
    <w:p w14:paraId="3F9CE81B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Порядок выполнения работы</w:t>
      </w:r>
    </w:p>
    <w:p w14:paraId="0181288E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Используя Microsoft Visual Studio, создать проект C# и выполнить задания из п.5.</w:t>
      </w:r>
    </w:p>
    <w:p w14:paraId="52FD93C5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Ответить на контрольные вопросы.</w:t>
      </w:r>
    </w:p>
    <w:p w14:paraId="651AD1A5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lastRenderedPageBreak/>
        <w:t>Содержание отчета</w:t>
      </w:r>
    </w:p>
    <w:p w14:paraId="50E98D84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Титульный лист</w:t>
      </w:r>
    </w:p>
    <w:p w14:paraId="2AE6F458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Цель работы</w:t>
      </w:r>
    </w:p>
    <w:p w14:paraId="7938A351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Ответы на контрольные вопросы</w:t>
      </w:r>
    </w:p>
    <w:p w14:paraId="0CDE41FB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Вывод</w:t>
      </w:r>
    </w:p>
    <w:p w14:paraId="4595EEDC" w14:textId="77777777" w:rsidR="00ED5FE1" w:rsidRPr="00DE008B" w:rsidRDefault="00ED5FE1" w:rsidP="00ED5FE1">
      <w:pPr>
        <w:pStyle w:val="1"/>
        <w:numPr>
          <w:ilvl w:val="0"/>
          <w:numId w:val="3"/>
        </w:numPr>
      </w:pPr>
      <w:r w:rsidRPr="00DE008B">
        <w:t>Контрольные вопросы</w:t>
      </w:r>
    </w:p>
    <w:p w14:paraId="23F93C00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Какие виды оконных приложений существуют?</w:t>
      </w:r>
    </w:p>
    <w:p w14:paraId="2B7F89D1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>Что такое MDI-приложение?</w:t>
      </w:r>
    </w:p>
    <w:p w14:paraId="56D6EB25" w14:textId="77777777" w:rsidR="00ED5FE1" w:rsidRPr="00DE008B" w:rsidRDefault="00ED5FE1" w:rsidP="00ED5FE1">
      <w:pPr>
        <w:pStyle w:val="2"/>
        <w:numPr>
          <w:ilvl w:val="1"/>
          <w:numId w:val="3"/>
        </w:numPr>
      </w:pPr>
      <w:r w:rsidRPr="00DE008B">
        <w:t xml:space="preserve">В чем отличие при открытии формы с использованием Show() и </w:t>
      </w:r>
      <w:proofErr w:type="spellStart"/>
      <w:r w:rsidRPr="00DE008B">
        <w:t>ShowDialog</w:t>
      </w:r>
      <w:proofErr w:type="spellEnd"/>
      <w:r w:rsidRPr="00DE008B">
        <w:t>()?</w:t>
      </w:r>
    </w:p>
    <w:p w14:paraId="56560A37" w14:textId="0E07CA94" w:rsidR="00EE187F" w:rsidRPr="00ED5FE1" w:rsidRDefault="00ED5FE1" w:rsidP="00ED5FE1">
      <w:pPr>
        <w:pStyle w:val="2"/>
        <w:numPr>
          <w:ilvl w:val="1"/>
          <w:numId w:val="3"/>
        </w:numPr>
      </w:pPr>
      <w:r w:rsidRPr="00DE008B">
        <w:t>Какое диалоговое окно используется для уведомления пользователя?</w:t>
      </w:r>
    </w:p>
    <w:sectPr w:rsidR="00EE187F" w:rsidRPr="00ED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70FAF"/>
    <w:rsid w:val="00080A51"/>
    <w:rsid w:val="000B1531"/>
    <w:rsid w:val="000C0097"/>
    <w:rsid w:val="000C566F"/>
    <w:rsid w:val="000D2C3D"/>
    <w:rsid w:val="00106123"/>
    <w:rsid w:val="001306AE"/>
    <w:rsid w:val="00142169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2F96"/>
    <w:rsid w:val="00597252"/>
    <w:rsid w:val="005B2306"/>
    <w:rsid w:val="005C3728"/>
    <w:rsid w:val="005C462D"/>
    <w:rsid w:val="005C6E23"/>
    <w:rsid w:val="005F0A17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9BE"/>
    <w:rsid w:val="008E5ED2"/>
    <w:rsid w:val="008F18B6"/>
    <w:rsid w:val="008F24EF"/>
    <w:rsid w:val="008F25B5"/>
    <w:rsid w:val="0090066F"/>
    <w:rsid w:val="0091048A"/>
    <w:rsid w:val="009107B3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24A5A"/>
    <w:rsid w:val="00A52F1F"/>
    <w:rsid w:val="00A57078"/>
    <w:rsid w:val="00A5787A"/>
    <w:rsid w:val="00A7632F"/>
    <w:rsid w:val="00A81B5D"/>
    <w:rsid w:val="00AA0DD9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415"/>
    <w:rsid w:val="00B54E73"/>
    <w:rsid w:val="00B63F95"/>
    <w:rsid w:val="00B744F4"/>
    <w:rsid w:val="00B74820"/>
    <w:rsid w:val="00B83CE0"/>
    <w:rsid w:val="00B85644"/>
    <w:rsid w:val="00B87733"/>
    <w:rsid w:val="00B878F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D5FE1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93533"/>
    <w:rsid w:val="00FA0777"/>
    <w:rsid w:val="00FA6D1B"/>
    <w:rsid w:val="00FA6FCD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202</TotalTime>
  <Pages>2</Pages>
  <Words>252</Words>
  <Characters>1661</Characters>
  <Application>Microsoft Office Word</Application>
  <DocSecurity>0</DocSecurity>
  <Lines>50</Lines>
  <Paragraphs>37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198</cp:revision>
  <dcterms:created xsi:type="dcterms:W3CDTF">2025-09-23T15:30:00Z</dcterms:created>
  <dcterms:modified xsi:type="dcterms:W3CDTF">2025-12-11T14:56:00Z</dcterms:modified>
</cp:coreProperties>
</file>