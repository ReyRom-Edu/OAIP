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05DF3" w14:textId="77777777" w:rsidR="00972EA7" w:rsidRPr="00EC718E" w:rsidRDefault="00972EA7" w:rsidP="00972EA7">
      <w:pPr>
        <w:pStyle w:val="10"/>
      </w:pPr>
      <w:r w:rsidRPr="00EC718E">
        <w:t>Лабораторная работа №24</w:t>
      </w:r>
      <w:r>
        <w:br/>
      </w:r>
      <w:r w:rsidRPr="00EC718E">
        <w:t>Создание проекта с использованием компонентов для работы с текстом</w:t>
      </w:r>
    </w:p>
    <w:p w14:paraId="0721362E" w14:textId="77777777" w:rsidR="00972EA7" w:rsidRPr="00EC718E" w:rsidRDefault="00972EA7" w:rsidP="00972EA7">
      <w:pPr>
        <w:pStyle w:val="1"/>
        <w:numPr>
          <w:ilvl w:val="0"/>
          <w:numId w:val="7"/>
        </w:numPr>
      </w:pPr>
      <w:r w:rsidRPr="00EC718E">
        <w:t>Цель работы</w:t>
      </w:r>
    </w:p>
    <w:p w14:paraId="202842C7" w14:textId="77777777" w:rsidR="00972EA7" w:rsidRPr="00EC718E" w:rsidRDefault="00972EA7" w:rsidP="00972EA7">
      <w:pPr>
        <w:pStyle w:val="2"/>
        <w:numPr>
          <w:ilvl w:val="1"/>
          <w:numId w:val="3"/>
        </w:numPr>
      </w:pPr>
      <w:r w:rsidRPr="00EC718E">
        <w:t>Изучить различные типы полей ввода, применяющихся в оконных приложениях на C#;</w:t>
      </w:r>
    </w:p>
    <w:p w14:paraId="43968B62" w14:textId="77777777" w:rsidR="00972EA7" w:rsidRPr="00EC718E" w:rsidRDefault="00972EA7" w:rsidP="00972EA7">
      <w:pPr>
        <w:pStyle w:val="2"/>
        <w:numPr>
          <w:ilvl w:val="1"/>
          <w:numId w:val="3"/>
        </w:numPr>
      </w:pPr>
      <w:r w:rsidRPr="00EC718E">
        <w:t>Изучить свойства полей ввода и процесс обработки событий полей ввода.</w:t>
      </w:r>
    </w:p>
    <w:p w14:paraId="016E0632" w14:textId="77777777" w:rsidR="00972EA7" w:rsidRPr="00EC718E" w:rsidRDefault="00972EA7" w:rsidP="00972EA7">
      <w:pPr>
        <w:pStyle w:val="1"/>
        <w:numPr>
          <w:ilvl w:val="0"/>
          <w:numId w:val="3"/>
        </w:numPr>
      </w:pPr>
      <w:r w:rsidRPr="00EC718E">
        <w:t>Литература</w:t>
      </w:r>
    </w:p>
    <w:p w14:paraId="74F06C99" w14:textId="77777777" w:rsidR="00972EA7" w:rsidRPr="00EC718E" w:rsidRDefault="00972EA7" w:rsidP="00972EA7">
      <w:pPr>
        <w:pStyle w:val="2"/>
        <w:numPr>
          <w:ilvl w:val="1"/>
          <w:numId w:val="3"/>
        </w:numPr>
      </w:pPr>
      <w:proofErr w:type="spellStart"/>
      <w:r w:rsidRPr="00EC718E">
        <w:t>Фленов</w:t>
      </w:r>
      <w:proofErr w:type="spellEnd"/>
      <w:r w:rsidRPr="00EC718E">
        <w:t xml:space="preserve">, М.Е. Библия C#. – 3 изд.– Санкт-Петербург: БХВ-Петербург, 2016. – Режим доступа: https://ibooks.ru/reading.php?productid=353561, только для зарегистрированных пользователей. – </w:t>
      </w:r>
      <w:proofErr w:type="spellStart"/>
      <w:r w:rsidRPr="00EC718E">
        <w:t>Загл</w:t>
      </w:r>
      <w:proofErr w:type="spellEnd"/>
      <w:r w:rsidRPr="00EC718E">
        <w:t>. с экрана. – п.5.7.</w:t>
      </w:r>
    </w:p>
    <w:p w14:paraId="468331E1" w14:textId="77777777" w:rsidR="00972EA7" w:rsidRPr="00EC718E" w:rsidRDefault="00972EA7" w:rsidP="00972EA7">
      <w:pPr>
        <w:pStyle w:val="1"/>
        <w:numPr>
          <w:ilvl w:val="0"/>
          <w:numId w:val="3"/>
        </w:numPr>
      </w:pPr>
      <w:r w:rsidRPr="00EC718E">
        <w:t>Подготовка к работе</w:t>
      </w:r>
    </w:p>
    <w:p w14:paraId="321D5357" w14:textId="77777777" w:rsidR="00972EA7" w:rsidRPr="00EC718E" w:rsidRDefault="00972EA7" w:rsidP="00972EA7">
      <w:pPr>
        <w:pStyle w:val="2"/>
        <w:numPr>
          <w:ilvl w:val="1"/>
          <w:numId w:val="3"/>
        </w:numPr>
      </w:pPr>
      <w:r w:rsidRPr="00EC718E">
        <w:t>Повторить теоретический материал (см. п.2).</w:t>
      </w:r>
    </w:p>
    <w:p w14:paraId="2A12F8D7" w14:textId="77777777" w:rsidR="00972EA7" w:rsidRPr="00EC718E" w:rsidRDefault="00972EA7" w:rsidP="00972EA7">
      <w:pPr>
        <w:pStyle w:val="2"/>
        <w:numPr>
          <w:ilvl w:val="1"/>
          <w:numId w:val="3"/>
        </w:numPr>
      </w:pPr>
      <w:r w:rsidRPr="00EC718E">
        <w:t>Изучить описание лабораторной работы.</w:t>
      </w:r>
    </w:p>
    <w:p w14:paraId="34E1077A" w14:textId="77777777" w:rsidR="00972EA7" w:rsidRPr="00EC718E" w:rsidRDefault="00972EA7" w:rsidP="00972EA7">
      <w:pPr>
        <w:pStyle w:val="1"/>
        <w:numPr>
          <w:ilvl w:val="0"/>
          <w:numId w:val="3"/>
        </w:numPr>
      </w:pPr>
      <w:r w:rsidRPr="00EC718E">
        <w:t>Основное оборудование</w:t>
      </w:r>
    </w:p>
    <w:p w14:paraId="37E8B614" w14:textId="77777777" w:rsidR="00972EA7" w:rsidRPr="00EC718E" w:rsidRDefault="00972EA7" w:rsidP="00972EA7">
      <w:pPr>
        <w:pStyle w:val="2"/>
        <w:numPr>
          <w:ilvl w:val="1"/>
          <w:numId w:val="3"/>
        </w:numPr>
      </w:pPr>
      <w:r w:rsidRPr="00EC718E">
        <w:t>Персональный компьютер.</w:t>
      </w:r>
    </w:p>
    <w:p w14:paraId="759DE02C" w14:textId="77777777" w:rsidR="00972EA7" w:rsidRPr="00EC718E" w:rsidRDefault="00972EA7" w:rsidP="00972EA7">
      <w:pPr>
        <w:pStyle w:val="1"/>
        <w:numPr>
          <w:ilvl w:val="0"/>
          <w:numId w:val="3"/>
        </w:numPr>
      </w:pPr>
      <w:r w:rsidRPr="00EC718E">
        <w:t>Задание</w:t>
      </w:r>
    </w:p>
    <w:p w14:paraId="44AE000E" w14:textId="77777777" w:rsidR="00972EA7" w:rsidRPr="00EC718E" w:rsidRDefault="00972EA7" w:rsidP="00972EA7">
      <w:pPr>
        <w:pStyle w:val="2"/>
        <w:numPr>
          <w:ilvl w:val="1"/>
          <w:numId w:val="3"/>
        </w:numPr>
      </w:pPr>
      <w:r w:rsidRPr="00EC718E">
        <w:t>Создание формы с полями ввода</w:t>
      </w:r>
    </w:p>
    <w:p w14:paraId="6244ED87" w14:textId="77777777" w:rsidR="00972EA7" w:rsidRPr="00EC718E" w:rsidRDefault="00972EA7" w:rsidP="00972EA7">
      <w:pPr>
        <w:pStyle w:val="2"/>
        <w:numPr>
          <w:ilvl w:val="2"/>
          <w:numId w:val="3"/>
        </w:numPr>
      </w:pPr>
      <w:r w:rsidRPr="00EC718E">
        <w:t>Создать форму регистрации пользователя. Настроить ее заголовок.</w:t>
      </w:r>
    </w:p>
    <w:p w14:paraId="09594916" w14:textId="77777777" w:rsidR="00972EA7" w:rsidRPr="00EC718E" w:rsidRDefault="00972EA7" w:rsidP="00972EA7">
      <w:pPr>
        <w:pStyle w:val="2"/>
        <w:numPr>
          <w:ilvl w:val="2"/>
          <w:numId w:val="3"/>
        </w:numPr>
      </w:pPr>
      <w:r w:rsidRPr="00EC718E">
        <w:t>Добавить на форму поля ввода для того, чтобы пользователь ввел:</w:t>
      </w:r>
    </w:p>
    <w:p w14:paraId="415579D4" w14:textId="77777777" w:rsidR="00972EA7" w:rsidRPr="00EC718E" w:rsidRDefault="00972EA7" w:rsidP="00972EA7">
      <w:r w:rsidRPr="00EC718E">
        <w:t>- логин;</w:t>
      </w:r>
    </w:p>
    <w:p w14:paraId="072F93A2" w14:textId="77777777" w:rsidR="00972EA7" w:rsidRPr="00EC718E" w:rsidRDefault="00972EA7" w:rsidP="00972EA7">
      <w:r w:rsidRPr="00EC718E">
        <w:t>- пароль;</w:t>
      </w:r>
    </w:p>
    <w:p w14:paraId="473F6A9E" w14:textId="77777777" w:rsidR="00972EA7" w:rsidRPr="00EC718E" w:rsidRDefault="00972EA7" w:rsidP="00972EA7">
      <w:r w:rsidRPr="00EC718E">
        <w:t>- подтверждение пароля;</w:t>
      </w:r>
    </w:p>
    <w:p w14:paraId="66EA1526" w14:textId="77777777" w:rsidR="00972EA7" w:rsidRPr="00EC718E" w:rsidRDefault="00972EA7" w:rsidP="00972EA7">
      <w:r w:rsidRPr="00EC718E">
        <w:t>- страну;</w:t>
      </w:r>
    </w:p>
    <w:p w14:paraId="3D3A4645" w14:textId="77777777" w:rsidR="00972EA7" w:rsidRPr="00EC718E" w:rsidRDefault="00972EA7" w:rsidP="00972EA7">
      <w:r w:rsidRPr="00EC718E">
        <w:t>- информацию о себе.</w:t>
      </w:r>
    </w:p>
    <w:p w14:paraId="7FA69B61" w14:textId="77777777" w:rsidR="00972EA7" w:rsidRPr="00EC718E" w:rsidRDefault="00972EA7" w:rsidP="00972EA7">
      <w:pPr>
        <w:pStyle w:val="2"/>
        <w:numPr>
          <w:ilvl w:val="2"/>
          <w:numId w:val="3"/>
        </w:numPr>
      </w:pPr>
      <w:r w:rsidRPr="00EC718E">
        <w:t>Снабдить поля ввода метками, чтобы пользователь понимал, что он должен ввести.</w:t>
      </w:r>
    </w:p>
    <w:p w14:paraId="35A3E208" w14:textId="77777777" w:rsidR="00972EA7" w:rsidRPr="00EC718E" w:rsidRDefault="00972EA7" w:rsidP="00972EA7">
      <w:pPr>
        <w:pStyle w:val="2"/>
        <w:numPr>
          <w:ilvl w:val="2"/>
          <w:numId w:val="3"/>
        </w:numPr>
      </w:pPr>
      <w:r w:rsidRPr="00EC718E">
        <w:t>Настроить в панели свойств следующие свойства полей ввода:</w:t>
      </w:r>
    </w:p>
    <w:p w14:paraId="6B23283E" w14:textId="77777777" w:rsidR="00972EA7" w:rsidRPr="00EC718E" w:rsidRDefault="00972EA7" w:rsidP="00972EA7">
      <w:r w:rsidRPr="00EC718E">
        <w:t xml:space="preserve">- </w:t>
      </w:r>
      <w:proofErr w:type="spellStart"/>
      <w:r w:rsidRPr="00EC718E">
        <w:rPr>
          <w:lang w:val="en-US"/>
        </w:rPr>
        <w:t>UseSystemPasswordChar</w:t>
      </w:r>
      <w:proofErr w:type="spellEnd"/>
      <w:r w:rsidRPr="00EC718E">
        <w:t xml:space="preserve"> (скрывать вводимые символы): </w:t>
      </w:r>
      <w:r w:rsidRPr="00EC718E">
        <w:rPr>
          <w:lang w:val="en-US"/>
        </w:rPr>
        <w:t>true</w:t>
      </w:r>
      <w:r w:rsidRPr="00EC718E">
        <w:t xml:space="preserve"> (для полей ввода пароля и подтверждения пароля);</w:t>
      </w:r>
    </w:p>
    <w:p w14:paraId="3ECBBC79" w14:textId="77777777" w:rsidR="00972EA7" w:rsidRPr="00EC718E" w:rsidRDefault="00972EA7" w:rsidP="00972EA7">
      <w:pPr>
        <w:pStyle w:val="2"/>
        <w:numPr>
          <w:ilvl w:val="2"/>
          <w:numId w:val="3"/>
        </w:numPr>
      </w:pPr>
      <w:r w:rsidRPr="00EC718E">
        <w:t xml:space="preserve">У поля ввода информации о себе настроить свойство </w:t>
      </w:r>
      <w:r w:rsidRPr="00EC718E">
        <w:rPr>
          <w:lang w:val="en-US"/>
        </w:rPr>
        <w:t>Multiline</w:t>
      </w:r>
      <w:r w:rsidRPr="00EC718E">
        <w:t xml:space="preserve">: </w:t>
      </w:r>
      <w:r w:rsidRPr="00EC718E">
        <w:rPr>
          <w:lang w:val="en-US"/>
        </w:rPr>
        <w:t>true</w:t>
      </w:r>
      <w:r w:rsidRPr="00EC718E">
        <w:t xml:space="preserve"> и увеличить его высоту.</w:t>
      </w:r>
    </w:p>
    <w:p w14:paraId="290A41CE" w14:textId="77777777" w:rsidR="00972EA7" w:rsidRPr="00EC718E" w:rsidRDefault="00972EA7" w:rsidP="00972EA7">
      <w:pPr>
        <w:pStyle w:val="2"/>
        <w:numPr>
          <w:ilvl w:val="2"/>
          <w:numId w:val="3"/>
        </w:numPr>
      </w:pPr>
      <w:r w:rsidRPr="00EC718E">
        <w:t>Добавить на форму две кнопки: «Зарегистрироваться» и «Отмена».</w:t>
      </w:r>
      <w:r>
        <w:t xml:space="preserve"> </w:t>
      </w:r>
      <w:r w:rsidRPr="00EC718E">
        <w:t>При нажатии на «Отмена» форма должна закрываться.</w:t>
      </w:r>
    </w:p>
    <w:p w14:paraId="098B3922" w14:textId="77777777" w:rsidR="00972EA7" w:rsidRPr="00EC718E" w:rsidRDefault="00972EA7" w:rsidP="00972EA7">
      <w:pPr>
        <w:pStyle w:val="2"/>
        <w:numPr>
          <w:ilvl w:val="1"/>
          <w:numId w:val="3"/>
        </w:numPr>
      </w:pPr>
      <w:r w:rsidRPr="00EC718E">
        <w:t>Настройка размерности и привязки полей ввода к краям формы</w:t>
      </w:r>
    </w:p>
    <w:p w14:paraId="3D1B70CB" w14:textId="0481FC85" w:rsidR="00972EA7" w:rsidRPr="00EC718E" w:rsidRDefault="00972EA7" w:rsidP="00972EA7">
      <w:r w:rsidRPr="00EC718E">
        <w:t>Настроить у полей ввода максимально допустимую длину строки</w:t>
      </w:r>
      <w:r w:rsidR="00D265BF">
        <w:t xml:space="preserve"> в соответствии с</w:t>
      </w:r>
      <w:r w:rsidR="00B744F4">
        <w:t xml:space="preserve">о значениями </w:t>
      </w:r>
      <w:r w:rsidRPr="00EC718E">
        <w:t>и привязку к краям формы.</w:t>
      </w:r>
    </w:p>
    <w:p w14:paraId="60C2F25D" w14:textId="77777777" w:rsidR="00972EA7" w:rsidRPr="00EC718E" w:rsidRDefault="00972EA7" w:rsidP="00972EA7">
      <w:pPr>
        <w:pStyle w:val="2"/>
        <w:numPr>
          <w:ilvl w:val="1"/>
          <w:numId w:val="3"/>
        </w:numPr>
      </w:pPr>
      <w:r w:rsidRPr="00EC718E">
        <w:t>Проверка заполнения полей ввода</w:t>
      </w:r>
    </w:p>
    <w:p w14:paraId="31D8B2BA" w14:textId="77777777" w:rsidR="00972EA7" w:rsidRPr="00EC718E" w:rsidRDefault="00972EA7" w:rsidP="00972EA7">
      <w:pPr>
        <w:pStyle w:val="2"/>
        <w:numPr>
          <w:ilvl w:val="2"/>
          <w:numId w:val="3"/>
        </w:numPr>
      </w:pPr>
      <w:r w:rsidRPr="00EC718E">
        <w:t xml:space="preserve">При нажатии на «Зарегистрироваться» следует проверять на </w:t>
      </w:r>
      <w:r w:rsidRPr="00EC718E">
        <w:lastRenderedPageBreak/>
        <w:t>корректность введенные пользователем данные:</w:t>
      </w:r>
    </w:p>
    <w:p w14:paraId="614D5459" w14:textId="77777777" w:rsidR="00972EA7" w:rsidRPr="00EC718E" w:rsidRDefault="00972EA7" w:rsidP="00972EA7">
      <w:r w:rsidRPr="00EC718E">
        <w:t>- логин не должен быть пустым или состоящим из пробельных символов;</w:t>
      </w:r>
    </w:p>
    <w:p w14:paraId="6EA9BECF" w14:textId="77777777" w:rsidR="00972EA7" w:rsidRPr="00EC718E" w:rsidRDefault="00972EA7" w:rsidP="00972EA7">
      <w:r w:rsidRPr="00EC718E">
        <w:t>- пароль и подтверждение пароля должны совпадать.</w:t>
      </w:r>
    </w:p>
    <w:p w14:paraId="0109FB4C" w14:textId="77777777" w:rsidR="00972EA7" w:rsidRPr="00EC718E" w:rsidRDefault="00972EA7" w:rsidP="00972EA7">
      <w:pPr>
        <w:pStyle w:val="2"/>
        <w:numPr>
          <w:ilvl w:val="2"/>
          <w:numId w:val="3"/>
        </w:numPr>
      </w:pPr>
      <w:r w:rsidRPr="00EC718E">
        <w:t>Если данные корректны, то нужно вывести окно сообщений с текстом «Логин, вы успешно зарегистрированы» (вместо Логин должно отображаться введенное пользователем имя).</w:t>
      </w:r>
    </w:p>
    <w:p w14:paraId="76FA3BE4" w14:textId="77777777" w:rsidR="00972EA7" w:rsidRPr="00EC718E" w:rsidRDefault="00972EA7" w:rsidP="00972EA7">
      <w:pPr>
        <w:pStyle w:val="2"/>
        <w:numPr>
          <w:ilvl w:val="1"/>
          <w:numId w:val="3"/>
        </w:numPr>
      </w:pPr>
      <w:r w:rsidRPr="00EC718E">
        <w:t>Изменение внешнего вида полей ввода</w:t>
      </w:r>
    </w:p>
    <w:p w14:paraId="78D89D40" w14:textId="77777777" w:rsidR="00972EA7" w:rsidRPr="00EC718E" w:rsidRDefault="00972EA7" w:rsidP="00972EA7">
      <w:pPr>
        <w:pStyle w:val="2"/>
        <w:numPr>
          <w:ilvl w:val="2"/>
          <w:numId w:val="3"/>
        </w:numPr>
      </w:pPr>
      <w:r w:rsidRPr="00EC718E">
        <w:t>Если данные некорректны, то нужно вывести окно сообщений с текстом «Ошибка заполнения»:</w:t>
      </w:r>
    </w:p>
    <w:p w14:paraId="29159C8F" w14:textId="77777777" w:rsidR="00972EA7" w:rsidRPr="00EC718E" w:rsidRDefault="00972EA7" w:rsidP="00972EA7">
      <w:r w:rsidRPr="00EC718E">
        <w:t>- если логин не заполнен или заполнен пробельными символами, менять фон поля ввода логина на красный;</w:t>
      </w:r>
    </w:p>
    <w:p w14:paraId="3D23DA9D" w14:textId="77777777" w:rsidR="00972EA7" w:rsidRPr="00EC718E" w:rsidRDefault="00972EA7" w:rsidP="00972EA7">
      <w:r w:rsidRPr="00EC718E">
        <w:t>- если пароль не совпадает с подтверждением пароля, менять фон поля ввода подтверждения пароля на красный.</w:t>
      </w:r>
    </w:p>
    <w:p w14:paraId="23868983" w14:textId="77777777" w:rsidR="00972EA7" w:rsidRPr="00EC718E" w:rsidRDefault="00972EA7" w:rsidP="00972EA7">
      <w:pPr>
        <w:pStyle w:val="2"/>
        <w:numPr>
          <w:ilvl w:val="1"/>
          <w:numId w:val="3"/>
        </w:numPr>
      </w:pPr>
      <w:r w:rsidRPr="00EC718E">
        <w:t>Обработка событий полей ввода</w:t>
      </w:r>
    </w:p>
    <w:p w14:paraId="7B561D36" w14:textId="77777777" w:rsidR="00972EA7" w:rsidRPr="00EC718E" w:rsidRDefault="00972EA7" w:rsidP="00972EA7">
      <w:pPr>
        <w:pStyle w:val="2"/>
        <w:numPr>
          <w:ilvl w:val="2"/>
          <w:numId w:val="3"/>
        </w:numPr>
      </w:pPr>
      <w:r w:rsidRPr="00EC718E">
        <w:t>При изменении текста в поле ввода его фон должен меняться на белый.</w:t>
      </w:r>
    </w:p>
    <w:p w14:paraId="31AB8A6B" w14:textId="77777777" w:rsidR="00972EA7" w:rsidRPr="00EC718E" w:rsidRDefault="00972EA7" w:rsidP="00972EA7">
      <w:pPr>
        <w:pStyle w:val="2"/>
        <w:numPr>
          <w:ilvl w:val="2"/>
          <w:numId w:val="3"/>
        </w:numPr>
      </w:pPr>
      <w:r w:rsidRPr="00EC718E">
        <w:t xml:space="preserve">В поле ввода страны запретить ввод любых символов кроме букв и </w:t>
      </w:r>
      <w:proofErr w:type="spellStart"/>
      <w:r w:rsidRPr="00EC718E">
        <w:rPr>
          <w:lang w:val="en-US"/>
        </w:rPr>
        <w:t>BackSpace</w:t>
      </w:r>
      <w:proofErr w:type="spellEnd"/>
      <w:r w:rsidRPr="00EC718E">
        <w:t xml:space="preserve">. (Обработка события </w:t>
      </w:r>
      <w:proofErr w:type="spellStart"/>
      <w:r w:rsidRPr="00EC718E">
        <w:rPr>
          <w:lang w:val="en-US"/>
        </w:rPr>
        <w:t>KeyPress</w:t>
      </w:r>
      <w:proofErr w:type="spellEnd"/>
      <w:r w:rsidRPr="00EC718E">
        <w:t>)</w:t>
      </w:r>
    </w:p>
    <w:p w14:paraId="1CE9F0A2" w14:textId="77777777" w:rsidR="00972EA7" w:rsidRPr="00EC718E" w:rsidRDefault="00972EA7" w:rsidP="00972EA7">
      <w:pPr>
        <w:pStyle w:val="1"/>
        <w:numPr>
          <w:ilvl w:val="0"/>
          <w:numId w:val="3"/>
        </w:numPr>
      </w:pPr>
      <w:r w:rsidRPr="00EC718E">
        <w:t>Порядок выполнения работы</w:t>
      </w:r>
    </w:p>
    <w:p w14:paraId="55C12E73" w14:textId="77777777" w:rsidR="00972EA7" w:rsidRPr="00EC718E" w:rsidRDefault="00972EA7" w:rsidP="00972EA7">
      <w:pPr>
        <w:pStyle w:val="2"/>
        <w:numPr>
          <w:ilvl w:val="1"/>
          <w:numId w:val="3"/>
        </w:numPr>
      </w:pPr>
      <w:r w:rsidRPr="00EC718E">
        <w:t>Используя Microsoft Visual Studio, создать проект C# и выполнить задания из п.5.</w:t>
      </w:r>
    </w:p>
    <w:p w14:paraId="6F1FC312" w14:textId="77777777" w:rsidR="00972EA7" w:rsidRPr="00EC718E" w:rsidRDefault="00972EA7" w:rsidP="00972EA7">
      <w:pPr>
        <w:pStyle w:val="2"/>
        <w:numPr>
          <w:ilvl w:val="1"/>
          <w:numId w:val="3"/>
        </w:numPr>
      </w:pPr>
      <w:r w:rsidRPr="00EC718E">
        <w:t>Ответить на контрольные вопросы.</w:t>
      </w:r>
    </w:p>
    <w:p w14:paraId="308B8CD1" w14:textId="77777777" w:rsidR="00972EA7" w:rsidRPr="00EC718E" w:rsidRDefault="00972EA7" w:rsidP="00972EA7">
      <w:pPr>
        <w:pStyle w:val="1"/>
        <w:numPr>
          <w:ilvl w:val="0"/>
          <w:numId w:val="3"/>
        </w:numPr>
      </w:pPr>
      <w:r w:rsidRPr="00EC718E">
        <w:t>Содержание отчета</w:t>
      </w:r>
    </w:p>
    <w:p w14:paraId="74A5EA64" w14:textId="77777777" w:rsidR="00972EA7" w:rsidRPr="00EC718E" w:rsidRDefault="00972EA7" w:rsidP="00972EA7">
      <w:pPr>
        <w:pStyle w:val="2"/>
        <w:numPr>
          <w:ilvl w:val="1"/>
          <w:numId w:val="3"/>
        </w:numPr>
      </w:pPr>
      <w:r w:rsidRPr="00EC718E">
        <w:t>Титульный лист</w:t>
      </w:r>
    </w:p>
    <w:p w14:paraId="1C1DEE93" w14:textId="77777777" w:rsidR="00972EA7" w:rsidRPr="00EC718E" w:rsidRDefault="00972EA7" w:rsidP="00972EA7">
      <w:pPr>
        <w:pStyle w:val="2"/>
        <w:numPr>
          <w:ilvl w:val="1"/>
          <w:numId w:val="3"/>
        </w:numPr>
      </w:pPr>
      <w:r w:rsidRPr="00EC718E">
        <w:t>Цель работы</w:t>
      </w:r>
    </w:p>
    <w:p w14:paraId="435634C6" w14:textId="77777777" w:rsidR="00972EA7" w:rsidRPr="00EC718E" w:rsidRDefault="00972EA7" w:rsidP="00972EA7">
      <w:pPr>
        <w:pStyle w:val="2"/>
        <w:numPr>
          <w:ilvl w:val="1"/>
          <w:numId w:val="3"/>
        </w:numPr>
      </w:pPr>
      <w:r w:rsidRPr="00EC718E">
        <w:t>Ответы на контрольные вопросы</w:t>
      </w:r>
    </w:p>
    <w:p w14:paraId="5D3372AF" w14:textId="77777777" w:rsidR="00972EA7" w:rsidRPr="00EC718E" w:rsidRDefault="00972EA7" w:rsidP="00972EA7">
      <w:pPr>
        <w:pStyle w:val="2"/>
        <w:numPr>
          <w:ilvl w:val="1"/>
          <w:numId w:val="3"/>
        </w:numPr>
      </w:pPr>
      <w:r w:rsidRPr="00EC718E">
        <w:t>Вывод</w:t>
      </w:r>
    </w:p>
    <w:p w14:paraId="19C38CDA" w14:textId="77777777" w:rsidR="00972EA7" w:rsidRPr="00EC718E" w:rsidRDefault="00972EA7" w:rsidP="00972EA7">
      <w:pPr>
        <w:pStyle w:val="1"/>
        <w:numPr>
          <w:ilvl w:val="0"/>
          <w:numId w:val="3"/>
        </w:numPr>
      </w:pPr>
      <w:r w:rsidRPr="00EC718E">
        <w:t>Контрольные вопросы</w:t>
      </w:r>
    </w:p>
    <w:p w14:paraId="7DFF4289" w14:textId="77777777" w:rsidR="00972EA7" w:rsidRPr="00EC718E" w:rsidRDefault="00972EA7" w:rsidP="00972EA7">
      <w:pPr>
        <w:pStyle w:val="2"/>
        <w:numPr>
          <w:ilvl w:val="1"/>
          <w:numId w:val="3"/>
        </w:numPr>
      </w:pPr>
      <w:r w:rsidRPr="00EC718E">
        <w:t xml:space="preserve">Для чего используется элемент управления </w:t>
      </w:r>
      <w:proofErr w:type="spellStart"/>
      <w:r w:rsidRPr="00EC718E">
        <w:t>TextBox</w:t>
      </w:r>
      <w:proofErr w:type="spellEnd"/>
      <w:r w:rsidRPr="00EC718E">
        <w:t>?</w:t>
      </w:r>
    </w:p>
    <w:p w14:paraId="44A87C94" w14:textId="77777777" w:rsidR="00972EA7" w:rsidRPr="00EC718E" w:rsidRDefault="00972EA7" w:rsidP="00972EA7">
      <w:pPr>
        <w:pStyle w:val="2"/>
        <w:numPr>
          <w:ilvl w:val="1"/>
          <w:numId w:val="3"/>
        </w:numPr>
      </w:pPr>
      <w:r w:rsidRPr="00EC718E">
        <w:t>Для чего используется элемент управления Label?</w:t>
      </w:r>
    </w:p>
    <w:p w14:paraId="0EC00885" w14:textId="77777777" w:rsidR="00972EA7" w:rsidRPr="00EC718E" w:rsidRDefault="00972EA7" w:rsidP="00972EA7">
      <w:pPr>
        <w:pStyle w:val="2"/>
        <w:numPr>
          <w:ilvl w:val="1"/>
          <w:numId w:val="3"/>
        </w:numPr>
      </w:pPr>
      <w:r w:rsidRPr="00EC718E">
        <w:t xml:space="preserve">Когда срабатывает событие </w:t>
      </w:r>
      <w:proofErr w:type="spellStart"/>
      <w:r w:rsidRPr="00EC718E">
        <w:t>TextChanged</w:t>
      </w:r>
      <w:proofErr w:type="spellEnd"/>
      <w:r w:rsidRPr="00EC718E">
        <w:t xml:space="preserve"> и в каких элементах управления оно поддерживается?</w:t>
      </w:r>
    </w:p>
    <w:p w14:paraId="7813861E" w14:textId="77777777" w:rsidR="00972EA7" w:rsidRPr="00EC718E" w:rsidRDefault="00972EA7" w:rsidP="00972EA7">
      <w:pPr>
        <w:pStyle w:val="2"/>
        <w:numPr>
          <w:ilvl w:val="1"/>
          <w:numId w:val="3"/>
        </w:numPr>
      </w:pPr>
      <w:r w:rsidRPr="00EC718E">
        <w:t>Какие события обрабатывают нажатия клавиш?</w:t>
      </w:r>
    </w:p>
    <w:p w14:paraId="200D28C2" w14:textId="77777777" w:rsidR="00972EA7" w:rsidRPr="005F3C33" w:rsidRDefault="00972EA7" w:rsidP="00972EA7">
      <w:pPr>
        <w:pStyle w:val="2"/>
        <w:numPr>
          <w:ilvl w:val="1"/>
          <w:numId w:val="3"/>
        </w:numPr>
      </w:pPr>
      <w:r w:rsidRPr="00EC718E">
        <w:t>Как обработать событие нажатия на клавишу?</w:t>
      </w:r>
    </w:p>
    <w:p w14:paraId="56560A37" w14:textId="4E6D283B" w:rsidR="00EE187F" w:rsidRPr="00972EA7" w:rsidRDefault="00EE187F" w:rsidP="00972EA7"/>
    <w:sectPr w:rsidR="00EE187F" w:rsidRPr="00972E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  <w:num w:numId="7" w16cid:durableId="1160148657">
    <w:abstractNumId w:val="1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49"/>
    <w:rsid w:val="00025141"/>
    <w:rsid w:val="00027E0B"/>
    <w:rsid w:val="00055311"/>
    <w:rsid w:val="00070FAF"/>
    <w:rsid w:val="00080A51"/>
    <w:rsid w:val="000B1531"/>
    <w:rsid w:val="000C0097"/>
    <w:rsid w:val="00106123"/>
    <w:rsid w:val="001306AE"/>
    <w:rsid w:val="00142169"/>
    <w:rsid w:val="00147FDC"/>
    <w:rsid w:val="0016046B"/>
    <w:rsid w:val="001645AA"/>
    <w:rsid w:val="00182495"/>
    <w:rsid w:val="0018259A"/>
    <w:rsid w:val="001874D7"/>
    <w:rsid w:val="001974B9"/>
    <w:rsid w:val="001A4923"/>
    <w:rsid w:val="001E03FF"/>
    <w:rsid w:val="001E08E7"/>
    <w:rsid w:val="001E1F5F"/>
    <w:rsid w:val="001E32F3"/>
    <w:rsid w:val="001E4D07"/>
    <w:rsid w:val="001E7749"/>
    <w:rsid w:val="001F2D59"/>
    <w:rsid w:val="00215DA5"/>
    <w:rsid w:val="00225A5E"/>
    <w:rsid w:val="002456BD"/>
    <w:rsid w:val="00253F0B"/>
    <w:rsid w:val="00261B0A"/>
    <w:rsid w:val="00271E47"/>
    <w:rsid w:val="002757AB"/>
    <w:rsid w:val="00292C9C"/>
    <w:rsid w:val="002E0231"/>
    <w:rsid w:val="0032751F"/>
    <w:rsid w:val="00330804"/>
    <w:rsid w:val="00334820"/>
    <w:rsid w:val="00350F53"/>
    <w:rsid w:val="0036219F"/>
    <w:rsid w:val="003771A7"/>
    <w:rsid w:val="003C6A30"/>
    <w:rsid w:val="003E2CFB"/>
    <w:rsid w:val="003F5D99"/>
    <w:rsid w:val="00411272"/>
    <w:rsid w:val="00414633"/>
    <w:rsid w:val="00443427"/>
    <w:rsid w:val="004759E4"/>
    <w:rsid w:val="00476383"/>
    <w:rsid w:val="004A368A"/>
    <w:rsid w:val="004E2808"/>
    <w:rsid w:val="004E4FA5"/>
    <w:rsid w:val="004F178F"/>
    <w:rsid w:val="00514302"/>
    <w:rsid w:val="00577E85"/>
    <w:rsid w:val="00597252"/>
    <w:rsid w:val="005B2306"/>
    <w:rsid w:val="005C3728"/>
    <w:rsid w:val="005C462D"/>
    <w:rsid w:val="005C6E23"/>
    <w:rsid w:val="005F0A17"/>
    <w:rsid w:val="0061167A"/>
    <w:rsid w:val="00623DA7"/>
    <w:rsid w:val="006566A7"/>
    <w:rsid w:val="006769C8"/>
    <w:rsid w:val="00693BA2"/>
    <w:rsid w:val="006B60F6"/>
    <w:rsid w:val="006C3BE4"/>
    <w:rsid w:val="006E2B52"/>
    <w:rsid w:val="006F41C3"/>
    <w:rsid w:val="007069FE"/>
    <w:rsid w:val="00711D0F"/>
    <w:rsid w:val="0071638D"/>
    <w:rsid w:val="00723E7E"/>
    <w:rsid w:val="00735A9E"/>
    <w:rsid w:val="007502B2"/>
    <w:rsid w:val="00761372"/>
    <w:rsid w:val="00771CEB"/>
    <w:rsid w:val="00777A49"/>
    <w:rsid w:val="00784C93"/>
    <w:rsid w:val="007A091B"/>
    <w:rsid w:val="007B2FE0"/>
    <w:rsid w:val="007B5CEA"/>
    <w:rsid w:val="007B751B"/>
    <w:rsid w:val="007F1C7C"/>
    <w:rsid w:val="007F2C11"/>
    <w:rsid w:val="007F6037"/>
    <w:rsid w:val="00814C20"/>
    <w:rsid w:val="00840ABB"/>
    <w:rsid w:val="00871EDC"/>
    <w:rsid w:val="00873CD7"/>
    <w:rsid w:val="00881FDE"/>
    <w:rsid w:val="008823E4"/>
    <w:rsid w:val="0089460B"/>
    <w:rsid w:val="00895CC0"/>
    <w:rsid w:val="008A376B"/>
    <w:rsid w:val="008B582A"/>
    <w:rsid w:val="008D59BE"/>
    <w:rsid w:val="008F18B6"/>
    <w:rsid w:val="008F25B5"/>
    <w:rsid w:val="0090066F"/>
    <w:rsid w:val="0091048A"/>
    <w:rsid w:val="009107B3"/>
    <w:rsid w:val="00925158"/>
    <w:rsid w:val="0093590A"/>
    <w:rsid w:val="00957198"/>
    <w:rsid w:val="00972EA7"/>
    <w:rsid w:val="00996E78"/>
    <w:rsid w:val="009A5CA5"/>
    <w:rsid w:val="009F7E05"/>
    <w:rsid w:val="00A52F1F"/>
    <w:rsid w:val="00A7632F"/>
    <w:rsid w:val="00A81B5D"/>
    <w:rsid w:val="00AD035D"/>
    <w:rsid w:val="00AF0E8D"/>
    <w:rsid w:val="00AF2C43"/>
    <w:rsid w:val="00B20CBB"/>
    <w:rsid w:val="00B34EF6"/>
    <w:rsid w:val="00B36B1F"/>
    <w:rsid w:val="00B63F95"/>
    <w:rsid w:val="00B744F4"/>
    <w:rsid w:val="00B74820"/>
    <w:rsid w:val="00B83CE0"/>
    <w:rsid w:val="00B85644"/>
    <w:rsid w:val="00BB18E8"/>
    <w:rsid w:val="00BC00F8"/>
    <w:rsid w:val="00BE7E11"/>
    <w:rsid w:val="00C16FE8"/>
    <w:rsid w:val="00C25A79"/>
    <w:rsid w:val="00C33D3A"/>
    <w:rsid w:val="00C56EC6"/>
    <w:rsid w:val="00C87255"/>
    <w:rsid w:val="00C9370F"/>
    <w:rsid w:val="00CB389F"/>
    <w:rsid w:val="00CD50E2"/>
    <w:rsid w:val="00CF0E87"/>
    <w:rsid w:val="00CF2EC0"/>
    <w:rsid w:val="00D100C2"/>
    <w:rsid w:val="00D265BF"/>
    <w:rsid w:val="00D32318"/>
    <w:rsid w:val="00D543DA"/>
    <w:rsid w:val="00D66C75"/>
    <w:rsid w:val="00D729F3"/>
    <w:rsid w:val="00D7386F"/>
    <w:rsid w:val="00D76328"/>
    <w:rsid w:val="00DD2A13"/>
    <w:rsid w:val="00DF070F"/>
    <w:rsid w:val="00E01507"/>
    <w:rsid w:val="00E019D8"/>
    <w:rsid w:val="00E13016"/>
    <w:rsid w:val="00E65989"/>
    <w:rsid w:val="00EA1265"/>
    <w:rsid w:val="00EB38BE"/>
    <w:rsid w:val="00EE187F"/>
    <w:rsid w:val="00F0702F"/>
    <w:rsid w:val="00F10A9F"/>
    <w:rsid w:val="00F1414C"/>
    <w:rsid w:val="00F42AF7"/>
    <w:rsid w:val="00F45B5C"/>
    <w:rsid w:val="00F55D30"/>
    <w:rsid w:val="00F70D8A"/>
    <w:rsid w:val="00F80F65"/>
    <w:rsid w:val="00F83B42"/>
    <w:rsid w:val="00FA6D1B"/>
    <w:rsid w:val="00FF0246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AE152D"/>
  <w15:chartTrackingRefBased/>
  <w15:docId w15:val="{719DFE07-E4EF-49D8-A664-4A74D803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77A49"/>
    <w:pPr>
      <w:widowControl w:val="0"/>
      <w:spacing w:after="0" w:line="240" w:lineRule="auto"/>
      <w:jc w:val="both"/>
    </w:pPr>
    <w:rPr>
      <w:bCs w:val="0"/>
    </w:r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tabs>
        <w:tab w:val="left" w:pos="709"/>
      </w:tabs>
      <w:suppressAutoHyphens/>
      <w:autoSpaceDN w:val="0"/>
      <w:jc w:val="center"/>
      <w:textAlignment w:val="baseline"/>
      <w:outlineLvl w:val="0"/>
    </w:pPr>
    <w:rPr>
      <w:rFonts w:eastAsia="Lucida Sans Unicode"/>
      <w:b/>
      <w:bCs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2"/>
    </w:pPr>
    <w:rPr>
      <w:rFonts w:eastAsiaTheme="majorEastAsia" w:cstheme="majorBidi"/>
      <w:bCs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3"/>
    </w:pPr>
    <w:rPr>
      <w:rFonts w:eastAsiaTheme="majorEastAsia" w:cstheme="majorBidi"/>
      <w:bCs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4"/>
    </w:pPr>
    <w:rPr>
      <w:rFonts w:eastAsiaTheme="majorEastAsia" w:cstheme="majorBidi"/>
      <w:bCs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5"/>
    </w:pPr>
    <w:rPr>
      <w:rFonts w:eastAsiaTheme="majorEastAsia" w:cstheme="majorBidi"/>
      <w:bCs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6"/>
    </w:pPr>
    <w:rPr>
      <w:rFonts w:eastAsiaTheme="majorEastAsia" w:cstheme="majorBidi"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widowControl/>
      <w:ind w:firstLine="567"/>
      <w:outlineLvl w:val="7"/>
    </w:pPr>
    <w:rPr>
      <w:rFonts w:eastAsiaTheme="majorEastAsia" w:cstheme="majorBidi"/>
      <w:bCs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widowControl/>
      <w:ind w:firstLine="567"/>
      <w:outlineLvl w:val="8"/>
    </w:pPr>
    <w:rPr>
      <w:rFonts w:eastAsiaTheme="majorEastAsia" w:cstheme="majorBidi"/>
      <w:b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widowControl/>
      <w:spacing w:after="80"/>
      <w:ind w:firstLine="567"/>
      <w:contextualSpacing/>
    </w:pPr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widowControl/>
      <w:numPr>
        <w:ilvl w:val="1"/>
      </w:numPr>
      <w:ind w:firstLine="567"/>
    </w:pPr>
    <w:rPr>
      <w:rFonts w:eastAsiaTheme="majorEastAsia" w:cstheme="majorBidi"/>
      <w:bCs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widowControl/>
      <w:spacing w:before="160"/>
      <w:ind w:firstLine="567"/>
      <w:jc w:val="center"/>
    </w:pPr>
    <w:rPr>
      <w:bCs/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widowControl/>
      <w:ind w:left="720" w:firstLine="567"/>
      <w:contextualSpacing/>
    </w:pPr>
    <w:rPr>
      <w:bCs/>
    </w:r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567"/>
      <w:jc w:val="center"/>
    </w:pPr>
    <w:rPr>
      <w:bCs/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bCs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numPr>
        <w:numId w:val="6"/>
      </w:numPr>
      <w:spacing w:before="280"/>
    </w:pPr>
    <w:rPr>
      <w:b/>
    </w:rPr>
  </w:style>
  <w:style w:type="paragraph" w:customStyle="1" w:styleId="2">
    <w:name w:val="Основная нумерация 2"/>
    <w:basedOn w:val="a0"/>
    <w:link w:val="24"/>
    <w:qFormat/>
    <w:rsid w:val="0018259A"/>
    <w:pPr>
      <w:numPr>
        <w:ilvl w:val="1"/>
        <w:numId w:val="6"/>
      </w:numPr>
    </w:pPr>
    <w:rPr>
      <w:bCs/>
    </w:r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6C3BE4"/>
    <w:pPr>
      <w:spacing w:after="0" w:line="240" w:lineRule="auto"/>
    </w:pPr>
    <w:rPr>
      <w:bCs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1"/>
    <w:uiPriority w:val="99"/>
    <w:unhideWhenUsed/>
    <w:rsid w:val="0093590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125</TotalTime>
  <Pages>2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117</cp:revision>
  <dcterms:created xsi:type="dcterms:W3CDTF">2025-09-23T15:30:00Z</dcterms:created>
  <dcterms:modified xsi:type="dcterms:W3CDTF">2025-11-10T16:24:00Z</dcterms:modified>
</cp:coreProperties>
</file>