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957C" w14:textId="77777777" w:rsidR="008D506B" w:rsidRPr="00440E79" w:rsidRDefault="008D506B" w:rsidP="008D506B">
      <w:pPr>
        <w:pStyle w:val="10"/>
      </w:pPr>
      <w:r w:rsidRPr="00440E79">
        <w:t>Лабораторная работа №37</w:t>
      </w:r>
      <w:r>
        <w:br/>
      </w:r>
      <w:r w:rsidRPr="00440E79">
        <w:t>Разработка игрового приложения</w:t>
      </w:r>
    </w:p>
    <w:p w14:paraId="2F13A192" w14:textId="77777777" w:rsidR="008D506B" w:rsidRPr="00440E79" w:rsidRDefault="008D506B" w:rsidP="008D506B">
      <w:pPr>
        <w:pStyle w:val="1"/>
        <w:numPr>
          <w:ilvl w:val="0"/>
          <w:numId w:val="7"/>
        </w:numPr>
      </w:pPr>
      <w:r w:rsidRPr="00440E79">
        <w:t>Цель работы</w:t>
      </w:r>
    </w:p>
    <w:p w14:paraId="1F2A2A9E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Научиться разрабатывать интерактивные игровые приложения на C#.</w:t>
      </w:r>
    </w:p>
    <w:p w14:paraId="2FB1BB4D" w14:textId="77777777" w:rsidR="008D506B" w:rsidRPr="00440E79" w:rsidRDefault="008D506B" w:rsidP="008D506B">
      <w:pPr>
        <w:pStyle w:val="1"/>
        <w:numPr>
          <w:ilvl w:val="0"/>
          <w:numId w:val="3"/>
        </w:numPr>
      </w:pPr>
      <w:r w:rsidRPr="00440E79">
        <w:t>Литература</w:t>
      </w:r>
    </w:p>
    <w:p w14:paraId="506B52E3" w14:textId="77777777" w:rsidR="008D506B" w:rsidRPr="00440E79" w:rsidRDefault="008D506B" w:rsidP="008D506B">
      <w:pPr>
        <w:pStyle w:val="2"/>
        <w:numPr>
          <w:ilvl w:val="1"/>
          <w:numId w:val="3"/>
        </w:numPr>
      </w:pPr>
      <w:proofErr w:type="spellStart"/>
      <w:r w:rsidRPr="00440E79">
        <w:t>Фленов</w:t>
      </w:r>
      <w:proofErr w:type="spellEnd"/>
      <w:r w:rsidRPr="00440E79">
        <w:t xml:space="preserve"> М.Е. Библия C# / М.Е. </w:t>
      </w:r>
      <w:proofErr w:type="spellStart"/>
      <w:r w:rsidRPr="00440E79">
        <w:t>Фленов</w:t>
      </w:r>
      <w:proofErr w:type="spellEnd"/>
      <w:r w:rsidRPr="00440E79">
        <w:t>. – Санкт-</w:t>
      </w:r>
      <w:proofErr w:type="gramStart"/>
      <w:r w:rsidRPr="00440E79">
        <w:t>Петербург :</w:t>
      </w:r>
      <w:proofErr w:type="gramEnd"/>
      <w:r w:rsidRPr="00440E79">
        <w:t xml:space="preserve"> БХВ-Петербург, 2016. – Режим доступа: https://ibooks.ru/reading.php?productid=353561, только для зарегистрированных пользователей. – </w:t>
      </w:r>
      <w:proofErr w:type="spellStart"/>
      <w:r w:rsidRPr="00440E79">
        <w:t>Загл</w:t>
      </w:r>
      <w:proofErr w:type="spellEnd"/>
      <w:r w:rsidRPr="00440E79">
        <w:t>. с экрана. – гл.5, гл.13.</w:t>
      </w:r>
    </w:p>
    <w:p w14:paraId="4057A71B" w14:textId="77777777" w:rsidR="008D506B" w:rsidRPr="00440E79" w:rsidRDefault="008D506B" w:rsidP="008D506B">
      <w:pPr>
        <w:pStyle w:val="1"/>
        <w:numPr>
          <w:ilvl w:val="0"/>
          <w:numId w:val="3"/>
        </w:numPr>
      </w:pPr>
      <w:r w:rsidRPr="00440E79">
        <w:t>Подготовка к работе</w:t>
      </w:r>
    </w:p>
    <w:p w14:paraId="7DB28C13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Повторить теоретический материал (см. п.2).</w:t>
      </w:r>
    </w:p>
    <w:p w14:paraId="45B4A9DE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Изучить описание лабораторной работы.</w:t>
      </w:r>
    </w:p>
    <w:p w14:paraId="3EE571F4" w14:textId="77777777" w:rsidR="008D506B" w:rsidRPr="00440E79" w:rsidRDefault="008D506B" w:rsidP="008D506B">
      <w:pPr>
        <w:pStyle w:val="1"/>
        <w:numPr>
          <w:ilvl w:val="0"/>
          <w:numId w:val="3"/>
        </w:numPr>
      </w:pPr>
      <w:r w:rsidRPr="00440E79">
        <w:t>Основное оборудование</w:t>
      </w:r>
    </w:p>
    <w:p w14:paraId="03518259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Персональный компьютер.</w:t>
      </w:r>
    </w:p>
    <w:p w14:paraId="6902489A" w14:textId="77777777" w:rsidR="008D506B" w:rsidRPr="00440E79" w:rsidRDefault="008D506B" w:rsidP="008D506B">
      <w:pPr>
        <w:pStyle w:val="1"/>
        <w:numPr>
          <w:ilvl w:val="0"/>
          <w:numId w:val="3"/>
        </w:numPr>
      </w:pPr>
      <w:r w:rsidRPr="00440E79">
        <w:t>Задание</w:t>
      </w:r>
    </w:p>
    <w:p w14:paraId="17A82599" w14:textId="72BB10AA" w:rsidR="008D506B" w:rsidRPr="00440E79" w:rsidRDefault="00A034D3" w:rsidP="008D506B">
      <w:pPr>
        <w:pStyle w:val="2"/>
        <w:numPr>
          <w:ilvl w:val="1"/>
          <w:numId w:val="3"/>
        </w:numPr>
      </w:pPr>
      <w:r>
        <w:t>Настройка игры</w:t>
      </w:r>
    </w:p>
    <w:p w14:paraId="3623E731" w14:textId="1E6AEB6F" w:rsidR="00E27BAD" w:rsidRDefault="00E27BAD" w:rsidP="00E27BAD">
      <w:pPr>
        <w:pStyle w:val="2"/>
        <w:numPr>
          <w:ilvl w:val="2"/>
          <w:numId w:val="3"/>
        </w:numPr>
      </w:pPr>
      <w:r>
        <w:t>В Обозревателе решений найдите Content</w:t>
      </w:r>
      <w:r w:rsidR="00AD5CCD" w:rsidRPr="00AD5CCD">
        <w:t>.</w:t>
      </w:r>
      <w:proofErr w:type="spellStart"/>
      <w:r w:rsidR="00AD5CCD">
        <w:rPr>
          <w:lang w:val="en-US"/>
        </w:rPr>
        <w:t>mgcb</w:t>
      </w:r>
      <w:proofErr w:type="spellEnd"/>
    </w:p>
    <w:p w14:paraId="4B26AC26" w14:textId="77777777" w:rsidR="00E27BAD" w:rsidRDefault="00E27BAD" w:rsidP="00E27BAD">
      <w:pPr>
        <w:pStyle w:val="2"/>
        <w:numPr>
          <w:ilvl w:val="2"/>
          <w:numId w:val="3"/>
        </w:numPr>
      </w:pPr>
      <w:proofErr w:type="gramStart"/>
      <w:r>
        <w:t>Выберите</w:t>
      </w:r>
      <w:proofErr w:type="gramEnd"/>
      <w:r>
        <w:t xml:space="preserve"> Добавить → Новый элемент</w:t>
      </w:r>
    </w:p>
    <w:p w14:paraId="15C5C0A1" w14:textId="77777777" w:rsidR="00E27BAD" w:rsidRPr="00E27BAD" w:rsidRDefault="00E27BAD" w:rsidP="00E27BAD">
      <w:pPr>
        <w:pStyle w:val="2"/>
        <w:numPr>
          <w:ilvl w:val="2"/>
          <w:numId w:val="3"/>
        </w:numPr>
        <w:rPr>
          <w:lang w:val="en-US"/>
        </w:rPr>
      </w:pPr>
      <w:r>
        <w:t>Найдите</w:t>
      </w:r>
      <w:r w:rsidRPr="00E27BAD">
        <w:rPr>
          <w:lang w:val="en-US"/>
        </w:rPr>
        <w:t xml:space="preserve"> </w:t>
      </w:r>
      <w:r>
        <w:t>и</w:t>
      </w:r>
      <w:r w:rsidRPr="00E27BAD">
        <w:rPr>
          <w:lang w:val="en-US"/>
        </w:rPr>
        <w:t xml:space="preserve"> </w:t>
      </w:r>
      <w:r>
        <w:t>выберите</w:t>
      </w:r>
      <w:r w:rsidRPr="00E27BAD">
        <w:rPr>
          <w:lang w:val="en-US"/>
        </w:rPr>
        <w:t xml:space="preserve"> "</w:t>
      </w:r>
      <w:proofErr w:type="spellStart"/>
      <w:r w:rsidRPr="00E27BAD">
        <w:rPr>
          <w:lang w:val="en-US"/>
        </w:rPr>
        <w:t>SpriteFont</w:t>
      </w:r>
      <w:proofErr w:type="spellEnd"/>
      <w:r w:rsidRPr="00E27BAD">
        <w:rPr>
          <w:lang w:val="en-US"/>
        </w:rPr>
        <w:t xml:space="preserve"> Description"</w:t>
      </w:r>
    </w:p>
    <w:p w14:paraId="62B07FCD" w14:textId="70CD0C5F" w:rsidR="00AD5CCD" w:rsidRPr="00AD5CCD" w:rsidRDefault="00E27BAD" w:rsidP="00AD5CCD">
      <w:pPr>
        <w:pStyle w:val="2"/>
        <w:numPr>
          <w:ilvl w:val="2"/>
          <w:numId w:val="3"/>
        </w:numPr>
      </w:pPr>
      <w:r>
        <w:t>В поле имени введите "</w:t>
      </w:r>
      <w:proofErr w:type="spellStart"/>
      <w:r>
        <w:t>DefaultFont.spritefont</w:t>
      </w:r>
      <w:proofErr w:type="spellEnd"/>
      <w:r>
        <w:t>"</w:t>
      </w:r>
      <w:r w:rsidR="00AD5CCD" w:rsidRPr="00AD5CCD">
        <w:t xml:space="preserve"> </w:t>
      </w:r>
      <w:r w:rsidR="00AD5CCD">
        <w:t>и н</w:t>
      </w:r>
      <w:r>
        <w:t>ажмите "Добавить"</w:t>
      </w:r>
    </w:p>
    <w:p w14:paraId="56B000CC" w14:textId="60F2FA9E" w:rsidR="00AD5CCD" w:rsidRPr="00AD5CCD" w:rsidRDefault="00AD5CCD" w:rsidP="00AD5CCD">
      <w:pPr>
        <w:pStyle w:val="2"/>
        <w:numPr>
          <w:ilvl w:val="2"/>
          <w:numId w:val="3"/>
        </w:numPr>
      </w:pPr>
      <w:r w:rsidRPr="00AD5CCD">
        <w:t xml:space="preserve">В папке Content появится файл </w:t>
      </w:r>
      <w:proofErr w:type="spellStart"/>
      <w:r w:rsidRPr="00AD5CCD">
        <w:t>DefaultFont.spritefont</w:t>
      </w:r>
      <w:proofErr w:type="spellEnd"/>
      <w:r w:rsidR="00B74A51">
        <w:t>. Откройте его и укажите</w:t>
      </w:r>
      <w:r w:rsidRPr="00AD5CCD">
        <w:t xml:space="preserve"> &lt;</w:t>
      </w:r>
      <w:proofErr w:type="spellStart"/>
      <w:r w:rsidRPr="00AD5CCD">
        <w:t>Size</w:t>
      </w:r>
      <w:proofErr w:type="spellEnd"/>
      <w:r w:rsidRPr="00AD5CCD">
        <w:t>&gt;20&lt;/</w:t>
      </w:r>
      <w:proofErr w:type="spellStart"/>
      <w:r w:rsidRPr="00AD5CCD">
        <w:t>Size</w:t>
      </w:r>
      <w:proofErr w:type="spellEnd"/>
      <w:r w:rsidRPr="00AD5CCD">
        <w:t>&gt;</w:t>
      </w:r>
      <w:r w:rsidR="00B74A51">
        <w:t xml:space="preserve">. </w:t>
      </w:r>
      <w:r w:rsidRPr="00AD5CCD">
        <w:t>Сохраните файл (</w:t>
      </w:r>
      <w:proofErr w:type="spellStart"/>
      <w:r w:rsidRPr="00AD5CCD">
        <w:t>Ctrl+S</w:t>
      </w:r>
      <w:proofErr w:type="spellEnd"/>
      <w:r w:rsidRPr="00AD5CCD">
        <w:t>)</w:t>
      </w:r>
    </w:p>
    <w:p w14:paraId="71945FD4" w14:textId="7D3B337E" w:rsidR="00065226" w:rsidRDefault="00065226" w:rsidP="00065226">
      <w:pPr>
        <w:pStyle w:val="2"/>
        <w:numPr>
          <w:ilvl w:val="2"/>
          <w:numId w:val="3"/>
        </w:numPr>
      </w:pPr>
      <w:r>
        <w:t>Добавьте в</w:t>
      </w:r>
      <w:r w:rsidR="00F5208A">
        <w:t xml:space="preserve"> игровой</w:t>
      </w:r>
      <w:r>
        <w:t xml:space="preserve"> класс </w:t>
      </w:r>
      <w:r w:rsidR="00F5208A">
        <w:t xml:space="preserve">поля </w:t>
      </w:r>
      <w:r w:rsidR="00F5208A">
        <w:rPr>
          <w:lang w:val="en-US"/>
        </w:rPr>
        <w:t>Rectangle</w:t>
      </w:r>
      <w:r w:rsidR="00F5208A">
        <w:t xml:space="preserve"> для ракетки и шарика</w:t>
      </w:r>
      <w:r w:rsidR="00B253CF">
        <w:t xml:space="preserve">, поле </w:t>
      </w:r>
      <w:r w:rsidR="00B00037">
        <w:t xml:space="preserve">для вектора скорости шарика, а </w:t>
      </w:r>
      <w:proofErr w:type="gramStart"/>
      <w:r w:rsidR="00B00037">
        <w:t>так же</w:t>
      </w:r>
      <w:proofErr w:type="gramEnd"/>
      <w:r w:rsidR="00B00037">
        <w:t xml:space="preserve"> спис</w:t>
      </w:r>
      <w:r w:rsidR="00FD2702">
        <w:t>ки</w:t>
      </w:r>
      <w:r w:rsidR="00B00037">
        <w:t xml:space="preserve"> </w:t>
      </w:r>
      <w:r w:rsidR="00B00037">
        <w:rPr>
          <w:lang w:val="en-US"/>
        </w:rPr>
        <w:t>Rectangle</w:t>
      </w:r>
      <w:r w:rsidR="00B00037">
        <w:t xml:space="preserve"> для блоков</w:t>
      </w:r>
      <w:r w:rsidR="00FD2702">
        <w:t>, которые будем разбивать</w:t>
      </w:r>
    </w:p>
    <w:p w14:paraId="2D33F125" w14:textId="1F31AFC6" w:rsidR="0041258D" w:rsidRDefault="00FD5E42" w:rsidP="00A034D3">
      <w:pPr>
        <w:pStyle w:val="2"/>
        <w:numPr>
          <w:ilvl w:val="2"/>
          <w:numId w:val="3"/>
        </w:numPr>
      </w:pPr>
      <w:r>
        <w:t xml:space="preserve">Добавьте переменные для </w:t>
      </w:r>
      <w:r w:rsidR="005F1524">
        <w:t>хранения жизней, счета и других переменных игрового состояния.</w:t>
      </w:r>
    </w:p>
    <w:p w14:paraId="6F76DA4A" w14:textId="38515FD3" w:rsidR="008D506B" w:rsidRDefault="008D506B" w:rsidP="0041258D">
      <w:pPr>
        <w:pStyle w:val="2"/>
        <w:numPr>
          <w:ilvl w:val="2"/>
          <w:numId w:val="3"/>
        </w:numPr>
      </w:pPr>
      <w:r w:rsidRPr="00440E79">
        <w:t xml:space="preserve">Написать код, размещающий на </w:t>
      </w:r>
      <w:r w:rsidR="00525AA4">
        <w:t>экране</w:t>
      </w:r>
      <w:r w:rsidRPr="00440E79">
        <w:t xml:space="preserve"> кирпичи (4 ряда по 10 штук в каждом, у каждого ряда – свой цвет, ряд занимает всю строку от одной до другой стены, между каждым кирпичом должно быть расстояние в несколько пикселей).</w:t>
      </w:r>
    </w:p>
    <w:p w14:paraId="1F3D4343" w14:textId="5B450C94" w:rsidR="0041258D" w:rsidRDefault="0041258D" w:rsidP="0041258D">
      <w:pPr>
        <w:pStyle w:val="2"/>
        <w:numPr>
          <w:ilvl w:val="2"/>
          <w:numId w:val="3"/>
        </w:numPr>
      </w:pPr>
      <w:r>
        <w:t xml:space="preserve">Прописать </w:t>
      </w:r>
      <w:r w:rsidR="00920FAF">
        <w:t>начальное расположение ракетки</w:t>
      </w:r>
      <w:r w:rsidR="00525AA4">
        <w:t xml:space="preserve"> и мяча</w:t>
      </w:r>
      <w:r w:rsidR="000C23CA">
        <w:t>, скорость мяча.</w:t>
      </w:r>
    </w:p>
    <w:p w14:paraId="72055263" w14:textId="497ACE8E" w:rsidR="004E4A95" w:rsidRDefault="004E4A95" w:rsidP="004E4A95">
      <w:pPr>
        <w:pStyle w:val="2"/>
        <w:numPr>
          <w:ilvl w:val="2"/>
          <w:numId w:val="3"/>
        </w:numPr>
      </w:pPr>
      <w:r>
        <w:t>Создадим простую белую текстуру 1х1 пиксель для отрисовки всех элементов</w:t>
      </w:r>
    </w:p>
    <w:p w14:paraId="50D0C535" w14:textId="77777777" w:rsidR="004E4A95" w:rsidRDefault="004E4A95" w:rsidP="004E4A95">
      <w:pPr>
        <w:pStyle w:val="ad"/>
      </w:pPr>
      <w:r>
        <w:t>_pixel = new Texture2</w:t>
      </w:r>
      <w:proofErr w:type="gramStart"/>
      <w:r>
        <w:t>D(</w:t>
      </w:r>
      <w:proofErr w:type="spellStart"/>
      <w:proofErr w:type="gramEnd"/>
      <w:r>
        <w:t>GraphicsDevice</w:t>
      </w:r>
      <w:proofErr w:type="spellEnd"/>
      <w:r>
        <w:t>, 1, 1</w:t>
      </w:r>
      <w:proofErr w:type="gramStart"/>
      <w:r>
        <w:t>);</w:t>
      </w:r>
      <w:proofErr w:type="gramEnd"/>
    </w:p>
    <w:p w14:paraId="170D09B3" w14:textId="38D4CC56" w:rsidR="004E4A95" w:rsidRPr="00440E79" w:rsidRDefault="004E4A95" w:rsidP="004E4A95">
      <w:pPr>
        <w:pStyle w:val="ad"/>
      </w:pPr>
      <w:r>
        <w:t>_</w:t>
      </w:r>
      <w:proofErr w:type="spellStart"/>
      <w:proofErr w:type="gramStart"/>
      <w:r>
        <w:t>pixel.SetData</w:t>
      </w:r>
      <w:proofErr w:type="spellEnd"/>
      <w:proofErr w:type="gramEnd"/>
      <w:r>
        <w:t xml:space="preserve">(new </w:t>
      </w:r>
      <w:proofErr w:type="gramStart"/>
      <w:r>
        <w:t>Color[</w:t>
      </w:r>
      <w:proofErr w:type="gramEnd"/>
      <w:r>
        <w:t xml:space="preserve">] </w:t>
      </w:r>
      <w:proofErr w:type="gramStart"/>
      <w:r>
        <w:t xml:space="preserve">{ </w:t>
      </w:r>
      <w:proofErr w:type="spellStart"/>
      <w:r>
        <w:t>Color.White</w:t>
      </w:r>
      <w:proofErr w:type="spellEnd"/>
      <w:proofErr w:type="gramEnd"/>
      <w:r>
        <w:t xml:space="preserve"> }</w:t>
      </w:r>
      <w:proofErr w:type="gramStart"/>
      <w:r>
        <w:t>);</w:t>
      </w:r>
      <w:proofErr w:type="gramEnd"/>
    </w:p>
    <w:p w14:paraId="5F319B79" w14:textId="41B51702" w:rsidR="00A034D3" w:rsidRDefault="005F34B4" w:rsidP="00A034D3">
      <w:pPr>
        <w:pStyle w:val="2"/>
        <w:numPr>
          <w:ilvl w:val="2"/>
          <w:numId w:val="3"/>
        </w:numPr>
      </w:pPr>
      <w:r>
        <w:t>Добавим вспомогательные методы для отрисовки элементов и строк:</w:t>
      </w:r>
    </w:p>
    <w:p w14:paraId="1B962637" w14:textId="77777777" w:rsidR="005F34B4" w:rsidRDefault="005F34B4" w:rsidP="005F34B4">
      <w:pPr>
        <w:pStyle w:val="ad"/>
      </w:pPr>
      <w:r>
        <w:t xml:space="preserve">private void </w:t>
      </w: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 xml:space="preserve">Rectangle </w:t>
      </w:r>
      <w:proofErr w:type="spellStart"/>
      <w:r>
        <w:t>rect</w:t>
      </w:r>
      <w:proofErr w:type="spellEnd"/>
      <w:r>
        <w:t>, Color color)</w:t>
      </w:r>
    </w:p>
    <w:p w14:paraId="6A44CA05" w14:textId="77777777" w:rsidR="005F34B4" w:rsidRDefault="005F34B4" w:rsidP="005F34B4">
      <w:pPr>
        <w:pStyle w:val="ad"/>
      </w:pPr>
      <w:r>
        <w:t>{</w:t>
      </w:r>
    </w:p>
    <w:p w14:paraId="6C070AF0" w14:textId="77777777" w:rsidR="005F34B4" w:rsidRDefault="005F34B4" w:rsidP="005F34B4">
      <w:pPr>
        <w:pStyle w:val="ad"/>
      </w:pPr>
      <w:r>
        <w:lastRenderedPageBreak/>
        <w:t xml:space="preserve">    _</w:t>
      </w:r>
      <w:proofErr w:type="spellStart"/>
      <w:r>
        <w:t>spriteBatch.Draw</w:t>
      </w:r>
      <w:proofErr w:type="spellEnd"/>
      <w:r>
        <w:t xml:space="preserve">(_pixel, </w:t>
      </w:r>
      <w:proofErr w:type="spellStart"/>
      <w:r>
        <w:t>rect</w:t>
      </w:r>
      <w:proofErr w:type="spellEnd"/>
      <w:r>
        <w:t>, color</w:t>
      </w:r>
      <w:proofErr w:type="gramStart"/>
      <w:r>
        <w:t>);</w:t>
      </w:r>
      <w:proofErr w:type="gramEnd"/>
    </w:p>
    <w:p w14:paraId="534779E7" w14:textId="653B9352" w:rsidR="005F34B4" w:rsidRDefault="005F34B4" w:rsidP="005F34B4">
      <w:pPr>
        <w:pStyle w:val="ad"/>
        <w:rPr>
          <w:lang w:val="ru-RU"/>
        </w:rPr>
      </w:pPr>
      <w:r>
        <w:t>}</w:t>
      </w:r>
    </w:p>
    <w:p w14:paraId="0FC0525D" w14:textId="77777777" w:rsidR="00603930" w:rsidRPr="00603930" w:rsidRDefault="00603930" w:rsidP="00603930">
      <w:pPr>
        <w:pStyle w:val="ad"/>
      </w:pPr>
      <w:r w:rsidRPr="00603930">
        <w:t xml:space="preserve">private void </w:t>
      </w:r>
      <w:proofErr w:type="spellStart"/>
      <w:proofErr w:type="gramStart"/>
      <w:r w:rsidRPr="00603930">
        <w:t>DrawString</w:t>
      </w:r>
      <w:proofErr w:type="spellEnd"/>
      <w:r w:rsidRPr="00603930">
        <w:t>(</w:t>
      </w:r>
      <w:proofErr w:type="gramEnd"/>
      <w:r w:rsidRPr="00603930">
        <w:t>string text, Vector2 position, Color color)</w:t>
      </w:r>
    </w:p>
    <w:p w14:paraId="60246EAF" w14:textId="77777777" w:rsidR="00603930" w:rsidRPr="00603930" w:rsidRDefault="00603930" w:rsidP="00603930">
      <w:pPr>
        <w:pStyle w:val="ad"/>
        <w:rPr>
          <w:lang w:val="ru-RU"/>
        </w:rPr>
      </w:pPr>
      <w:r w:rsidRPr="00603930">
        <w:rPr>
          <w:lang w:val="ru-RU"/>
        </w:rPr>
        <w:t>{</w:t>
      </w:r>
    </w:p>
    <w:p w14:paraId="70B7128D" w14:textId="77777777" w:rsidR="00603930" w:rsidRPr="00603930" w:rsidRDefault="00603930" w:rsidP="00603930">
      <w:pPr>
        <w:pStyle w:val="ad"/>
        <w:rPr>
          <w:lang w:val="ru-RU"/>
        </w:rPr>
      </w:pPr>
      <w:r w:rsidRPr="00603930">
        <w:rPr>
          <w:lang w:val="ru-RU"/>
        </w:rPr>
        <w:t xml:space="preserve">    // Загружаем шрифт (его мы создадим в конце)</w:t>
      </w:r>
    </w:p>
    <w:p w14:paraId="3A4FA967" w14:textId="77777777" w:rsidR="00603930" w:rsidRPr="00603930" w:rsidRDefault="00603930" w:rsidP="00603930">
      <w:pPr>
        <w:pStyle w:val="ad"/>
      </w:pPr>
      <w:r w:rsidRPr="00603930">
        <w:rPr>
          <w:lang w:val="ru-RU"/>
        </w:rPr>
        <w:t xml:space="preserve">    </w:t>
      </w:r>
      <w:proofErr w:type="spellStart"/>
      <w:r w:rsidRPr="00603930">
        <w:t>SpriteFont</w:t>
      </w:r>
      <w:proofErr w:type="spellEnd"/>
      <w:r w:rsidRPr="00603930">
        <w:t xml:space="preserve"> font = </w:t>
      </w:r>
      <w:proofErr w:type="spellStart"/>
      <w:r w:rsidRPr="00603930">
        <w:t>Content.Load</w:t>
      </w:r>
      <w:proofErr w:type="spellEnd"/>
      <w:r w:rsidRPr="00603930">
        <w:t>&lt;</w:t>
      </w:r>
      <w:proofErr w:type="spellStart"/>
      <w:r w:rsidRPr="00603930">
        <w:t>SpriteFont</w:t>
      </w:r>
      <w:proofErr w:type="spellEnd"/>
      <w:r w:rsidRPr="00603930">
        <w:t>&gt;("</w:t>
      </w:r>
      <w:proofErr w:type="spellStart"/>
      <w:r w:rsidRPr="00603930">
        <w:t>DefaultFont</w:t>
      </w:r>
      <w:proofErr w:type="spellEnd"/>
      <w:r w:rsidRPr="00603930">
        <w:t>"</w:t>
      </w:r>
      <w:proofErr w:type="gramStart"/>
      <w:r w:rsidRPr="00603930">
        <w:t>);</w:t>
      </w:r>
      <w:proofErr w:type="gramEnd"/>
    </w:p>
    <w:p w14:paraId="1D22A9C4" w14:textId="77777777" w:rsidR="00603930" w:rsidRPr="00603930" w:rsidRDefault="00603930" w:rsidP="00603930">
      <w:pPr>
        <w:pStyle w:val="ad"/>
      </w:pPr>
      <w:r w:rsidRPr="00603930">
        <w:t xml:space="preserve">    _</w:t>
      </w:r>
      <w:proofErr w:type="spellStart"/>
      <w:r w:rsidRPr="00603930">
        <w:t>spriteBatch.DrawString</w:t>
      </w:r>
      <w:proofErr w:type="spellEnd"/>
      <w:r w:rsidRPr="00603930">
        <w:t>(font, text, position, color</w:t>
      </w:r>
      <w:proofErr w:type="gramStart"/>
      <w:r w:rsidRPr="00603930">
        <w:t>);</w:t>
      </w:r>
      <w:proofErr w:type="gramEnd"/>
    </w:p>
    <w:p w14:paraId="177EAD50" w14:textId="55D77368" w:rsidR="00603930" w:rsidRDefault="00603930" w:rsidP="00603930">
      <w:pPr>
        <w:pStyle w:val="ad"/>
        <w:rPr>
          <w:lang w:val="ru-RU"/>
        </w:rPr>
      </w:pPr>
      <w:r w:rsidRPr="00603930">
        <w:rPr>
          <w:lang w:val="ru-RU"/>
        </w:rPr>
        <w:t>}</w:t>
      </w:r>
    </w:p>
    <w:p w14:paraId="5F11E86C" w14:textId="1A9733B5" w:rsidR="00B9688C" w:rsidRPr="00603930" w:rsidRDefault="00B9688C" w:rsidP="00B9688C">
      <w:pPr>
        <w:pStyle w:val="2"/>
        <w:numPr>
          <w:ilvl w:val="2"/>
          <w:numId w:val="3"/>
        </w:numPr>
      </w:pPr>
      <w:r>
        <w:t xml:space="preserve">Использовать данные методы для отрисовки игровых элементов </w:t>
      </w:r>
      <w:r w:rsidR="000B777A">
        <w:t xml:space="preserve">в методе </w:t>
      </w:r>
      <w:r w:rsidR="000B777A">
        <w:rPr>
          <w:lang w:val="en-US"/>
        </w:rPr>
        <w:t>Draw</w:t>
      </w:r>
      <w:r w:rsidR="000B777A" w:rsidRPr="000B777A">
        <w:t>.</w:t>
      </w:r>
    </w:p>
    <w:p w14:paraId="4F7ED06F" w14:textId="58701710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Реализация движения ракетки и мяча</w:t>
      </w:r>
    </w:p>
    <w:p w14:paraId="4F0F002D" w14:textId="3FB36DB6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 xml:space="preserve">Для того, чтобы ракетка двигалась за курсором мыши в пределах </w:t>
      </w:r>
      <w:r w:rsidR="003D55D0">
        <w:t>окна</w:t>
      </w:r>
      <w:r w:rsidRPr="00440E79">
        <w:t xml:space="preserve">, </w:t>
      </w:r>
      <w:r w:rsidR="003D55D0">
        <w:t>получать состояние</w:t>
      </w:r>
      <w:r w:rsidRPr="00440E79">
        <w:t xml:space="preserve"> мыши </w:t>
      </w:r>
      <w:r w:rsidR="007301E6">
        <w:t>перемещать ракетку относительно горизонтальных координат курсора</w:t>
      </w:r>
    </w:p>
    <w:p w14:paraId="507080EA" w14:textId="2343975B" w:rsidR="00461942" w:rsidRPr="00440E79" w:rsidRDefault="008D506B" w:rsidP="00461942">
      <w:pPr>
        <w:pStyle w:val="2"/>
        <w:numPr>
          <w:ilvl w:val="2"/>
          <w:numId w:val="3"/>
        </w:numPr>
      </w:pPr>
      <w:r w:rsidRPr="00440E79">
        <w:t xml:space="preserve">Для того, чтобы мяч двигался, </w:t>
      </w:r>
      <w:r w:rsidR="00322D7F">
        <w:t>необходимо каждый</w:t>
      </w:r>
      <w:r w:rsidR="00461942">
        <w:t xml:space="preserve"> кадр</w:t>
      </w:r>
      <w:r w:rsidRPr="00440E79">
        <w:t xml:space="preserve"> изменять местоположение мяча</w:t>
      </w:r>
      <w:r w:rsidR="00F701D5">
        <w:t>, в соответствии с установленной скоростью</w:t>
      </w:r>
      <w:r w:rsidRPr="00440E79">
        <w:t xml:space="preserve">. При старте игры мяч должен лететь вверх и влево или вправо. </w:t>
      </w:r>
    </w:p>
    <w:p w14:paraId="07E921E7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Реализация запуска и остановки игры при нажатии пробела</w:t>
      </w:r>
    </w:p>
    <w:p w14:paraId="7352CF04" w14:textId="49CB3158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 xml:space="preserve">Добавить </w:t>
      </w:r>
      <w:r w:rsidR="00E3448B">
        <w:t xml:space="preserve">в метод </w:t>
      </w:r>
      <w:r w:rsidR="00E3448B">
        <w:rPr>
          <w:lang w:val="en-US"/>
        </w:rPr>
        <w:t>Update</w:t>
      </w:r>
      <w:r w:rsidR="00E3448B">
        <w:t xml:space="preserve"> код, проверяющий</w:t>
      </w:r>
      <w:r w:rsidRPr="00440E79">
        <w:t xml:space="preserve"> что нажата клавиша пробел.</w:t>
      </w:r>
    </w:p>
    <w:p w14:paraId="4ADCC71C" w14:textId="4E748FBC" w:rsidR="008D506B" w:rsidRPr="00440E79" w:rsidRDefault="008D506B" w:rsidP="008D506B">
      <w:r w:rsidRPr="00440E79">
        <w:t xml:space="preserve">Если нажат </w:t>
      </w:r>
      <w:proofErr w:type="gramStart"/>
      <w:r w:rsidRPr="00440E79">
        <w:t>пробел</w:t>
      </w:r>
      <w:proofErr w:type="gramEnd"/>
      <w:r w:rsidRPr="00440E79">
        <w:t xml:space="preserve"> и игра запущена, то</w:t>
      </w:r>
      <w:r w:rsidR="00E3448B">
        <w:t xml:space="preserve"> выполнение </w:t>
      </w:r>
      <w:r w:rsidR="00E3448B">
        <w:rPr>
          <w:lang w:val="en-US"/>
        </w:rPr>
        <w:t>Update</w:t>
      </w:r>
      <w:r w:rsidR="00E3448B" w:rsidRPr="00E3448B">
        <w:t xml:space="preserve"> </w:t>
      </w:r>
      <w:r w:rsidRPr="00440E79">
        <w:t>должн</w:t>
      </w:r>
      <w:r w:rsidR="00E3448B">
        <w:t>о прерываться</w:t>
      </w:r>
      <w:r w:rsidRPr="00440E79">
        <w:t>, на игровом поле должна появляться надпись «Пауза».</w:t>
      </w:r>
    </w:p>
    <w:p w14:paraId="12CF645A" w14:textId="26A9D214" w:rsidR="008D506B" w:rsidRPr="00440E79" w:rsidRDefault="008D506B" w:rsidP="008D506B">
      <w:r w:rsidRPr="00440E79">
        <w:t xml:space="preserve">Если нажат </w:t>
      </w:r>
      <w:proofErr w:type="gramStart"/>
      <w:r w:rsidRPr="00440E79">
        <w:t>пробел</w:t>
      </w:r>
      <w:proofErr w:type="gramEnd"/>
      <w:r w:rsidRPr="00440E79">
        <w:t xml:space="preserve"> и игра остановлена, </w:t>
      </w:r>
      <w:r w:rsidR="00E3448B" w:rsidRPr="00440E79">
        <w:t>то</w:t>
      </w:r>
      <w:r w:rsidR="00E3448B">
        <w:t xml:space="preserve"> выполнение </w:t>
      </w:r>
      <w:r w:rsidR="00E3448B">
        <w:rPr>
          <w:lang w:val="en-US"/>
        </w:rPr>
        <w:t>Update</w:t>
      </w:r>
      <w:r w:rsidR="00E3448B" w:rsidRPr="00E3448B">
        <w:t xml:space="preserve"> </w:t>
      </w:r>
      <w:r w:rsidR="00E3448B" w:rsidRPr="00440E79">
        <w:t>должн</w:t>
      </w:r>
      <w:r w:rsidR="00E3448B">
        <w:t>о продолжаться</w:t>
      </w:r>
      <w:r w:rsidRPr="00440E79">
        <w:t>, на игровом поле не должно быть надписи «Пауза».</w:t>
      </w:r>
    </w:p>
    <w:p w14:paraId="394988BE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Реализация отскакиваний мяча и появления нового мяча</w:t>
      </w:r>
    </w:p>
    <w:p w14:paraId="550FB5C4" w14:textId="466956AA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 xml:space="preserve">Для того, чтобы мяч отскакивал от стен, в </w:t>
      </w:r>
      <w:r w:rsidR="008616F8">
        <w:rPr>
          <w:lang w:val="en-US"/>
        </w:rPr>
        <w:t>Update</w:t>
      </w:r>
      <w:r w:rsidRPr="00440E79">
        <w:t xml:space="preserve"> учесть следующее:</w:t>
      </w:r>
    </w:p>
    <w:p w14:paraId="56BD0AC0" w14:textId="007D8811" w:rsidR="008D506B" w:rsidRPr="00440E79" w:rsidRDefault="008D506B" w:rsidP="008D506B">
      <w:r w:rsidRPr="00440E79">
        <w:t xml:space="preserve">- при столкновении левого края мяча с левым краем </w:t>
      </w:r>
      <w:r w:rsidR="0026031D">
        <w:t>экрана</w:t>
      </w:r>
      <w:r w:rsidRPr="00440E79">
        <w:t xml:space="preserve"> или правого края мяча с правым краем </w:t>
      </w:r>
      <w:r w:rsidR="0026031D">
        <w:t>экрана</w:t>
      </w:r>
      <w:r w:rsidRPr="00440E79">
        <w:t xml:space="preserve"> скорость движения мяча по координате </w:t>
      </w:r>
      <w:r w:rsidRPr="00440E79">
        <w:rPr>
          <w:lang w:val="en-US"/>
        </w:rPr>
        <w:t>X</w:t>
      </w:r>
      <w:r w:rsidRPr="00440E79">
        <w:t xml:space="preserve"> должна меняться на противоположную по знаку,</w:t>
      </w:r>
    </w:p>
    <w:p w14:paraId="2D524CD4" w14:textId="77777777" w:rsidR="008D506B" w:rsidRPr="00440E79" w:rsidRDefault="008D506B" w:rsidP="008D506B">
      <w:r w:rsidRPr="00440E79">
        <w:t xml:space="preserve">- при столкновении верхнего края мяча с верхним краем формы скорость движения мяча по координате </w:t>
      </w:r>
      <w:r w:rsidRPr="00440E79">
        <w:rPr>
          <w:lang w:val="en-US"/>
        </w:rPr>
        <w:t>Y</w:t>
      </w:r>
      <w:r w:rsidRPr="00440E79">
        <w:t xml:space="preserve"> должна меняться на противоположную по знаку,</w:t>
      </w:r>
    </w:p>
    <w:p w14:paraId="495A3C21" w14:textId="60D65DC5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 xml:space="preserve">Для того, чтобы мяч отскакивал от ракетки, в </w:t>
      </w:r>
      <w:r w:rsidR="008616F8">
        <w:rPr>
          <w:lang w:val="en-US"/>
        </w:rPr>
        <w:t>Update</w:t>
      </w:r>
      <w:r w:rsidR="008616F8" w:rsidRPr="00E3448B">
        <w:t xml:space="preserve"> </w:t>
      </w:r>
      <w:r w:rsidRPr="00440E79">
        <w:t>учесть следующее:</w:t>
      </w:r>
    </w:p>
    <w:p w14:paraId="25C19309" w14:textId="75379006" w:rsidR="008D506B" w:rsidRPr="00440E79" w:rsidRDefault="008D506B" w:rsidP="008D506B">
      <w:r w:rsidRPr="00440E79">
        <w:t xml:space="preserve">- при столкновении нижнего края мяча с верхним краем ракетки </w:t>
      </w:r>
      <w:r w:rsidR="00142F8F" w:rsidRPr="00142F8F">
        <w:t>_</w:t>
      </w:r>
      <w:proofErr w:type="spellStart"/>
      <w:proofErr w:type="gramStart"/>
      <w:r w:rsidR="00142F8F" w:rsidRPr="00142F8F">
        <w:t>ball.Intersects</w:t>
      </w:r>
      <w:proofErr w:type="spellEnd"/>
      <w:proofErr w:type="gramEnd"/>
      <w:r w:rsidR="00142F8F" w:rsidRPr="00142F8F">
        <w:t>(_</w:t>
      </w:r>
      <w:proofErr w:type="spellStart"/>
      <w:r w:rsidR="00142F8F" w:rsidRPr="00142F8F">
        <w:t>paddle</w:t>
      </w:r>
      <w:proofErr w:type="spellEnd"/>
      <w:r w:rsidR="00142F8F" w:rsidRPr="00142F8F">
        <w:t>)</w:t>
      </w:r>
      <w:r w:rsidRPr="00440E79">
        <w:t xml:space="preserve"> скорость движения мяча по координате </w:t>
      </w:r>
      <w:r w:rsidRPr="00440E79">
        <w:rPr>
          <w:lang w:val="en-US"/>
        </w:rPr>
        <w:t>Y</w:t>
      </w:r>
      <w:r w:rsidRPr="00440E79">
        <w:t xml:space="preserve"> должна меняться на противоположную по знаку.</w:t>
      </w:r>
    </w:p>
    <w:p w14:paraId="0E3279F8" w14:textId="2A981A5E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 xml:space="preserve">Для появления мяча после потери в новой точке в </w:t>
      </w:r>
      <w:r w:rsidR="00142F8F">
        <w:rPr>
          <w:lang w:val="en-US"/>
        </w:rPr>
        <w:t>Update</w:t>
      </w:r>
      <w:r w:rsidR="00142F8F" w:rsidRPr="00E3448B">
        <w:t xml:space="preserve"> </w:t>
      </w:r>
      <w:r w:rsidRPr="00440E79">
        <w:t xml:space="preserve">при уходе мяча за нижний край </w:t>
      </w:r>
      <w:r w:rsidR="00142F8F">
        <w:t>экрана</w:t>
      </w:r>
      <w:r w:rsidRPr="00440E79">
        <w:t xml:space="preserve"> следует:</w:t>
      </w:r>
    </w:p>
    <w:p w14:paraId="417DCD53" w14:textId="11BAF7B1" w:rsidR="008D506B" w:rsidRPr="00440E79" w:rsidRDefault="008D506B" w:rsidP="008D506B">
      <w:r w:rsidRPr="00440E79">
        <w:t xml:space="preserve">- останавливать </w:t>
      </w:r>
      <w:r w:rsidR="00FE557F">
        <w:t>выполнение игры</w:t>
      </w:r>
      <w:r w:rsidRPr="00440E79">
        <w:t>,</w:t>
      </w:r>
    </w:p>
    <w:p w14:paraId="123AC5C4" w14:textId="77777777" w:rsidR="008D506B" w:rsidRPr="00440E79" w:rsidRDefault="008D506B" w:rsidP="008D506B">
      <w:r w:rsidRPr="00440E79">
        <w:t>- увеличивать счетчик потерянных мячей, видимый пользователю,</w:t>
      </w:r>
    </w:p>
    <w:p w14:paraId="73C1B728" w14:textId="77777777" w:rsidR="008D506B" w:rsidRPr="00440E79" w:rsidRDefault="008D506B" w:rsidP="008D506B">
      <w:r w:rsidRPr="00440E79">
        <w:t>- выводить окно с сообщением, что мяч потерян,</w:t>
      </w:r>
    </w:p>
    <w:p w14:paraId="699C7A41" w14:textId="77777777" w:rsidR="008D506B" w:rsidRPr="00440E79" w:rsidRDefault="008D506B" w:rsidP="008D506B">
      <w:r w:rsidRPr="00440E79">
        <w:lastRenderedPageBreak/>
        <w:t>- изменять местоположение мяча аналогично тому, как это сделано при загрузке формы,</w:t>
      </w:r>
    </w:p>
    <w:p w14:paraId="330B1237" w14:textId="5FC5A910" w:rsidR="008D506B" w:rsidRPr="00440E79" w:rsidRDefault="008D506B" w:rsidP="008D506B">
      <w:r w:rsidRPr="00440E79">
        <w:t xml:space="preserve">- запускать </w:t>
      </w:r>
      <w:r w:rsidR="00FE557F">
        <w:t>игру</w:t>
      </w:r>
      <w:r w:rsidRPr="00440E79">
        <w:t>.</w:t>
      </w:r>
    </w:p>
    <w:p w14:paraId="4AC69275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Реализация получения очков за выбитые кирпичи</w:t>
      </w:r>
    </w:p>
    <w:p w14:paraId="07C70026" w14:textId="16B199DF" w:rsidR="004A581E" w:rsidRDefault="008D506B" w:rsidP="008D506B">
      <w:r w:rsidRPr="00440E79">
        <w:t>При реализации потребуются следующие свойства и методы проверки пересечения прямоугольных областей, чтобы не проверять отдельно столкновения мяча с краями каждого кирпича:</w:t>
      </w:r>
      <w:r w:rsidR="004A581E">
        <w:t xml:space="preserve"> </w:t>
      </w:r>
      <w:r w:rsidR="004A581E" w:rsidRPr="004A581E">
        <w:t>_</w:t>
      </w:r>
      <w:proofErr w:type="spellStart"/>
      <w:proofErr w:type="gramStart"/>
      <w:r w:rsidR="004A581E" w:rsidRPr="004A581E">
        <w:t>ball.Intersects</w:t>
      </w:r>
      <w:proofErr w:type="spellEnd"/>
      <w:proofErr w:type="gramEnd"/>
      <w:r w:rsidR="004A581E" w:rsidRPr="004A581E">
        <w:t>(_</w:t>
      </w:r>
      <w:proofErr w:type="spellStart"/>
      <w:r w:rsidR="004A581E" w:rsidRPr="004A581E">
        <w:t>blocks</w:t>
      </w:r>
      <w:proofErr w:type="spellEnd"/>
      <w:r w:rsidR="004A581E" w:rsidRPr="004A581E">
        <w:t>[i])</w:t>
      </w:r>
    </w:p>
    <w:p w14:paraId="6EFC96E0" w14:textId="15FB9123" w:rsidR="008D506B" w:rsidRPr="00440E79" w:rsidRDefault="008D506B" w:rsidP="004A581E">
      <w:pPr>
        <w:ind w:firstLine="567"/>
      </w:pPr>
      <w:r w:rsidRPr="00440E79">
        <w:t xml:space="preserve">В случае пересечения следует удалять кирпич, с которым было пересечение, из </w:t>
      </w:r>
      <w:r w:rsidR="004A581E">
        <w:t>списка</w:t>
      </w:r>
      <w:r w:rsidRPr="00440E79">
        <w:t xml:space="preserve"> </w:t>
      </w:r>
      <w:r w:rsidR="004A581E">
        <w:t>_</w:t>
      </w:r>
      <w:proofErr w:type="spellStart"/>
      <w:r w:rsidR="004A581E" w:rsidRPr="004A581E">
        <w:t>blocks</w:t>
      </w:r>
      <w:proofErr w:type="spellEnd"/>
      <w:r w:rsidRPr="00440E79">
        <w:t>. При удалении последнего сообщить о победе.</w:t>
      </w:r>
    </w:p>
    <w:p w14:paraId="6B34FDE4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>При столкновении начислять определенное количество баллов (чем выше ряд, тем больше баллов) и выводить результат в метку Счет.</w:t>
      </w:r>
    </w:p>
    <w:p w14:paraId="6AFD1108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>При столкновении для изменения вектора движения мяча следует до удаления кирпича из коллекции получить прямоугольник, находящийся на пересечении мяча и кирпича:</w:t>
      </w:r>
    </w:p>
    <w:p w14:paraId="72AB47CA" w14:textId="77777777" w:rsidR="00B961B1" w:rsidRDefault="00B961B1" w:rsidP="00B961B1">
      <w:pPr>
        <w:pStyle w:val="ad"/>
        <w:rPr>
          <w:bCs w:val="0"/>
        </w:rPr>
      </w:pPr>
      <w:r w:rsidRPr="00B961B1">
        <w:t>Rectangle</w:t>
      </w:r>
      <w:r w:rsidRPr="00912A35">
        <w:t xml:space="preserve"> </w:t>
      </w:r>
      <w:r w:rsidRPr="00B961B1">
        <w:t>intersection</w:t>
      </w:r>
      <w:r w:rsidRPr="00912A35">
        <w:t xml:space="preserve"> = </w:t>
      </w:r>
      <w:proofErr w:type="spellStart"/>
      <w:r w:rsidRPr="00B961B1">
        <w:t>Rectangle</w:t>
      </w:r>
      <w:r w:rsidRPr="00912A35">
        <w:t>.</w:t>
      </w:r>
      <w:r w:rsidRPr="00B961B1">
        <w:t>Intersect</w:t>
      </w:r>
      <w:proofErr w:type="spellEnd"/>
      <w:r w:rsidRPr="00912A35">
        <w:t>(_</w:t>
      </w:r>
      <w:r w:rsidRPr="00B961B1">
        <w:t>ball</w:t>
      </w:r>
      <w:r w:rsidRPr="00912A35">
        <w:t>, _</w:t>
      </w:r>
      <w:r w:rsidRPr="00B961B1">
        <w:t>blocks</w:t>
      </w:r>
      <w:r w:rsidRPr="00912A35">
        <w:t>[</w:t>
      </w:r>
      <w:proofErr w:type="spellStart"/>
      <w:r w:rsidRPr="00B961B1">
        <w:t>i</w:t>
      </w:r>
      <w:proofErr w:type="spellEnd"/>
      <w:r w:rsidRPr="00912A35">
        <w:t>]</w:t>
      </w:r>
      <w:proofErr w:type="gramStart"/>
      <w:r w:rsidRPr="00912A35">
        <w:t>);</w:t>
      </w:r>
      <w:proofErr w:type="gramEnd"/>
      <w:r w:rsidRPr="00912A35">
        <w:t xml:space="preserve"> </w:t>
      </w:r>
    </w:p>
    <w:p w14:paraId="0D4D837A" w14:textId="185A4FEF" w:rsidR="008D506B" w:rsidRDefault="008D506B" w:rsidP="008D506B">
      <w:r w:rsidRPr="00440E79">
        <w:t xml:space="preserve">Если у прямоугольника </w:t>
      </w:r>
      <w:proofErr w:type="spellStart"/>
      <w:r w:rsidR="00B961B1" w:rsidRPr="00B961B1">
        <w:t>intersection</w:t>
      </w:r>
      <w:proofErr w:type="spellEnd"/>
      <w:r w:rsidR="00B961B1" w:rsidRPr="00B961B1">
        <w:t xml:space="preserve"> </w:t>
      </w:r>
      <w:r w:rsidRPr="00440E79">
        <w:t xml:space="preserve">высота меньше ширины, то было столкновение с нижним или верхним краем мяча, скорость движения мяча по координате </w:t>
      </w:r>
      <w:r w:rsidRPr="00440E79">
        <w:rPr>
          <w:lang w:val="en-US"/>
        </w:rPr>
        <w:t>Y</w:t>
      </w:r>
      <w:r w:rsidRPr="00440E79">
        <w:t xml:space="preserve"> должна меняться на противоположную по знаку. Иначе было столкновение с левым или правым краем мяча, скорость движения мяча по координате </w:t>
      </w:r>
      <w:r w:rsidRPr="00440E79">
        <w:rPr>
          <w:lang w:val="en-US"/>
        </w:rPr>
        <w:t>X</w:t>
      </w:r>
      <w:r w:rsidRPr="00440E79">
        <w:t xml:space="preserve"> должна меняться на противоположную по знаку.</w:t>
      </w:r>
    </w:p>
    <w:p w14:paraId="71B9A168" w14:textId="77777777" w:rsidR="008D506B" w:rsidRPr="00440E79" w:rsidRDefault="008D506B" w:rsidP="008D506B">
      <w:pPr>
        <w:pStyle w:val="1"/>
        <w:numPr>
          <w:ilvl w:val="0"/>
          <w:numId w:val="3"/>
        </w:numPr>
      </w:pPr>
      <w:r w:rsidRPr="00440E79">
        <w:t>Порядок выполнения работы</w:t>
      </w:r>
    </w:p>
    <w:p w14:paraId="7971F48F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Используя Microsoft Visual Studio, создать проект C# и выполнить задания из п.5.</w:t>
      </w:r>
    </w:p>
    <w:p w14:paraId="23C013CD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Ответить на контрольные вопросы.</w:t>
      </w:r>
    </w:p>
    <w:p w14:paraId="1AC47112" w14:textId="77777777" w:rsidR="008D506B" w:rsidRPr="00440E79" w:rsidRDefault="008D506B" w:rsidP="008D506B">
      <w:pPr>
        <w:pStyle w:val="1"/>
        <w:numPr>
          <w:ilvl w:val="0"/>
          <w:numId w:val="3"/>
        </w:numPr>
      </w:pPr>
      <w:r w:rsidRPr="00440E79">
        <w:t>Содержание отчета</w:t>
      </w:r>
    </w:p>
    <w:p w14:paraId="7D3291F5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Титульный лист</w:t>
      </w:r>
    </w:p>
    <w:p w14:paraId="18165CB7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Цель работы</w:t>
      </w:r>
    </w:p>
    <w:p w14:paraId="2CEFA3EF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Ответы на контрольные вопросы</w:t>
      </w:r>
    </w:p>
    <w:p w14:paraId="0070DE4C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Вывод</w:t>
      </w:r>
    </w:p>
    <w:p w14:paraId="050CAE41" w14:textId="77777777" w:rsidR="008D506B" w:rsidRPr="00440E79" w:rsidRDefault="008D506B" w:rsidP="008D506B">
      <w:pPr>
        <w:pStyle w:val="1"/>
        <w:numPr>
          <w:ilvl w:val="0"/>
          <w:numId w:val="3"/>
        </w:numPr>
      </w:pPr>
      <w:r w:rsidRPr="00440E79">
        <w:t>Контрольные вопросы</w:t>
      </w:r>
    </w:p>
    <w:p w14:paraId="5285A045" w14:textId="49CDA195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Как</w:t>
      </w:r>
      <w:r w:rsidR="006E694E">
        <w:rPr>
          <w:lang w:val="en-US"/>
        </w:rPr>
        <w:t xml:space="preserve"> </w:t>
      </w:r>
      <w:r w:rsidR="006E694E">
        <w:t>получить состояние мыши?</w:t>
      </w:r>
    </w:p>
    <w:p w14:paraId="6B62664A" w14:textId="17083188" w:rsidR="008D506B" w:rsidRPr="00440E79" w:rsidRDefault="006E694E" w:rsidP="008D506B">
      <w:pPr>
        <w:pStyle w:val="2"/>
        <w:numPr>
          <w:ilvl w:val="1"/>
          <w:numId w:val="3"/>
        </w:numPr>
      </w:pPr>
      <w:r w:rsidRPr="00440E79">
        <w:t>Как</w:t>
      </w:r>
      <w:r>
        <w:rPr>
          <w:lang w:val="en-US"/>
        </w:rPr>
        <w:t xml:space="preserve"> </w:t>
      </w:r>
      <w:r>
        <w:t>получить состояние клавиатуры</w:t>
      </w:r>
      <w:r w:rsidR="008D506B" w:rsidRPr="00440E79">
        <w:t>?</w:t>
      </w:r>
    </w:p>
    <w:p w14:paraId="56560A37" w14:textId="09612854" w:rsidR="00EE187F" w:rsidRPr="008D506B" w:rsidRDefault="008D506B" w:rsidP="006E694E">
      <w:pPr>
        <w:pStyle w:val="2"/>
        <w:numPr>
          <w:ilvl w:val="1"/>
          <w:numId w:val="3"/>
        </w:numPr>
      </w:pPr>
      <w:r w:rsidRPr="00440E79">
        <w:t xml:space="preserve">Для чего применяются методы </w:t>
      </w:r>
      <w:proofErr w:type="spellStart"/>
      <w:proofErr w:type="gramStart"/>
      <w:r w:rsidR="006E694E" w:rsidRPr="004A581E">
        <w:t>Intersects</w:t>
      </w:r>
      <w:proofErr w:type="spellEnd"/>
      <w:r w:rsidRPr="00440E79">
        <w:t>(</w:t>
      </w:r>
      <w:proofErr w:type="gramEnd"/>
      <w:r w:rsidRPr="00440E79">
        <w:t xml:space="preserve">) и </w:t>
      </w:r>
      <w:proofErr w:type="gramStart"/>
      <w:r w:rsidRPr="00440E79">
        <w:rPr>
          <w:lang w:val="en-US"/>
        </w:rPr>
        <w:t>Intersect</w:t>
      </w:r>
      <w:r w:rsidRPr="00440E79">
        <w:t>(</w:t>
      </w:r>
      <w:proofErr w:type="gramEnd"/>
      <w:r w:rsidRPr="00440E79">
        <w:t>)?</w:t>
      </w:r>
    </w:p>
    <w:sectPr w:rsidR="00EE187F" w:rsidRPr="008D5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40068"/>
    <w:rsid w:val="00055311"/>
    <w:rsid w:val="00063675"/>
    <w:rsid w:val="00065226"/>
    <w:rsid w:val="00070FAF"/>
    <w:rsid w:val="00080A51"/>
    <w:rsid w:val="000B1531"/>
    <w:rsid w:val="000B777A"/>
    <w:rsid w:val="000C0097"/>
    <w:rsid w:val="000C23CA"/>
    <w:rsid w:val="000C566F"/>
    <w:rsid w:val="000D2C3D"/>
    <w:rsid w:val="000E1D25"/>
    <w:rsid w:val="00106123"/>
    <w:rsid w:val="001306AE"/>
    <w:rsid w:val="00142169"/>
    <w:rsid w:val="00142F8F"/>
    <w:rsid w:val="00147FDC"/>
    <w:rsid w:val="00157865"/>
    <w:rsid w:val="0016046B"/>
    <w:rsid w:val="001645AA"/>
    <w:rsid w:val="0016575F"/>
    <w:rsid w:val="00167574"/>
    <w:rsid w:val="00172B15"/>
    <w:rsid w:val="00182495"/>
    <w:rsid w:val="0018259A"/>
    <w:rsid w:val="001874D7"/>
    <w:rsid w:val="001974B9"/>
    <w:rsid w:val="001A1442"/>
    <w:rsid w:val="001A4923"/>
    <w:rsid w:val="001D41B2"/>
    <w:rsid w:val="001E03FF"/>
    <w:rsid w:val="001E08E7"/>
    <w:rsid w:val="001E1F5F"/>
    <w:rsid w:val="001E32F3"/>
    <w:rsid w:val="001E4D07"/>
    <w:rsid w:val="001E7749"/>
    <w:rsid w:val="001F2B73"/>
    <w:rsid w:val="001F2D59"/>
    <w:rsid w:val="00215DA5"/>
    <w:rsid w:val="00225A5E"/>
    <w:rsid w:val="002456BD"/>
    <w:rsid w:val="00253F0B"/>
    <w:rsid w:val="0026031D"/>
    <w:rsid w:val="00261B0A"/>
    <w:rsid w:val="00271E47"/>
    <w:rsid w:val="002757AB"/>
    <w:rsid w:val="002762D7"/>
    <w:rsid w:val="00292C9C"/>
    <w:rsid w:val="002943A8"/>
    <w:rsid w:val="002A44EA"/>
    <w:rsid w:val="002C732C"/>
    <w:rsid w:val="002E0231"/>
    <w:rsid w:val="00322D7F"/>
    <w:rsid w:val="00323285"/>
    <w:rsid w:val="0032751F"/>
    <w:rsid w:val="00330804"/>
    <w:rsid w:val="00334820"/>
    <w:rsid w:val="00350F53"/>
    <w:rsid w:val="00360FD4"/>
    <w:rsid w:val="0036219F"/>
    <w:rsid w:val="003771A7"/>
    <w:rsid w:val="003C6A30"/>
    <w:rsid w:val="003D55D0"/>
    <w:rsid w:val="003E2CFB"/>
    <w:rsid w:val="003F5D99"/>
    <w:rsid w:val="00406646"/>
    <w:rsid w:val="00411272"/>
    <w:rsid w:val="0041258D"/>
    <w:rsid w:val="00414633"/>
    <w:rsid w:val="00426AF9"/>
    <w:rsid w:val="00443427"/>
    <w:rsid w:val="00453EE9"/>
    <w:rsid w:val="00461942"/>
    <w:rsid w:val="004759E4"/>
    <w:rsid w:val="00476383"/>
    <w:rsid w:val="004A1472"/>
    <w:rsid w:val="004A368A"/>
    <w:rsid w:val="004A581E"/>
    <w:rsid w:val="004E04B3"/>
    <w:rsid w:val="004E2808"/>
    <w:rsid w:val="004E4A95"/>
    <w:rsid w:val="004E4FA5"/>
    <w:rsid w:val="004F178F"/>
    <w:rsid w:val="00514302"/>
    <w:rsid w:val="00525AA4"/>
    <w:rsid w:val="00564E59"/>
    <w:rsid w:val="00577E85"/>
    <w:rsid w:val="00592F96"/>
    <w:rsid w:val="00597252"/>
    <w:rsid w:val="005B2306"/>
    <w:rsid w:val="005C3728"/>
    <w:rsid w:val="005C462D"/>
    <w:rsid w:val="005C6E23"/>
    <w:rsid w:val="005D0DC7"/>
    <w:rsid w:val="005F0A17"/>
    <w:rsid w:val="005F1524"/>
    <w:rsid w:val="005F34B4"/>
    <w:rsid w:val="00603930"/>
    <w:rsid w:val="00605B74"/>
    <w:rsid w:val="0061167A"/>
    <w:rsid w:val="00623DA7"/>
    <w:rsid w:val="006543B7"/>
    <w:rsid w:val="006566A7"/>
    <w:rsid w:val="006769C8"/>
    <w:rsid w:val="00693BA2"/>
    <w:rsid w:val="006A7D55"/>
    <w:rsid w:val="006B60F6"/>
    <w:rsid w:val="006C3BE4"/>
    <w:rsid w:val="006D3BD6"/>
    <w:rsid w:val="006E2B52"/>
    <w:rsid w:val="006E587D"/>
    <w:rsid w:val="006E694E"/>
    <w:rsid w:val="006E6FA6"/>
    <w:rsid w:val="006F1994"/>
    <w:rsid w:val="006F41C3"/>
    <w:rsid w:val="007069FE"/>
    <w:rsid w:val="00711D0F"/>
    <w:rsid w:val="00713B95"/>
    <w:rsid w:val="0071638D"/>
    <w:rsid w:val="00723E7E"/>
    <w:rsid w:val="007301E6"/>
    <w:rsid w:val="00735A9E"/>
    <w:rsid w:val="0074683A"/>
    <w:rsid w:val="007502B2"/>
    <w:rsid w:val="00751607"/>
    <w:rsid w:val="00761372"/>
    <w:rsid w:val="00771CEB"/>
    <w:rsid w:val="00777A49"/>
    <w:rsid w:val="00784C93"/>
    <w:rsid w:val="00784EE3"/>
    <w:rsid w:val="007A091B"/>
    <w:rsid w:val="007B2FE0"/>
    <w:rsid w:val="007B5CEA"/>
    <w:rsid w:val="007B751B"/>
    <w:rsid w:val="007F1C7C"/>
    <w:rsid w:val="007F2C11"/>
    <w:rsid w:val="007F3E22"/>
    <w:rsid w:val="007F6037"/>
    <w:rsid w:val="00810926"/>
    <w:rsid w:val="00814C20"/>
    <w:rsid w:val="00840ABB"/>
    <w:rsid w:val="008616F8"/>
    <w:rsid w:val="00871EDC"/>
    <w:rsid w:val="00871F2D"/>
    <w:rsid w:val="00873CD7"/>
    <w:rsid w:val="00881FDE"/>
    <w:rsid w:val="008823E4"/>
    <w:rsid w:val="0089460B"/>
    <w:rsid w:val="00895CC0"/>
    <w:rsid w:val="008A376B"/>
    <w:rsid w:val="008B474D"/>
    <w:rsid w:val="008B582A"/>
    <w:rsid w:val="008D506B"/>
    <w:rsid w:val="008D59BE"/>
    <w:rsid w:val="008E5ED2"/>
    <w:rsid w:val="008F18B6"/>
    <w:rsid w:val="008F24EF"/>
    <w:rsid w:val="008F25B5"/>
    <w:rsid w:val="0090066F"/>
    <w:rsid w:val="0091048A"/>
    <w:rsid w:val="009107B3"/>
    <w:rsid w:val="00912A35"/>
    <w:rsid w:val="00920FAF"/>
    <w:rsid w:val="00925158"/>
    <w:rsid w:val="0093590A"/>
    <w:rsid w:val="00947C69"/>
    <w:rsid w:val="0095399C"/>
    <w:rsid w:val="00957198"/>
    <w:rsid w:val="00960D9B"/>
    <w:rsid w:val="00972EA7"/>
    <w:rsid w:val="00981A0D"/>
    <w:rsid w:val="009833F7"/>
    <w:rsid w:val="0099194A"/>
    <w:rsid w:val="00996E78"/>
    <w:rsid w:val="009A12B6"/>
    <w:rsid w:val="009A5CA5"/>
    <w:rsid w:val="009C1CF9"/>
    <w:rsid w:val="009E212D"/>
    <w:rsid w:val="009F7E05"/>
    <w:rsid w:val="00A034D3"/>
    <w:rsid w:val="00A24A5A"/>
    <w:rsid w:val="00A304A4"/>
    <w:rsid w:val="00A52F1F"/>
    <w:rsid w:val="00A57078"/>
    <w:rsid w:val="00A5787A"/>
    <w:rsid w:val="00A7632F"/>
    <w:rsid w:val="00A81B5D"/>
    <w:rsid w:val="00AA0DD9"/>
    <w:rsid w:val="00AA3FFC"/>
    <w:rsid w:val="00AB0A48"/>
    <w:rsid w:val="00AD035D"/>
    <w:rsid w:val="00AD04AE"/>
    <w:rsid w:val="00AD5CCD"/>
    <w:rsid w:val="00AE001F"/>
    <w:rsid w:val="00AE20B5"/>
    <w:rsid w:val="00AF0E8D"/>
    <w:rsid w:val="00AF2C43"/>
    <w:rsid w:val="00B00037"/>
    <w:rsid w:val="00B10454"/>
    <w:rsid w:val="00B1450B"/>
    <w:rsid w:val="00B20CBB"/>
    <w:rsid w:val="00B22940"/>
    <w:rsid w:val="00B253CF"/>
    <w:rsid w:val="00B31275"/>
    <w:rsid w:val="00B34EF6"/>
    <w:rsid w:val="00B36B1F"/>
    <w:rsid w:val="00B54415"/>
    <w:rsid w:val="00B54E73"/>
    <w:rsid w:val="00B63F95"/>
    <w:rsid w:val="00B744F4"/>
    <w:rsid w:val="00B74820"/>
    <w:rsid w:val="00B74A51"/>
    <w:rsid w:val="00B83CE0"/>
    <w:rsid w:val="00B85644"/>
    <w:rsid w:val="00B87733"/>
    <w:rsid w:val="00B878F3"/>
    <w:rsid w:val="00B92E83"/>
    <w:rsid w:val="00B961B1"/>
    <w:rsid w:val="00B9688C"/>
    <w:rsid w:val="00BA2188"/>
    <w:rsid w:val="00BA6611"/>
    <w:rsid w:val="00BB18E8"/>
    <w:rsid w:val="00BB3BC2"/>
    <w:rsid w:val="00BB49F7"/>
    <w:rsid w:val="00BC00F8"/>
    <w:rsid w:val="00BC582F"/>
    <w:rsid w:val="00BC5D54"/>
    <w:rsid w:val="00BC7D5D"/>
    <w:rsid w:val="00BE7E11"/>
    <w:rsid w:val="00BF1897"/>
    <w:rsid w:val="00BF56BD"/>
    <w:rsid w:val="00C042A6"/>
    <w:rsid w:val="00C16FE8"/>
    <w:rsid w:val="00C25A79"/>
    <w:rsid w:val="00C309F6"/>
    <w:rsid w:val="00C33D3A"/>
    <w:rsid w:val="00C52314"/>
    <w:rsid w:val="00C56EC6"/>
    <w:rsid w:val="00C87255"/>
    <w:rsid w:val="00C9370F"/>
    <w:rsid w:val="00CB2982"/>
    <w:rsid w:val="00CB389F"/>
    <w:rsid w:val="00CD50E2"/>
    <w:rsid w:val="00CF0E87"/>
    <w:rsid w:val="00CF2EC0"/>
    <w:rsid w:val="00CF5097"/>
    <w:rsid w:val="00D001BC"/>
    <w:rsid w:val="00D100C2"/>
    <w:rsid w:val="00D25772"/>
    <w:rsid w:val="00D265BF"/>
    <w:rsid w:val="00D32318"/>
    <w:rsid w:val="00D543DA"/>
    <w:rsid w:val="00D5783F"/>
    <w:rsid w:val="00D66C75"/>
    <w:rsid w:val="00D729F3"/>
    <w:rsid w:val="00D7386F"/>
    <w:rsid w:val="00D76328"/>
    <w:rsid w:val="00DB6075"/>
    <w:rsid w:val="00DD2A13"/>
    <w:rsid w:val="00DD39A1"/>
    <w:rsid w:val="00DE3296"/>
    <w:rsid w:val="00DF070F"/>
    <w:rsid w:val="00E01507"/>
    <w:rsid w:val="00E019D8"/>
    <w:rsid w:val="00E13016"/>
    <w:rsid w:val="00E27BAD"/>
    <w:rsid w:val="00E3448B"/>
    <w:rsid w:val="00E65989"/>
    <w:rsid w:val="00EA1265"/>
    <w:rsid w:val="00EB38BE"/>
    <w:rsid w:val="00ED5FE1"/>
    <w:rsid w:val="00EE187F"/>
    <w:rsid w:val="00F0702F"/>
    <w:rsid w:val="00F10A9F"/>
    <w:rsid w:val="00F1414C"/>
    <w:rsid w:val="00F14A16"/>
    <w:rsid w:val="00F42AF7"/>
    <w:rsid w:val="00F45B5C"/>
    <w:rsid w:val="00F45FE0"/>
    <w:rsid w:val="00F5208A"/>
    <w:rsid w:val="00F55D30"/>
    <w:rsid w:val="00F57D3F"/>
    <w:rsid w:val="00F701D5"/>
    <w:rsid w:val="00F70D8A"/>
    <w:rsid w:val="00F80F65"/>
    <w:rsid w:val="00F83B42"/>
    <w:rsid w:val="00F93533"/>
    <w:rsid w:val="00FA0777"/>
    <w:rsid w:val="00FA6D1B"/>
    <w:rsid w:val="00FA6FCD"/>
    <w:rsid w:val="00FD2702"/>
    <w:rsid w:val="00FD5E42"/>
    <w:rsid w:val="00FE557F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142F8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142F8F"/>
    <w:rPr>
      <w:rFonts w:ascii="Consolas" w:hAnsi="Consolas"/>
      <w:bCs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B202F-D513-4796-A1DD-278B7FC74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arotel_metod</Template>
  <TotalTime>238</TotalTime>
  <Pages>3</Pages>
  <Words>748</Words>
  <Characters>4492</Characters>
  <Application>Microsoft Office Word</Application>
  <DocSecurity>0</DocSecurity>
  <Lines>118</Lines>
  <Paragraphs>84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237</cp:revision>
  <dcterms:created xsi:type="dcterms:W3CDTF">2025-09-23T15:30:00Z</dcterms:created>
  <dcterms:modified xsi:type="dcterms:W3CDTF">2025-12-14T19:31:00Z</dcterms:modified>
</cp:coreProperties>
</file>