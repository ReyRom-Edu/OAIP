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17DC" w14:textId="77777777" w:rsidR="001D41B2" w:rsidRPr="00F4667A" w:rsidRDefault="001D41B2" w:rsidP="001D41B2">
      <w:pPr>
        <w:pStyle w:val="10"/>
      </w:pPr>
      <w:r w:rsidRPr="00F4667A">
        <w:t>Лабораторная работа №25</w:t>
      </w:r>
      <w:r>
        <w:br/>
      </w:r>
      <w:r w:rsidRPr="00F4667A">
        <w:t>Создание проекта с использованием компонентов ввода и отображения чисел, дат и времени</w:t>
      </w:r>
    </w:p>
    <w:p w14:paraId="5B921EF9" w14:textId="77777777" w:rsidR="001D41B2" w:rsidRPr="00F4667A" w:rsidRDefault="001D41B2" w:rsidP="001D41B2">
      <w:pPr>
        <w:pStyle w:val="1"/>
        <w:numPr>
          <w:ilvl w:val="0"/>
          <w:numId w:val="7"/>
        </w:numPr>
      </w:pPr>
      <w:r w:rsidRPr="00F4667A">
        <w:t>Цель работы</w:t>
      </w:r>
    </w:p>
    <w:p w14:paraId="0FBB1E50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Изучить различные типы полей ввода, применяющихся в оконных приложениях на C#;</w:t>
      </w:r>
    </w:p>
    <w:p w14:paraId="18868D1A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Изучить свойства полей ввода и процесс обработки событий полей ввода.</w:t>
      </w:r>
    </w:p>
    <w:p w14:paraId="7CDFCE19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Литература</w:t>
      </w:r>
    </w:p>
    <w:p w14:paraId="30F28301" w14:textId="77777777" w:rsidR="001D41B2" w:rsidRPr="00F4667A" w:rsidRDefault="001D41B2" w:rsidP="001D41B2">
      <w:pPr>
        <w:pStyle w:val="2"/>
        <w:numPr>
          <w:ilvl w:val="1"/>
          <w:numId w:val="3"/>
        </w:numPr>
      </w:pPr>
      <w:proofErr w:type="spellStart"/>
      <w:r w:rsidRPr="00F4667A">
        <w:t>Фленов</w:t>
      </w:r>
      <w:proofErr w:type="spellEnd"/>
      <w:r w:rsidRPr="00F4667A">
        <w:t xml:space="preserve">, М.Е. Библия C#. – 3 изд.– Санкт-Петербург: БХВ-Петербург, 2016. – Режим доступа: https://ibooks.ru/reading.php?productid=353561, только для зарегистрированных пользователей. – </w:t>
      </w:r>
      <w:proofErr w:type="spellStart"/>
      <w:r w:rsidRPr="00F4667A">
        <w:t>Загл</w:t>
      </w:r>
      <w:proofErr w:type="spellEnd"/>
      <w:r w:rsidRPr="00F4667A">
        <w:t>. с экрана. – п.5.7.</w:t>
      </w:r>
    </w:p>
    <w:p w14:paraId="629882D2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Подготовка к работе</w:t>
      </w:r>
    </w:p>
    <w:p w14:paraId="0FDF9ABE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Повторить теоретический материал (см. п.2).</w:t>
      </w:r>
    </w:p>
    <w:p w14:paraId="10402672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Изучить описание лабораторной работы.</w:t>
      </w:r>
    </w:p>
    <w:p w14:paraId="080F9878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Основное оборудование</w:t>
      </w:r>
    </w:p>
    <w:p w14:paraId="5958D7C8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Персональный компьютер.</w:t>
      </w:r>
    </w:p>
    <w:p w14:paraId="405B0998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Задание</w:t>
      </w:r>
    </w:p>
    <w:p w14:paraId="7F8BE24F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 xml:space="preserve">Добавить на форму поле ввода </w:t>
      </w:r>
      <w:proofErr w:type="spellStart"/>
      <w:r w:rsidRPr="00F4667A">
        <w:t>DateTimePicker</w:t>
      </w:r>
      <w:proofErr w:type="spellEnd"/>
      <w:r w:rsidRPr="00F4667A">
        <w:t xml:space="preserve"> для указания даты рождения. Снабдить его меткой, чтобы пользователь понимал, что он должен ввести. Для поля ввода даты рождения на загрузку формы </w:t>
      </w:r>
      <w:proofErr w:type="spellStart"/>
      <w:r w:rsidRPr="00F4667A">
        <w:t>программно</w:t>
      </w:r>
      <w:proofErr w:type="spellEnd"/>
      <w:r w:rsidRPr="00F4667A">
        <w:t xml:space="preserve"> задать текущую дату как максимальное значение. </w:t>
      </w:r>
    </w:p>
    <w:p w14:paraId="3475E597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В приложении из п.5.1 при изменении значения в поле ввода даты должен выполняться подсчет возраста пользователя и выводиться в метке справа от поля ввода даты рождения.</w:t>
      </w:r>
    </w:p>
    <w:p w14:paraId="29F5931F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Добавить на форму бегунок для ввода числовой информации для того, чтобы пользователь мог указать текущую температуру в помещении (от 10 до</w:t>
      </w:r>
      <w:r>
        <w:t xml:space="preserve"> </w:t>
      </w:r>
      <w:r w:rsidRPr="00F4667A">
        <w:t>50). Снабдить бегунок меткой, чтобы пользователь понимал, что он должен ввести. При изменении значения в бегунке полученное значение должно отображаться в поле ввода справа от бегунка.</w:t>
      </w:r>
    </w:p>
    <w:p w14:paraId="4D19C7C1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Добавить на форму поля ввода числовой информации для того, чтобы пользователь мог указать радиус сферы. Снабдить поля ввода метками, чтобы пользователь понимал, что он должен ввести. Настроить у полей ввода количество знаков после запятой, минимальное и максимальное допустимые значения, оптимально подходящие для решения задачи. При изменении значений в полях ввода в метку должны выводиться результаты вычисления площади и объема сферы, округленные до двух знаков после запятой.</w:t>
      </w:r>
    </w:p>
    <w:p w14:paraId="7111197E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Порядок выполнения работы</w:t>
      </w:r>
    </w:p>
    <w:p w14:paraId="380BE392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 xml:space="preserve">Используя Microsoft Visual Studio, создать проект C# и выполнить </w:t>
      </w:r>
      <w:r w:rsidRPr="00F4667A">
        <w:lastRenderedPageBreak/>
        <w:t>задания из п.5.</w:t>
      </w:r>
    </w:p>
    <w:p w14:paraId="3B2627FD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Ответить на контрольные вопросы.</w:t>
      </w:r>
    </w:p>
    <w:p w14:paraId="41D8E77B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Содержание отчета</w:t>
      </w:r>
    </w:p>
    <w:p w14:paraId="393539F8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Титульный лист</w:t>
      </w:r>
    </w:p>
    <w:p w14:paraId="49FDA23B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Цель работы</w:t>
      </w:r>
    </w:p>
    <w:p w14:paraId="224581AF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Ответы на контрольные вопросы</w:t>
      </w:r>
    </w:p>
    <w:p w14:paraId="5F8CDEA7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>Вывод</w:t>
      </w:r>
    </w:p>
    <w:p w14:paraId="3A46A2D5" w14:textId="77777777" w:rsidR="001D41B2" w:rsidRPr="00F4667A" w:rsidRDefault="001D41B2" w:rsidP="001D41B2">
      <w:pPr>
        <w:pStyle w:val="1"/>
        <w:numPr>
          <w:ilvl w:val="0"/>
          <w:numId w:val="3"/>
        </w:numPr>
      </w:pPr>
      <w:r w:rsidRPr="00F4667A">
        <w:t>Контрольные вопросы</w:t>
      </w:r>
    </w:p>
    <w:p w14:paraId="42E18A03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 xml:space="preserve">Для чего используется элемент управления </w:t>
      </w:r>
      <w:proofErr w:type="spellStart"/>
      <w:r w:rsidRPr="00F4667A">
        <w:t>TrackBar</w:t>
      </w:r>
      <w:proofErr w:type="spellEnd"/>
      <w:r w:rsidRPr="00F4667A">
        <w:t>?</w:t>
      </w:r>
    </w:p>
    <w:p w14:paraId="61787D9D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 xml:space="preserve">Для чего используется элемент управления </w:t>
      </w:r>
      <w:proofErr w:type="spellStart"/>
      <w:r w:rsidRPr="00F4667A">
        <w:t>NumericUpDown</w:t>
      </w:r>
      <w:proofErr w:type="spellEnd"/>
      <w:r w:rsidRPr="00F4667A">
        <w:t>?</w:t>
      </w:r>
    </w:p>
    <w:p w14:paraId="6677D8C8" w14:textId="77777777" w:rsidR="001D41B2" w:rsidRPr="00F4667A" w:rsidRDefault="001D41B2" w:rsidP="001D41B2">
      <w:pPr>
        <w:pStyle w:val="2"/>
        <w:numPr>
          <w:ilvl w:val="1"/>
          <w:numId w:val="3"/>
        </w:numPr>
      </w:pPr>
      <w:r w:rsidRPr="00F4667A">
        <w:t xml:space="preserve">Для чего используется элемент управления </w:t>
      </w:r>
      <w:proofErr w:type="spellStart"/>
      <w:r w:rsidRPr="00F4667A">
        <w:t>DateTimePicker</w:t>
      </w:r>
      <w:proofErr w:type="spellEnd"/>
      <w:r w:rsidRPr="00F4667A">
        <w:t>?</w:t>
      </w:r>
    </w:p>
    <w:p w14:paraId="1EC46E50" w14:textId="77777777" w:rsidR="001D41B2" w:rsidRPr="005F3C33" w:rsidRDefault="001D41B2" w:rsidP="001D41B2">
      <w:pPr>
        <w:pStyle w:val="2"/>
        <w:numPr>
          <w:ilvl w:val="1"/>
          <w:numId w:val="3"/>
        </w:numPr>
      </w:pPr>
      <w:r w:rsidRPr="00F4667A">
        <w:t xml:space="preserve">Когда срабатывает событие </w:t>
      </w:r>
      <w:proofErr w:type="spellStart"/>
      <w:r w:rsidRPr="00F4667A">
        <w:t>ValueChanged</w:t>
      </w:r>
      <w:proofErr w:type="spellEnd"/>
      <w:r w:rsidRPr="00F4667A">
        <w:t xml:space="preserve"> и в каких элементах управления оно поддерживается?</w:t>
      </w:r>
    </w:p>
    <w:p w14:paraId="56560A37" w14:textId="4E6D283B" w:rsidR="00EE187F" w:rsidRPr="001D41B2" w:rsidRDefault="00EE187F" w:rsidP="001D41B2"/>
    <w:sectPr w:rsidR="00EE187F" w:rsidRPr="001D4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1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5141"/>
    <w:rsid w:val="00027E0B"/>
    <w:rsid w:val="00055311"/>
    <w:rsid w:val="00070FAF"/>
    <w:rsid w:val="00080A51"/>
    <w:rsid w:val="000B1531"/>
    <w:rsid w:val="000C0097"/>
    <w:rsid w:val="00106123"/>
    <w:rsid w:val="001306AE"/>
    <w:rsid w:val="00142169"/>
    <w:rsid w:val="00147FDC"/>
    <w:rsid w:val="0016046B"/>
    <w:rsid w:val="001645AA"/>
    <w:rsid w:val="00172B15"/>
    <w:rsid w:val="00182495"/>
    <w:rsid w:val="0018259A"/>
    <w:rsid w:val="001874D7"/>
    <w:rsid w:val="001974B9"/>
    <w:rsid w:val="001A4923"/>
    <w:rsid w:val="001D41B2"/>
    <w:rsid w:val="001E03FF"/>
    <w:rsid w:val="001E08E7"/>
    <w:rsid w:val="001E1F5F"/>
    <w:rsid w:val="001E32F3"/>
    <w:rsid w:val="001E4D07"/>
    <w:rsid w:val="001E7749"/>
    <w:rsid w:val="001F2D59"/>
    <w:rsid w:val="00215DA5"/>
    <w:rsid w:val="00225A5E"/>
    <w:rsid w:val="002456BD"/>
    <w:rsid w:val="00253F0B"/>
    <w:rsid w:val="00261B0A"/>
    <w:rsid w:val="00271E47"/>
    <w:rsid w:val="002757AB"/>
    <w:rsid w:val="00292C9C"/>
    <w:rsid w:val="002E0231"/>
    <w:rsid w:val="0032751F"/>
    <w:rsid w:val="00330804"/>
    <w:rsid w:val="00334820"/>
    <w:rsid w:val="00350F53"/>
    <w:rsid w:val="0036219F"/>
    <w:rsid w:val="003771A7"/>
    <w:rsid w:val="003C6A30"/>
    <w:rsid w:val="003E2CFB"/>
    <w:rsid w:val="003F5D99"/>
    <w:rsid w:val="00411272"/>
    <w:rsid w:val="00414633"/>
    <w:rsid w:val="00443427"/>
    <w:rsid w:val="004759E4"/>
    <w:rsid w:val="00476383"/>
    <w:rsid w:val="004A368A"/>
    <w:rsid w:val="004E04B3"/>
    <w:rsid w:val="004E2808"/>
    <w:rsid w:val="004E4FA5"/>
    <w:rsid w:val="004F178F"/>
    <w:rsid w:val="00514302"/>
    <w:rsid w:val="00577E85"/>
    <w:rsid w:val="00597252"/>
    <w:rsid w:val="005B2306"/>
    <w:rsid w:val="005C3728"/>
    <w:rsid w:val="005C462D"/>
    <w:rsid w:val="005C6E23"/>
    <w:rsid w:val="005F0A17"/>
    <w:rsid w:val="0061167A"/>
    <w:rsid w:val="00623DA7"/>
    <w:rsid w:val="006566A7"/>
    <w:rsid w:val="006769C8"/>
    <w:rsid w:val="00693BA2"/>
    <w:rsid w:val="006B60F6"/>
    <w:rsid w:val="006C3BE4"/>
    <w:rsid w:val="006E2B52"/>
    <w:rsid w:val="006F41C3"/>
    <w:rsid w:val="007069FE"/>
    <w:rsid w:val="00711D0F"/>
    <w:rsid w:val="0071638D"/>
    <w:rsid w:val="00723E7E"/>
    <w:rsid w:val="00735A9E"/>
    <w:rsid w:val="007502B2"/>
    <w:rsid w:val="00761372"/>
    <w:rsid w:val="00771CEB"/>
    <w:rsid w:val="00777A49"/>
    <w:rsid w:val="00784C93"/>
    <w:rsid w:val="007A091B"/>
    <w:rsid w:val="007B2FE0"/>
    <w:rsid w:val="007B5CEA"/>
    <w:rsid w:val="007B751B"/>
    <w:rsid w:val="007F1C7C"/>
    <w:rsid w:val="007F2C11"/>
    <w:rsid w:val="007F6037"/>
    <w:rsid w:val="00814C20"/>
    <w:rsid w:val="00840ABB"/>
    <w:rsid w:val="00871EDC"/>
    <w:rsid w:val="00873CD7"/>
    <w:rsid w:val="00881FDE"/>
    <w:rsid w:val="008823E4"/>
    <w:rsid w:val="0089460B"/>
    <w:rsid w:val="00895CC0"/>
    <w:rsid w:val="008A376B"/>
    <w:rsid w:val="008B582A"/>
    <w:rsid w:val="008D59BE"/>
    <w:rsid w:val="008F18B6"/>
    <w:rsid w:val="008F25B5"/>
    <w:rsid w:val="0090066F"/>
    <w:rsid w:val="0091048A"/>
    <w:rsid w:val="009107B3"/>
    <w:rsid w:val="00925158"/>
    <w:rsid w:val="0093590A"/>
    <w:rsid w:val="00957198"/>
    <w:rsid w:val="00972EA7"/>
    <w:rsid w:val="00996E78"/>
    <w:rsid w:val="009A5CA5"/>
    <w:rsid w:val="009F7E05"/>
    <w:rsid w:val="00A52F1F"/>
    <w:rsid w:val="00A7632F"/>
    <w:rsid w:val="00A81B5D"/>
    <w:rsid w:val="00AD035D"/>
    <w:rsid w:val="00AF0E8D"/>
    <w:rsid w:val="00AF2C43"/>
    <w:rsid w:val="00B20CBB"/>
    <w:rsid w:val="00B34EF6"/>
    <w:rsid w:val="00B36B1F"/>
    <w:rsid w:val="00B63F95"/>
    <w:rsid w:val="00B744F4"/>
    <w:rsid w:val="00B74820"/>
    <w:rsid w:val="00B83CE0"/>
    <w:rsid w:val="00B85644"/>
    <w:rsid w:val="00BB18E8"/>
    <w:rsid w:val="00BC00F8"/>
    <w:rsid w:val="00BE7E11"/>
    <w:rsid w:val="00C16FE8"/>
    <w:rsid w:val="00C25A79"/>
    <w:rsid w:val="00C33D3A"/>
    <w:rsid w:val="00C56EC6"/>
    <w:rsid w:val="00C87255"/>
    <w:rsid w:val="00C9370F"/>
    <w:rsid w:val="00CB389F"/>
    <w:rsid w:val="00CD50E2"/>
    <w:rsid w:val="00CF0E87"/>
    <w:rsid w:val="00CF2EC0"/>
    <w:rsid w:val="00D100C2"/>
    <w:rsid w:val="00D265BF"/>
    <w:rsid w:val="00D32318"/>
    <w:rsid w:val="00D543DA"/>
    <w:rsid w:val="00D66C75"/>
    <w:rsid w:val="00D729F3"/>
    <w:rsid w:val="00D7386F"/>
    <w:rsid w:val="00D76328"/>
    <w:rsid w:val="00DD2A13"/>
    <w:rsid w:val="00DF070F"/>
    <w:rsid w:val="00E01507"/>
    <w:rsid w:val="00E019D8"/>
    <w:rsid w:val="00E13016"/>
    <w:rsid w:val="00E65989"/>
    <w:rsid w:val="00EA1265"/>
    <w:rsid w:val="00EB38BE"/>
    <w:rsid w:val="00EE187F"/>
    <w:rsid w:val="00F0702F"/>
    <w:rsid w:val="00F10A9F"/>
    <w:rsid w:val="00F1414C"/>
    <w:rsid w:val="00F42AF7"/>
    <w:rsid w:val="00F45B5C"/>
    <w:rsid w:val="00F55D30"/>
    <w:rsid w:val="00F70D8A"/>
    <w:rsid w:val="00F80F65"/>
    <w:rsid w:val="00F83B42"/>
    <w:rsid w:val="00FA6D1B"/>
    <w:rsid w:val="00FF0246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unhideWhenUsed/>
    <w:rsid w:val="009359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125</TotalTime>
  <Pages>2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119</cp:revision>
  <dcterms:created xsi:type="dcterms:W3CDTF">2025-09-23T15:30:00Z</dcterms:created>
  <dcterms:modified xsi:type="dcterms:W3CDTF">2025-11-13T16:13:00Z</dcterms:modified>
</cp:coreProperties>
</file>