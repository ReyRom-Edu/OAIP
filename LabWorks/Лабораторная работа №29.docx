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2880" w14:textId="77777777" w:rsidR="006F1994" w:rsidRPr="002B2094" w:rsidRDefault="006F1994" w:rsidP="006F1994">
      <w:pPr>
        <w:pStyle w:val="10"/>
      </w:pPr>
      <w:r w:rsidRPr="002B2094">
        <w:t>Лабораторная работа №29</w:t>
      </w:r>
      <w:r>
        <w:br/>
      </w:r>
      <w:r w:rsidRPr="002B2094">
        <w:t>Создание проекта с использованием компонентов стандартных диалогов</w:t>
      </w:r>
    </w:p>
    <w:p w14:paraId="31A99CA1" w14:textId="77777777" w:rsidR="006F1994" w:rsidRPr="002B2094" w:rsidRDefault="006F1994" w:rsidP="006F1994">
      <w:pPr>
        <w:pStyle w:val="1"/>
        <w:numPr>
          <w:ilvl w:val="0"/>
          <w:numId w:val="7"/>
        </w:numPr>
      </w:pPr>
      <w:r w:rsidRPr="002B2094">
        <w:t>Цель работы</w:t>
      </w:r>
    </w:p>
    <w:p w14:paraId="52EA9611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Научиться применять компоненты стандартных диалоговых окон в приложении на C#.</w:t>
      </w:r>
    </w:p>
    <w:p w14:paraId="0C8BF241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Литература</w:t>
      </w:r>
    </w:p>
    <w:p w14:paraId="6FD9668D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 xml:space="preserve">Горелов, С. В. Современные технологии программирования: разработка Windows-приложений на языке С# : учебник : в 2 т. Т. I. / С. В. Горелов. – Москва: Прометей, 2019. – 378 с. – </w:t>
      </w:r>
      <w:r w:rsidRPr="002B2094">
        <w:rPr>
          <w:lang w:val="en-US"/>
        </w:rPr>
        <w:t>URL</w:t>
      </w:r>
      <w:r w:rsidRPr="002B2094">
        <w:t xml:space="preserve">: https://ibooks.ru/reading.php?productid=365806. – Режим доступа: для </w:t>
      </w:r>
      <w:proofErr w:type="spellStart"/>
      <w:r w:rsidRPr="002B2094">
        <w:t>зарегистрир</w:t>
      </w:r>
      <w:proofErr w:type="spellEnd"/>
      <w:r w:rsidRPr="002B2094">
        <w:t xml:space="preserve">. пользователей. – </w:t>
      </w:r>
      <w:proofErr w:type="gramStart"/>
      <w:r w:rsidRPr="002B2094">
        <w:t>Текст :</w:t>
      </w:r>
      <w:proofErr w:type="gramEnd"/>
      <w:r w:rsidRPr="002B2094">
        <w:t xml:space="preserve"> электронный. – гл.28.</w:t>
      </w:r>
    </w:p>
    <w:p w14:paraId="02401F3F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Подготовка к работе</w:t>
      </w:r>
    </w:p>
    <w:p w14:paraId="70FB5647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Повторить теоретический материал (см. п.2).</w:t>
      </w:r>
    </w:p>
    <w:p w14:paraId="7529C9F1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Изучить описание лабораторной работы.</w:t>
      </w:r>
    </w:p>
    <w:p w14:paraId="5F3525E6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Основное оборудование</w:t>
      </w:r>
    </w:p>
    <w:p w14:paraId="14FBD26E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Персональный компьютер.</w:t>
      </w:r>
    </w:p>
    <w:p w14:paraId="1BC492B1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Задание</w:t>
      </w:r>
    </w:p>
    <w:p w14:paraId="5F3C43C6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Открытие текстовых документов</w:t>
      </w:r>
    </w:p>
    <w:p w14:paraId="2600FAF7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Добавить на форму меню </w:t>
      </w:r>
      <w:proofErr w:type="spellStart"/>
      <w:r w:rsidRPr="002B2094">
        <w:t>MenuStrip</w:t>
      </w:r>
      <w:proofErr w:type="spellEnd"/>
      <w:r w:rsidRPr="002B2094">
        <w:t xml:space="preserve"> с пунктом «Файл» и подпунктом «Открыть» и поле ввода </w:t>
      </w:r>
      <w:proofErr w:type="spellStart"/>
      <w:r w:rsidRPr="002B2094">
        <w:t>RichTextBox</w:t>
      </w:r>
      <w:proofErr w:type="spellEnd"/>
      <w:r w:rsidRPr="002B2094">
        <w:t>. Поле ввода должно заполнять всю форму.</w:t>
      </w:r>
    </w:p>
    <w:p w14:paraId="0EA8AF20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При нажатии на «Открыть» предоставить пользователю возможность выбора текстового файла с использованием </w:t>
      </w:r>
      <w:proofErr w:type="spellStart"/>
      <w:r w:rsidRPr="002B2094">
        <w:t>OpenFileDialog</w:t>
      </w:r>
      <w:proofErr w:type="spellEnd"/>
      <w:r w:rsidRPr="002B2094">
        <w:t>. Настроить у диалогового окна выбора файла фильтрацию на следующие типы файлов:</w:t>
      </w:r>
    </w:p>
    <w:p w14:paraId="7853067C" w14:textId="77777777" w:rsidR="006F1994" w:rsidRPr="002B2094" w:rsidRDefault="006F1994" w:rsidP="006F1994">
      <w:r w:rsidRPr="002B2094">
        <w:t>- Текстовые документы (*.</w:t>
      </w:r>
      <w:proofErr w:type="spellStart"/>
      <w:r w:rsidRPr="002B2094">
        <w:t>txt</w:t>
      </w:r>
      <w:proofErr w:type="spellEnd"/>
      <w:r w:rsidRPr="002B2094">
        <w:t>);</w:t>
      </w:r>
    </w:p>
    <w:p w14:paraId="242CB52A" w14:textId="77777777" w:rsidR="006F1994" w:rsidRPr="002B2094" w:rsidRDefault="006F1994" w:rsidP="006F1994">
      <w:r w:rsidRPr="002B2094">
        <w:t xml:space="preserve">- Текст в формате </w:t>
      </w:r>
      <w:proofErr w:type="spellStart"/>
      <w:r w:rsidRPr="002B2094">
        <w:t>rtf</w:t>
      </w:r>
      <w:proofErr w:type="spellEnd"/>
      <w:r w:rsidRPr="002B2094">
        <w:t xml:space="preserve"> (*.</w:t>
      </w:r>
      <w:proofErr w:type="spellStart"/>
      <w:r w:rsidRPr="002B2094">
        <w:t>rtf</w:t>
      </w:r>
      <w:proofErr w:type="spellEnd"/>
      <w:r w:rsidRPr="002B2094">
        <w:t>);</w:t>
      </w:r>
    </w:p>
    <w:p w14:paraId="622ED84F" w14:textId="77777777" w:rsidR="006F1994" w:rsidRPr="002B2094" w:rsidRDefault="006F1994" w:rsidP="006F1994">
      <w:r w:rsidRPr="002B2094">
        <w:t>- Все файлы (</w:t>
      </w:r>
      <w:proofErr w:type="gramStart"/>
      <w:r w:rsidRPr="002B2094">
        <w:t>*.*</w:t>
      </w:r>
      <w:proofErr w:type="gramEnd"/>
      <w:r w:rsidRPr="002B2094">
        <w:t>).</w:t>
      </w:r>
    </w:p>
    <w:p w14:paraId="3A2D368D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Реализовать отображение в поле ввода </w:t>
      </w:r>
      <w:proofErr w:type="spellStart"/>
      <w:r w:rsidRPr="002B2094">
        <w:t>RichTextBox</w:t>
      </w:r>
      <w:proofErr w:type="spellEnd"/>
      <w:r w:rsidRPr="002B2094">
        <w:t xml:space="preserve"> содержимого выбранного в диалоговом окне файла.</w:t>
      </w:r>
    </w:p>
    <w:p w14:paraId="73928F9E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Сохранение текстовых документов</w:t>
      </w:r>
    </w:p>
    <w:p w14:paraId="589C9CC7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>Добавить в пункт меню «Файл» подпункт «Сохранить».</w:t>
      </w:r>
    </w:p>
    <w:p w14:paraId="0B376C37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При нажатии на «Сохранить» предоставить пользователю возможность указания имени сохраняемого текстового файла с использованием </w:t>
      </w:r>
      <w:proofErr w:type="spellStart"/>
      <w:r w:rsidRPr="002B2094">
        <w:t>SaveFileDialog</w:t>
      </w:r>
      <w:proofErr w:type="spellEnd"/>
      <w:r w:rsidRPr="002B2094">
        <w:t>. Настроить фильтрацию на следующие типы файлов:</w:t>
      </w:r>
    </w:p>
    <w:p w14:paraId="683F3F5D" w14:textId="77777777" w:rsidR="006F1994" w:rsidRPr="002B2094" w:rsidRDefault="006F1994" w:rsidP="006F1994">
      <w:r w:rsidRPr="002B2094">
        <w:t>- Текстовые документы (*.</w:t>
      </w:r>
      <w:proofErr w:type="spellStart"/>
      <w:r w:rsidRPr="002B2094">
        <w:t>txt</w:t>
      </w:r>
      <w:proofErr w:type="spellEnd"/>
      <w:r w:rsidRPr="002B2094">
        <w:t>);</w:t>
      </w:r>
    </w:p>
    <w:p w14:paraId="5D6EB444" w14:textId="77777777" w:rsidR="006F1994" w:rsidRPr="002B2094" w:rsidRDefault="006F1994" w:rsidP="006F1994">
      <w:r w:rsidRPr="002B2094">
        <w:t xml:space="preserve">- Текст в формате </w:t>
      </w:r>
      <w:proofErr w:type="spellStart"/>
      <w:r w:rsidRPr="002B2094">
        <w:t>rtf</w:t>
      </w:r>
      <w:proofErr w:type="spellEnd"/>
      <w:r w:rsidRPr="002B2094">
        <w:t xml:space="preserve"> (*.</w:t>
      </w:r>
      <w:proofErr w:type="spellStart"/>
      <w:r w:rsidRPr="002B2094">
        <w:t>rtf</w:t>
      </w:r>
      <w:proofErr w:type="spellEnd"/>
      <w:r w:rsidRPr="002B2094">
        <w:t>).</w:t>
      </w:r>
    </w:p>
    <w:p w14:paraId="7B067A9A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Реализовать сохранение содержимого поля ввода </w:t>
      </w:r>
      <w:proofErr w:type="spellStart"/>
      <w:r w:rsidRPr="002B2094">
        <w:t>RichTextBox</w:t>
      </w:r>
      <w:proofErr w:type="spellEnd"/>
      <w:r w:rsidRPr="002B2094">
        <w:t xml:space="preserve"> в </w:t>
      </w:r>
      <w:r w:rsidRPr="002B2094">
        <w:lastRenderedPageBreak/>
        <w:t>файл, указанный в диалоговом окне сохранения файла.</w:t>
      </w:r>
    </w:p>
    <w:p w14:paraId="429A6759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Изменение цвета и шрифта выделенного текста</w:t>
      </w:r>
    </w:p>
    <w:p w14:paraId="387B8F7C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>Добавить в меню пункт «Настройки» с подпунктами «Цвет» и «Шрифт».</w:t>
      </w:r>
    </w:p>
    <w:p w14:paraId="773C4CD4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При нажатии на «Цвет» предоставить пользователю возможность выбора настроек цвета с использованием </w:t>
      </w:r>
      <w:proofErr w:type="spellStart"/>
      <w:r w:rsidRPr="002B2094">
        <w:t>ColorDialog</w:t>
      </w:r>
      <w:proofErr w:type="spellEnd"/>
      <w:r w:rsidRPr="002B2094">
        <w:t>. Реализовать изменение цвета выделенного текста на выбранный в диалоговом окне.</w:t>
      </w:r>
    </w:p>
    <w:p w14:paraId="5F5C577A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При нажатии на «Шрифт» предоставить пользователю возможность выбора настроек шрифта с использованием </w:t>
      </w:r>
      <w:proofErr w:type="spellStart"/>
      <w:r w:rsidRPr="002B2094">
        <w:t>FontDialog</w:t>
      </w:r>
      <w:proofErr w:type="spellEnd"/>
      <w:r w:rsidRPr="002B2094">
        <w:t>. Реализовать изменение шрифта выделенного текста на выбранный в диалоговом окне</w:t>
      </w:r>
    </w:p>
    <w:p w14:paraId="7494C3E6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Изменение стандартного пути сохранения файлов</w:t>
      </w:r>
    </w:p>
    <w:p w14:paraId="0A2C53EE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>Добавить в пункт меню «Настройки» подпункт «Папка по умолчанию».</w:t>
      </w:r>
    </w:p>
    <w:p w14:paraId="619C9139" w14:textId="77777777" w:rsidR="006F1994" w:rsidRPr="002B2094" w:rsidRDefault="006F1994" w:rsidP="006F1994">
      <w:pPr>
        <w:pStyle w:val="2"/>
        <w:numPr>
          <w:ilvl w:val="2"/>
          <w:numId w:val="3"/>
        </w:numPr>
      </w:pPr>
      <w:r w:rsidRPr="002B2094">
        <w:t xml:space="preserve">Используя окно выбора папки </w:t>
      </w:r>
      <w:proofErr w:type="spellStart"/>
      <w:r w:rsidRPr="002B2094">
        <w:t>FolderBrowserDialog</w:t>
      </w:r>
      <w:proofErr w:type="spellEnd"/>
      <w:r w:rsidRPr="002B2094">
        <w:t>, реализовать смену папки, открываемой по умолчанию.</w:t>
      </w:r>
    </w:p>
    <w:p w14:paraId="4E7C27A6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Порядок выполнения работы</w:t>
      </w:r>
    </w:p>
    <w:p w14:paraId="0C09F362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Используя Microsoft Visual Studio, создать проект C# и выполнить задания из п.5.</w:t>
      </w:r>
    </w:p>
    <w:p w14:paraId="74CAB58A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Ответить на контрольные вопросы.</w:t>
      </w:r>
    </w:p>
    <w:p w14:paraId="1FA35F27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Содержание отчета</w:t>
      </w:r>
    </w:p>
    <w:p w14:paraId="598623EC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Титульный лист</w:t>
      </w:r>
    </w:p>
    <w:p w14:paraId="0A1CFCE3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Цель работы</w:t>
      </w:r>
    </w:p>
    <w:p w14:paraId="151E5660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Ответы на контрольные вопросы</w:t>
      </w:r>
    </w:p>
    <w:p w14:paraId="47E46669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Вывод</w:t>
      </w:r>
    </w:p>
    <w:p w14:paraId="20399334" w14:textId="77777777" w:rsidR="006F1994" w:rsidRPr="002B2094" w:rsidRDefault="006F1994" w:rsidP="006F1994">
      <w:pPr>
        <w:pStyle w:val="1"/>
        <w:numPr>
          <w:ilvl w:val="0"/>
          <w:numId w:val="3"/>
        </w:numPr>
      </w:pPr>
      <w:r w:rsidRPr="002B2094">
        <w:t>Контрольные вопросы</w:t>
      </w:r>
    </w:p>
    <w:p w14:paraId="5BD0E930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Какое диалоговое окно отвечает за выбор цвета?</w:t>
      </w:r>
    </w:p>
    <w:p w14:paraId="788EB239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Какое диалоговое окно отвечает за выбор шрифта?</w:t>
      </w:r>
    </w:p>
    <w:p w14:paraId="1558221B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Какое диалоговое окно используется для выбора файла?</w:t>
      </w:r>
    </w:p>
    <w:p w14:paraId="712120C6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 xml:space="preserve">Что такое </w:t>
      </w:r>
      <w:proofErr w:type="spellStart"/>
      <w:r w:rsidRPr="002B2094">
        <w:t>SaveFileDialog</w:t>
      </w:r>
      <w:proofErr w:type="spellEnd"/>
      <w:r w:rsidRPr="002B2094">
        <w:t xml:space="preserve"> и какое у него основное свойство?</w:t>
      </w:r>
    </w:p>
    <w:p w14:paraId="1EF34A43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 xml:space="preserve">Как настроить фильтрацию на определенные типы файлов в </w:t>
      </w:r>
      <w:proofErr w:type="spellStart"/>
      <w:r w:rsidRPr="002B2094">
        <w:t>OpenFileDialog</w:t>
      </w:r>
      <w:proofErr w:type="spellEnd"/>
      <w:r w:rsidRPr="002B2094">
        <w:t xml:space="preserve"> и </w:t>
      </w:r>
      <w:proofErr w:type="spellStart"/>
      <w:r w:rsidRPr="002B2094">
        <w:t>SaveFileDialog</w:t>
      </w:r>
      <w:proofErr w:type="spellEnd"/>
      <w:r w:rsidRPr="002B2094">
        <w:t>?</w:t>
      </w:r>
    </w:p>
    <w:p w14:paraId="7674A967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 xml:space="preserve">Что такое </w:t>
      </w:r>
      <w:proofErr w:type="spellStart"/>
      <w:r w:rsidRPr="002B2094">
        <w:t>FolderBrowserDialog</w:t>
      </w:r>
      <w:proofErr w:type="spellEnd"/>
      <w:r w:rsidRPr="002B2094">
        <w:t xml:space="preserve"> и какое у него основное свойство?</w:t>
      </w:r>
    </w:p>
    <w:p w14:paraId="7493D60B" w14:textId="77777777" w:rsidR="006F1994" w:rsidRPr="002B2094" w:rsidRDefault="006F1994" w:rsidP="006F1994">
      <w:pPr>
        <w:pStyle w:val="2"/>
        <w:numPr>
          <w:ilvl w:val="1"/>
          <w:numId w:val="3"/>
        </w:numPr>
      </w:pPr>
      <w:r w:rsidRPr="002B2094">
        <w:t>Как получить полный путь к файлу?</w:t>
      </w:r>
    </w:p>
    <w:p w14:paraId="56560A37" w14:textId="4E6D283B" w:rsidR="00EE187F" w:rsidRPr="006F1994" w:rsidRDefault="00EE187F" w:rsidP="006F1994"/>
    <w:sectPr w:rsidR="00EE187F" w:rsidRPr="006F1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57865"/>
    <w:rsid w:val="0016046B"/>
    <w:rsid w:val="001645AA"/>
    <w:rsid w:val="00167574"/>
    <w:rsid w:val="00172B15"/>
    <w:rsid w:val="00182495"/>
    <w:rsid w:val="0018259A"/>
    <w:rsid w:val="001874D7"/>
    <w:rsid w:val="001974B9"/>
    <w:rsid w:val="001A1442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943A8"/>
    <w:rsid w:val="002E0231"/>
    <w:rsid w:val="00323285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06646"/>
    <w:rsid w:val="00411272"/>
    <w:rsid w:val="00414633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E6FA6"/>
    <w:rsid w:val="006F1994"/>
    <w:rsid w:val="006F41C3"/>
    <w:rsid w:val="007069FE"/>
    <w:rsid w:val="00711D0F"/>
    <w:rsid w:val="0071638D"/>
    <w:rsid w:val="00723E7E"/>
    <w:rsid w:val="00735A9E"/>
    <w:rsid w:val="0074683A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60D9B"/>
    <w:rsid w:val="00972EA7"/>
    <w:rsid w:val="00981A0D"/>
    <w:rsid w:val="0099194A"/>
    <w:rsid w:val="00996E78"/>
    <w:rsid w:val="009A5CA5"/>
    <w:rsid w:val="009F7E05"/>
    <w:rsid w:val="00A24A5A"/>
    <w:rsid w:val="00A52F1F"/>
    <w:rsid w:val="00A5787A"/>
    <w:rsid w:val="00A7632F"/>
    <w:rsid w:val="00A81B5D"/>
    <w:rsid w:val="00AA3FFC"/>
    <w:rsid w:val="00AD035D"/>
    <w:rsid w:val="00AE001F"/>
    <w:rsid w:val="00AF0E8D"/>
    <w:rsid w:val="00AF2C43"/>
    <w:rsid w:val="00B1450B"/>
    <w:rsid w:val="00B20CBB"/>
    <w:rsid w:val="00B22940"/>
    <w:rsid w:val="00B34EF6"/>
    <w:rsid w:val="00B36B1F"/>
    <w:rsid w:val="00B54E73"/>
    <w:rsid w:val="00B63F95"/>
    <w:rsid w:val="00B744F4"/>
    <w:rsid w:val="00B74820"/>
    <w:rsid w:val="00B83CE0"/>
    <w:rsid w:val="00B85644"/>
    <w:rsid w:val="00B87733"/>
    <w:rsid w:val="00BA2188"/>
    <w:rsid w:val="00BA6611"/>
    <w:rsid w:val="00BB18E8"/>
    <w:rsid w:val="00BC00F8"/>
    <w:rsid w:val="00BC582F"/>
    <w:rsid w:val="00BC5D54"/>
    <w:rsid w:val="00BE7E11"/>
    <w:rsid w:val="00BF1897"/>
    <w:rsid w:val="00C16FE8"/>
    <w:rsid w:val="00C25A79"/>
    <w:rsid w:val="00C33D3A"/>
    <w:rsid w:val="00C56EC6"/>
    <w:rsid w:val="00C87255"/>
    <w:rsid w:val="00C9370F"/>
    <w:rsid w:val="00CB2982"/>
    <w:rsid w:val="00CB389F"/>
    <w:rsid w:val="00CD50E2"/>
    <w:rsid w:val="00CF0E87"/>
    <w:rsid w:val="00CF2EC0"/>
    <w:rsid w:val="00D100C2"/>
    <w:rsid w:val="00D265BF"/>
    <w:rsid w:val="00D32318"/>
    <w:rsid w:val="00D543DA"/>
    <w:rsid w:val="00D66C75"/>
    <w:rsid w:val="00D729F3"/>
    <w:rsid w:val="00D7386F"/>
    <w:rsid w:val="00D76328"/>
    <w:rsid w:val="00DD2A13"/>
    <w:rsid w:val="00DD39A1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161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150</cp:revision>
  <dcterms:created xsi:type="dcterms:W3CDTF">2025-09-23T15:30:00Z</dcterms:created>
  <dcterms:modified xsi:type="dcterms:W3CDTF">2025-11-24T17:11:00Z</dcterms:modified>
</cp:coreProperties>
</file>