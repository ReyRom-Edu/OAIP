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1118" w14:textId="77777777" w:rsidR="00AB0A48" w:rsidRPr="00227674" w:rsidRDefault="00AB0A48" w:rsidP="00AB0A48">
      <w:pPr>
        <w:pStyle w:val="10"/>
      </w:pPr>
      <w:r w:rsidRPr="00227674">
        <w:t>Лабораторная работа №33</w:t>
      </w:r>
      <w:r>
        <w:br/>
      </w:r>
      <w:r w:rsidRPr="00227674">
        <w:t>Обработка файлов в оконном приложении</w:t>
      </w:r>
    </w:p>
    <w:p w14:paraId="18FF7A19" w14:textId="77777777" w:rsidR="00AB0A48" w:rsidRPr="00227674" w:rsidRDefault="00AB0A48" w:rsidP="00AB0A48">
      <w:pPr>
        <w:pStyle w:val="1"/>
        <w:numPr>
          <w:ilvl w:val="0"/>
          <w:numId w:val="7"/>
        </w:numPr>
      </w:pPr>
      <w:r w:rsidRPr="00227674">
        <w:t>Цель работы</w:t>
      </w:r>
    </w:p>
    <w:p w14:paraId="1BFBC349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Научиться применять классы для работы с файловой системой в приложениях на C#.</w:t>
      </w:r>
    </w:p>
    <w:p w14:paraId="247F95D2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Литература</w:t>
      </w:r>
    </w:p>
    <w:p w14:paraId="4DA36C02" w14:textId="77777777" w:rsidR="00AB0A48" w:rsidRPr="00227674" w:rsidRDefault="00AB0A48" w:rsidP="00AB0A48">
      <w:pPr>
        <w:pStyle w:val="2"/>
        <w:numPr>
          <w:ilvl w:val="1"/>
          <w:numId w:val="3"/>
        </w:numPr>
      </w:pPr>
      <w:proofErr w:type="spellStart"/>
      <w:r w:rsidRPr="00227674">
        <w:t>Фленов</w:t>
      </w:r>
      <w:proofErr w:type="spellEnd"/>
      <w:r w:rsidRPr="00227674">
        <w:t xml:space="preserve">, М. Е. Библия C#. 4 изд. / М. Е. </w:t>
      </w:r>
      <w:proofErr w:type="spellStart"/>
      <w:r w:rsidRPr="00227674">
        <w:t>Фленов</w:t>
      </w:r>
      <w:proofErr w:type="spellEnd"/>
      <w:r w:rsidRPr="00227674">
        <w:t>. – Санкт-</w:t>
      </w:r>
      <w:proofErr w:type="gramStart"/>
      <w:r w:rsidRPr="00227674">
        <w:t>Петербург :</w:t>
      </w:r>
      <w:proofErr w:type="gramEnd"/>
      <w:r w:rsidRPr="00227674">
        <w:t xml:space="preserve"> БХВ-</w:t>
      </w:r>
      <w:proofErr w:type="gramStart"/>
      <w:r w:rsidRPr="00227674">
        <w:t>Петербург,  2019</w:t>
      </w:r>
      <w:proofErr w:type="gramEnd"/>
      <w:r w:rsidRPr="00227674">
        <w:t xml:space="preserve">.  –  </w:t>
      </w:r>
      <w:proofErr w:type="gramStart"/>
      <w:r w:rsidRPr="00227674">
        <w:t>URL:  https://ibooks.ru/bookshelf/366634/reading</w:t>
      </w:r>
      <w:proofErr w:type="gramEnd"/>
      <w:r w:rsidRPr="00227674">
        <w:t xml:space="preserve">.  –  </w:t>
      </w:r>
      <w:proofErr w:type="gramStart"/>
      <w:r w:rsidRPr="00227674">
        <w:t>Режим  доступа</w:t>
      </w:r>
      <w:proofErr w:type="gramEnd"/>
      <w:r w:rsidRPr="00227674">
        <w:t xml:space="preserve">: только для зарегистрированных пользователей. – </w:t>
      </w:r>
      <w:proofErr w:type="gramStart"/>
      <w:r w:rsidRPr="00227674">
        <w:t>Текст :</w:t>
      </w:r>
      <w:proofErr w:type="gramEnd"/>
      <w:r w:rsidRPr="00227674">
        <w:t xml:space="preserve"> электронный. – п.14.2-14.4.</w:t>
      </w:r>
    </w:p>
    <w:p w14:paraId="117376F3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Подготовка к работе</w:t>
      </w:r>
    </w:p>
    <w:p w14:paraId="15A7032D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Повторить теоретический материал (см. п.2).</w:t>
      </w:r>
    </w:p>
    <w:p w14:paraId="43317FFB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Изучить описание лабораторной работы.</w:t>
      </w:r>
    </w:p>
    <w:p w14:paraId="5D07A795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Основное оборудование</w:t>
      </w:r>
    </w:p>
    <w:p w14:paraId="09B4F272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Персональный компьютер.</w:t>
      </w:r>
    </w:p>
    <w:p w14:paraId="7DC5C7CB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Задание</w:t>
      </w:r>
    </w:p>
    <w:p w14:paraId="278EA26B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Запись заметок в существующий текстовый файл (</w:t>
      </w:r>
      <w:proofErr w:type="spellStart"/>
      <w:r w:rsidRPr="00227674">
        <w:t>дозапись</w:t>
      </w:r>
      <w:proofErr w:type="spellEnd"/>
      <w:r w:rsidRPr="00227674">
        <w:t xml:space="preserve"> данных в </w:t>
      </w:r>
      <w:proofErr w:type="spellStart"/>
      <w:r w:rsidRPr="00227674">
        <w:t>тектовый</w:t>
      </w:r>
      <w:proofErr w:type="spellEnd"/>
      <w:r w:rsidRPr="00227674">
        <w:t xml:space="preserve"> файл)</w:t>
      </w:r>
    </w:p>
    <w:p w14:paraId="25F9BD76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>Создать новую форму и реализовать переход к ней с главной формы.</w:t>
      </w:r>
    </w:p>
    <w:p w14:paraId="78E6227E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>Добавить на форму заметок многострочное поле ввода (</w:t>
      </w:r>
      <w:proofErr w:type="spellStart"/>
      <w:r w:rsidRPr="00227674">
        <w:rPr>
          <w:lang w:val="en-US"/>
        </w:rPr>
        <w:t>TextBox</w:t>
      </w:r>
      <w:proofErr w:type="spellEnd"/>
      <w:r w:rsidRPr="00227674">
        <w:t xml:space="preserve"> с параметром </w:t>
      </w:r>
      <w:r w:rsidRPr="00227674">
        <w:rPr>
          <w:lang w:val="en-US"/>
        </w:rPr>
        <w:t>Multiline</w:t>
      </w:r>
      <w:r w:rsidRPr="00227674">
        <w:t xml:space="preserve">: </w:t>
      </w:r>
      <w:r w:rsidRPr="00227674">
        <w:rPr>
          <w:lang w:val="en-US"/>
        </w:rPr>
        <w:t>true</w:t>
      </w:r>
      <w:r w:rsidRPr="00227674">
        <w:t xml:space="preserve">) и кнопку «Записать». При нажатии на кнопку требуется записывать в конец файла </w:t>
      </w:r>
      <w:r w:rsidRPr="00227674">
        <w:rPr>
          <w:lang w:val="en-US"/>
        </w:rPr>
        <w:t>Notes</w:t>
      </w:r>
      <w:r w:rsidRPr="00227674">
        <w:t>.</w:t>
      </w:r>
      <w:r w:rsidRPr="00227674">
        <w:rPr>
          <w:lang w:val="en-US"/>
        </w:rPr>
        <w:t>txt</w:t>
      </w:r>
      <w:r w:rsidRPr="00227674">
        <w:t xml:space="preserve"> (считать, что хранится в одной папке с файлом приложения) следующие данные:</w:t>
      </w:r>
    </w:p>
    <w:p w14:paraId="2FC638AE" w14:textId="77777777" w:rsidR="00AB0A48" w:rsidRPr="00227674" w:rsidRDefault="00AB0A48" w:rsidP="00AB0A48">
      <w:r w:rsidRPr="00227674">
        <w:t>- на отдельной строке текущую дату и время,</w:t>
      </w:r>
    </w:p>
    <w:p w14:paraId="62793D41" w14:textId="77777777" w:rsidR="00AB0A48" w:rsidRPr="00227674" w:rsidRDefault="00AB0A48" w:rsidP="00AB0A48">
      <w:r w:rsidRPr="00227674">
        <w:t>- на отдельной строке содержимое поля ввода,</w:t>
      </w:r>
    </w:p>
    <w:p w14:paraId="602FE2D8" w14:textId="77777777" w:rsidR="00AB0A48" w:rsidRPr="00227674" w:rsidRDefault="00AB0A48" w:rsidP="00AB0A48">
      <w:r w:rsidRPr="00227674">
        <w:t>- пустую строку (чтобы заметки не сливались в сплошной текст).</w:t>
      </w:r>
    </w:p>
    <w:p w14:paraId="281E5874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 xml:space="preserve">Перед записью данных в файл реализовать проверку: если файл </w:t>
      </w:r>
      <w:r w:rsidRPr="00227674">
        <w:rPr>
          <w:lang w:val="en-US"/>
        </w:rPr>
        <w:t>Notes</w:t>
      </w:r>
      <w:r w:rsidRPr="00227674">
        <w:t>.</w:t>
      </w:r>
      <w:r w:rsidRPr="00227674">
        <w:rPr>
          <w:lang w:val="en-US"/>
        </w:rPr>
        <w:t>txt</w:t>
      </w:r>
      <w:r w:rsidRPr="00227674">
        <w:t xml:space="preserve"> не существует, то предупредить пользователя, что создается новый файл с заметками.</w:t>
      </w:r>
    </w:p>
    <w:p w14:paraId="2F3427C5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 xml:space="preserve">Проверка существования пользователя в списке пользователей (чтение данных из </w:t>
      </w:r>
      <w:proofErr w:type="spellStart"/>
      <w:r w:rsidRPr="00227674">
        <w:t>тектового</w:t>
      </w:r>
      <w:proofErr w:type="spellEnd"/>
      <w:r w:rsidRPr="00227674">
        <w:t xml:space="preserve"> файла)</w:t>
      </w:r>
    </w:p>
    <w:p w14:paraId="7EE66AEF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>Создать новую форму и реализовать переход к ней с главной формы.</w:t>
      </w:r>
    </w:p>
    <w:p w14:paraId="68A13FC5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 xml:space="preserve">Добавить на форму авторизации поле ввода логина и кнопку «Авторизоваться». При нажатии на кнопку следует проверять, что введенный логин хранится в файле </w:t>
      </w:r>
      <w:r w:rsidRPr="00227674">
        <w:rPr>
          <w:lang w:val="en-US"/>
        </w:rPr>
        <w:t>logins</w:t>
      </w:r>
      <w:r w:rsidRPr="00227674">
        <w:t>.</w:t>
      </w:r>
      <w:r w:rsidRPr="00227674">
        <w:rPr>
          <w:lang w:val="en-US"/>
        </w:rPr>
        <w:t>txt</w:t>
      </w:r>
      <w:r w:rsidRPr="00227674">
        <w:t>. Если имя найдено, приветствовать пользователя и закрывать форму, иначе сообщить о некорректном логине.</w:t>
      </w:r>
    </w:p>
    <w:p w14:paraId="0D18469B" w14:textId="77777777" w:rsidR="00AB0A48" w:rsidRPr="00227674" w:rsidRDefault="00AB0A48" w:rsidP="00AB0A48">
      <w:r w:rsidRPr="00227674">
        <w:t xml:space="preserve">Для реализации следует считать в цикле набор данных о каждом пользователе из файла и сравнить введенный логин с логином каждого из пользователей, информация о котором хранится в файле </w:t>
      </w:r>
      <w:r w:rsidRPr="00227674">
        <w:rPr>
          <w:lang w:val="en-US"/>
        </w:rPr>
        <w:t>logins</w:t>
      </w:r>
      <w:r w:rsidRPr="00227674">
        <w:t>.</w:t>
      </w:r>
      <w:r w:rsidRPr="00227674">
        <w:rPr>
          <w:lang w:val="en-US"/>
        </w:rPr>
        <w:t>txt</w:t>
      </w:r>
      <w:r w:rsidRPr="00227674">
        <w:t>.</w:t>
      </w:r>
    </w:p>
    <w:p w14:paraId="77595A35" w14:textId="77777777" w:rsidR="00AB0A48" w:rsidRPr="00227674" w:rsidRDefault="00AB0A48" w:rsidP="00AB0A48"/>
    <w:p w14:paraId="39E6A268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lastRenderedPageBreak/>
        <w:t xml:space="preserve">Сохранение данных о покупках в текстовый документ формата </w:t>
      </w:r>
      <w:r w:rsidRPr="00227674">
        <w:rPr>
          <w:lang w:val="en-US"/>
        </w:rPr>
        <w:t>csv</w:t>
      </w:r>
      <w:r w:rsidRPr="00227674">
        <w:t xml:space="preserve"> (</w:t>
      </w:r>
      <w:r>
        <w:t xml:space="preserve">в формате </w:t>
      </w:r>
      <w:r>
        <w:rPr>
          <w:lang w:val="en-US"/>
        </w:rPr>
        <w:t>csv</w:t>
      </w:r>
      <w:r w:rsidRPr="00A13947">
        <w:t xml:space="preserve"> </w:t>
      </w:r>
      <w:r>
        <w:t>столбцы отделяются друг от друга при помощи «;», а строки при помощи символа перехода на новую строку</w:t>
      </w:r>
      <w:r w:rsidRPr="00227674">
        <w:t>)</w:t>
      </w:r>
    </w:p>
    <w:p w14:paraId="5FF1530F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>Создать новую форму и реализовать переход к ней с главной формы.</w:t>
      </w:r>
    </w:p>
    <w:p w14:paraId="480C5A23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 xml:space="preserve">Добавить на форму покупок </w:t>
      </w:r>
      <w:proofErr w:type="spellStart"/>
      <w:r w:rsidRPr="00227674">
        <w:rPr>
          <w:lang w:val="en-US"/>
        </w:rPr>
        <w:t>DataGridView</w:t>
      </w:r>
      <w:proofErr w:type="spellEnd"/>
      <w:r w:rsidRPr="00227674">
        <w:t xml:space="preserve"> со столбцами Товар, Цена, Количество и кнопку «Сохранить».  При нажатии на кнопку должно открываться окно указания имени сохраняемого файла (включить фильтр на форматы </w:t>
      </w:r>
      <w:r w:rsidRPr="00227674">
        <w:rPr>
          <w:lang w:val="en-US"/>
        </w:rPr>
        <w:t>txt</w:t>
      </w:r>
      <w:r w:rsidRPr="00227674">
        <w:t xml:space="preserve"> и </w:t>
      </w:r>
      <w:r w:rsidRPr="00227674">
        <w:rPr>
          <w:lang w:val="en-US"/>
        </w:rPr>
        <w:t>csv</w:t>
      </w:r>
      <w:r w:rsidRPr="00227674">
        <w:t>).</w:t>
      </w:r>
    </w:p>
    <w:p w14:paraId="1CEADBF1" w14:textId="77777777" w:rsidR="00AB0A48" w:rsidRPr="00227674" w:rsidRDefault="00AB0A48" w:rsidP="00AB0A48">
      <w:pPr>
        <w:pStyle w:val="2"/>
        <w:numPr>
          <w:ilvl w:val="2"/>
          <w:numId w:val="3"/>
        </w:numPr>
      </w:pPr>
      <w:r w:rsidRPr="00227674">
        <w:t xml:space="preserve">После указания имени файла в него должны записываться данные из </w:t>
      </w:r>
      <w:proofErr w:type="spellStart"/>
      <w:r w:rsidRPr="00227674">
        <w:rPr>
          <w:lang w:val="en-US"/>
        </w:rPr>
        <w:t>DataGridView</w:t>
      </w:r>
      <w:proofErr w:type="spellEnd"/>
      <w:r w:rsidRPr="00227674">
        <w:t xml:space="preserve"> в формате </w:t>
      </w:r>
      <w:r w:rsidRPr="00227674">
        <w:rPr>
          <w:lang w:val="en-US"/>
        </w:rPr>
        <w:t>csv</w:t>
      </w:r>
      <w:r w:rsidRPr="00227674">
        <w:t xml:space="preserve"> (первой строкой должна идти строка заголовков столбцов, остальными строками – значения каждой строки таблицы).</w:t>
      </w:r>
    </w:p>
    <w:p w14:paraId="79045D40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Порядок выполнения работы</w:t>
      </w:r>
    </w:p>
    <w:p w14:paraId="377A6300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Используя Microsoft Visual Studio, создать проект C# и выполнить задания из п.5.</w:t>
      </w:r>
    </w:p>
    <w:p w14:paraId="6D34CF7D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Ответить на контрольные вопросы.</w:t>
      </w:r>
    </w:p>
    <w:p w14:paraId="1E08DC1C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Содержание отчета</w:t>
      </w:r>
    </w:p>
    <w:p w14:paraId="54F0CEA6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Титульный лист</w:t>
      </w:r>
    </w:p>
    <w:p w14:paraId="3534A427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Цель работы</w:t>
      </w:r>
    </w:p>
    <w:p w14:paraId="3F8A2A95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Ответы на контрольные вопросы</w:t>
      </w:r>
    </w:p>
    <w:p w14:paraId="32907BBC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Вывод</w:t>
      </w:r>
    </w:p>
    <w:p w14:paraId="6BE79A76" w14:textId="77777777" w:rsidR="00AB0A48" w:rsidRPr="00227674" w:rsidRDefault="00AB0A48" w:rsidP="00AB0A48">
      <w:pPr>
        <w:pStyle w:val="1"/>
        <w:numPr>
          <w:ilvl w:val="0"/>
          <w:numId w:val="3"/>
        </w:numPr>
      </w:pPr>
      <w:r w:rsidRPr="00227674">
        <w:t>Контрольные вопросы</w:t>
      </w:r>
    </w:p>
    <w:p w14:paraId="2F1D7F6E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Какое пространство имен содержит в себе классы для работы с файловой системой и файловыми потоками?</w:t>
      </w:r>
    </w:p>
    <w:p w14:paraId="19AE5B6E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 xml:space="preserve">Для чего предназначены классы </w:t>
      </w:r>
      <w:proofErr w:type="spellStart"/>
      <w:r w:rsidRPr="00227674">
        <w:t>StreamReader</w:t>
      </w:r>
      <w:proofErr w:type="spellEnd"/>
      <w:r w:rsidRPr="00227674">
        <w:t xml:space="preserve"> и </w:t>
      </w:r>
      <w:proofErr w:type="spellStart"/>
      <w:r w:rsidRPr="00227674">
        <w:t>StreamWriter</w:t>
      </w:r>
      <w:proofErr w:type="spellEnd"/>
      <w:r w:rsidRPr="00227674">
        <w:t>?</w:t>
      </w:r>
    </w:p>
    <w:p w14:paraId="50F654D7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Какие классы предназначены для работы с бинарными файлами</w:t>
      </w:r>
    </w:p>
    <w:p w14:paraId="152199B2" w14:textId="77777777" w:rsidR="00AB0A48" w:rsidRPr="00227674" w:rsidRDefault="00AB0A48" w:rsidP="00AB0A48">
      <w:pPr>
        <w:pStyle w:val="2"/>
        <w:numPr>
          <w:ilvl w:val="1"/>
          <w:numId w:val="3"/>
        </w:numPr>
      </w:pPr>
      <w:r w:rsidRPr="00227674">
        <w:t>Какие классы предоставляют информацию о дисках и каталогах?</w:t>
      </w:r>
    </w:p>
    <w:p w14:paraId="4511F01F" w14:textId="77777777" w:rsidR="00AB0A48" w:rsidRPr="005F3C33" w:rsidRDefault="00AB0A48" w:rsidP="00AB0A48">
      <w:pPr>
        <w:pStyle w:val="2"/>
        <w:numPr>
          <w:ilvl w:val="1"/>
          <w:numId w:val="3"/>
        </w:numPr>
      </w:pPr>
      <w:r w:rsidRPr="00227674">
        <w:t>Какие классы предоставляют информацию о файлах?</w:t>
      </w:r>
    </w:p>
    <w:p w14:paraId="56560A37" w14:textId="3C3384C3" w:rsidR="00EE187F" w:rsidRPr="00AB0A48" w:rsidRDefault="00EE187F" w:rsidP="00AB0A48"/>
    <w:sectPr w:rsidR="00EE187F" w:rsidRPr="00AB0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63675"/>
    <w:rsid w:val="00070FAF"/>
    <w:rsid w:val="00080A51"/>
    <w:rsid w:val="000B1531"/>
    <w:rsid w:val="000C0097"/>
    <w:rsid w:val="000D2C3D"/>
    <w:rsid w:val="00106123"/>
    <w:rsid w:val="001306AE"/>
    <w:rsid w:val="00142169"/>
    <w:rsid w:val="00147FDC"/>
    <w:rsid w:val="00157865"/>
    <w:rsid w:val="0016046B"/>
    <w:rsid w:val="001645AA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47C69"/>
    <w:rsid w:val="00957198"/>
    <w:rsid w:val="00960D9B"/>
    <w:rsid w:val="00972EA7"/>
    <w:rsid w:val="00981A0D"/>
    <w:rsid w:val="0099194A"/>
    <w:rsid w:val="00996E78"/>
    <w:rsid w:val="009A12B6"/>
    <w:rsid w:val="009A5CA5"/>
    <w:rsid w:val="009F7E05"/>
    <w:rsid w:val="00A24A5A"/>
    <w:rsid w:val="00A52F1F"/>
    <w:rsid w:val="00A57078"/>
    <w:rsid w:val="00A5787A"/>
    <w:rsid w:val="00A7632F"/>
    <w:rsid w:val="00A81B5D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16FE8"/>
    <w:rsid w:val="00C25A79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189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180</cp:revision>
  <dcterms:created xsi:type="dcterms:W3CDTF">2025-09-23T15:30:00Z</dcterms:created>
  <dcterms:modified xsi:type="dcterms:W3CDTF">2025-12-04T15:44:00Z</dcterms:modified>
</cp:coreProperties>
</file>