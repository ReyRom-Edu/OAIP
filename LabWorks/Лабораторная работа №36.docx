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7211" w14:textId="77777777" w:rsidR="005D3134" w:rsidRPr="004C6D90" w:rsidRDefault="005D3134" w:rsidP="005D3134">
      <w:pPr>
        <w:pStyle w:val="10"/>
      </w:pPr>
      <w:r w:rsidRPr="004C6D90">
        <w:t>Лабораторная работа №36</w:t>
      </w:r>
      <w:r>
        <w:br/>
      </w:r>
      <w:r w:rsidRPr="004C6D90">
        <w:t>Разработка функциональной схемы работы приложения</w:t>
      </w:r>
    </w:p>
    <w:p w14:paraId="41C3F960" w14:textId="77777777" w:rsidR="005D3134" w:rsidRPr="004C6D90" w:rsidRDefault="005D3134" w:rsidP="005D3134">
      <w:pPr>
        <w:pStyle w:val="1"/>
        <w:numPr>
          <w:ilvl w:val="0"/>
          <w:numId w:val="7"/>
        </w:numPr>
      </w:pPr>
      <w:r w:rsidRPr="004C6D90">
        <w:t>Цель работы</w:t>
      </w:r>
    </w:p>
    <w:p w14:paraId="1642B3D1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Научиться разрабатывать функциональную схему работы приложения.</w:t>
      </w:r>
    </w:p>
    <w:p w14:paraId="17F90789" w14:textId="77777777" w:rsidR="005D3134" w:rsidRPr="004C6D90" w:rsidRDefault="005D3134" w:rsidP="005D3134">
      <w:pPr>
        <w:pStyle w:val="1"/>
        <w:numPr>
          <w:ilvl w:val="0"/>
          <w:numId w:val="3"/>
        </w:numPr>
      </w:pPr>
      <w:r w:rsidRPr="004C6D90">
        <w:t>Литература</w:t>
      </w:r>
    </w:p>
    <w:p w14:paraId="47A2C57F" w14:textId="77777777" w:rsidR="005D3134" w:rsidRDefault="005D3134" w:rsidP="005D3134">
      <w:pPr>
        <w:pStyle w:val="2"/>
        <w:numPr>
          <w:ilvl w:val="1"/>
          <w:numId w:val="3"/>
        </w:numPr>
      </w:pPr>
      <w:proofErr w:type="spellStart"/>
      <w:r w:rsidRPr="004C6D90">
        <w:t>Фленов</w:t>
      </w:r>
      <w:proofErr w:type="spellEnd"/>
      <w:r w:rsidRPr="004C6D90">
        <w:t xml:space="preserve"> М.Е. Библия C#. – Санкт-</w:t>
      </w:r>
      <w:proofErr w:type="gramStart"/>
      <w:r w:rsidRPr="004C6D90">
        <w:t>Петербург :</w:t>
      </w:r>
      <w:proofErr w:type="gramEnd"/>
      <w:r w:rsidRPr="004C6D90">
        <w:t xml:space="preserve">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4C6D90">
        <w:t>Загл</w:t>
      </w:r>
      <w:proofErr w:type="spellEnd"/>
      <w:r w:rsidRPr="004C6D90">
        <w:t>. с экрана. – гл.5.</w:t>
      </w:r>
    </w:p>
    <w:p w14:paraId="4A7F71DA" w14:textId="77777777" w:rsidR="005D3134" w:rsidRPr="004C6D90" w:rsidRDefault="005D3134" w:rsidP="005D3134">
      <w:pPr>
        <w:pStyle w:val="1"/>
        <w:numPr>
          <w:ilvl w:val="0"/>
          <w:numId w:val="3"/>
        </w:numPr>
      </w:pPr>
      <w:r w:rsidRPr="004C6D90">
        <w:t>Подготовка к работе</w:t>
      </w:r>
    </w:p>
    <w:p w14:paraId="163F946F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Повторить теоретический материал (см. п.2).</w:t>
      </w:r>
    </w:p>
    <w:p w14:paraId="202E30CE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Изучить описание лабораторной работы.</w:t>
      </w:r>
    </w:p>
    <w:p w14:paraId="27131771" w14:textId="77777777" w:rsidR="005D3134" w:rsidRPr="004C6D90" w:rsidRDefault="005D3134" w:rsidP="005D3134">
      <w:pPr>
        <w:pStyle w:val="1"/>
        <w:numPr>
          <w:ilvl w:val="0"/>
          <w:numId w:val="3"/>
        </w:numPr>
      </w:pPr>
      <w:r w:rsidRPr="004C6D90">
        <w:t>Основное оборудование</w:t>
      </w:r>
    </w:p>
    <w:p w14:paraId="22772444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Персональный компьютер.</w:t>
      </w:r>
    </w:p>
    <w:p w14:paraId="4FB712DA" w14:textId="77777777" w:rsidR="005D3134" w:rsidRPr="004C6D90" w:rsidRDefault="005D3134" w:rsidP="005D3134">
      <w:pPr>
        <w:pStyle w:val="1"/>
        <w:numPr>
          <w:ilvl w:val="0"/>
          <w:numId w:val="3"/>
        </w:numPr>
      </w:pPr>
      <w:r w:rsidRPr="004C6D90">
        <w:t>Задание</w:t>
      </w:r>
    </w:p>
    <w:p w14:paraId="3D5B2058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Отразить в функциональной схеме следующее:</w:t>
      </w:r>
    </w:p>
    <w:p w14:paraId="6BF4A011" w14:textId="77777777" w:rsidR="005D3134" w:rsidRPr="004C6D90" w:rsidRDefault="005D3134" w:rsidP="005D3134">
      <w:r w:rsidRPr="004C6D90">
        <w:t>При загрузке формы на ней размещаются элементы игры: мяч, прямоугольник-ракетка, кирпичи. Кирпичи в каждом ряду должны быть разного цвета, всего 4 ряда по 10 кирпичей в каждом, ряд занимает всю строку от одной до другой стены, между каждым кирпичом должно быть расстояние в несколько пикселей;</w:t>
      </w:r>
    </w:p>
    <w:p w14:paraId="22AD8CAF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Отразить в функциональной схеме следующее:</w:t>
      </w:r>
    </w:p>
    <w:p w14:paraId="76FAED9D" w14:textId="77777777" w:rsidR="005D3134" w:rsidRPr="004C6D90" w:rsidRDefault="005D3134" w:rsidP="005D3134">
      <w:r w:rsidRPr="004C6D90">
        <w:t>Игрок управляет ракеткой, передвигая ее с помощью мыши горизонтально от одной стенки до другой и подставляя её под мяч для предотвращения его падения,</w:t>
      </w:r>
    </w:p>
    <w:p w14:paraId="137A8A49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Отразить в функциональной схеме следующее:</w:t>
      </w:r>
    </w:p>
    <w:p w14:paraId="5F17DBDF" w14:textId="77777777" w:rsidR="005D3134" w:rsidRPr="004C6D90" w:rsidRDefault="005D3134" w:rsidP="005D3134">
      <w:r w:rsidRPr="004C6D90">
        <w:t>Мяч движется по таймеру и отталкивается от ракетки и левой, правой и верхней стен игрового поля, меняя при этом вектор своего движения. При попадании за нижнюю границу игрок теряет мяч и получает новый,</w:t>
      </w:r>
    </w:p>
    <w:p w14:paraId="315AF38C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Отразить в функциональной схеме следующее:</w:t>
      </w:r>
    </w:p>
    <w:p w14:paraId="093E0D2A" w14:textId="77777777" w:rsidR="005D3134" w:rsidRPr="004C6D90" w:rsidRDefault="005D3134" w:rsidP="005D3134">
      <w:r w:rsidRPr="004C6D90">
        <w:t>Удар мяча по кирпичу (столкновение элементов) приводит к разрушению кирпича. После того, как все кирпичи уничтожены, появляется сообщение о победе,</w:t>
      </w:r>
    </w:p>
    <w:p w14:paraId="2C8BCCCA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Отразить в функциональной схеме следующее:</w:t>
      </w:r>
    </w:p>
    <w:p w14:paraId="0A3C34A2" w14:textId="77777777" w:rsidR="005D3134" w:rsidRPr="004C6D90" w:rsidRDefault="005D3134" w:rsidP="005D3134">
      <w:r w:rsidRPr="004C6D90">
        <w:t>При нажатии на клавишу пробел игра запускается и ставится на паузу (таймер останавливается и запускается).</w:t>
      </w:r>
    </w:p>
    <w:p w14:paraId="42BBD6C2" w14:textId="77777777" w:rsidR="005D3134" w:rsidRPr="004C6D90" w:rsidRDefault="005D3134" w:rsidP="005D3134"/>
    <w:p w14:paraId="3B2ABB40" w14:textId="77777777" w:rsidR="005D3134" w:rsidRPr="004C6D90" w:rsidRDefault="005D3134" w:rsidP="005D3134">
      <w:pPr>
        <w:pStyle w:val="1"/>
        <w:numPr>
          <w:ilvl w:val="0"/>
          <w:numId w:val="3"/>
        </w:numPr>
      </w:pPr>
      <w:r w:rsidRPr="004C6D90">
        <w:t>Порядок выполнения работы</w:t>
      </w:r>
    </w:p>
    <w:p w14:paraId="715E59DE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 xml:space="preserve">Используя текстовый или табличный редактор, выполнить задания из </w:t>
      </w:r>
      <w:r w:rsidRPr="004C6D90">
        <w:lastRenderedPageBreak/>
        <w:t xml:space="preserve">п.5, описав функциональную схему работы </w:t>
      </w:r>
      <w:proofErr w:type="spellStart"/>
      <w:r w:rsidRPr="004C6D90">
        <w:t>Арканоида</w:t>
      </w:r>
      <w:proofErr w:type="spellEnd"/>
      <w:r w:rsidRPr="004C6D90">
        <w:t>, заполнив таблицу со столбцами Элемент управления, Событие, Действие, а также используя любой редактор диаграмм описать функциональную схему в графическом виде.</w:t>
      </w:r>
    </w:p>
    <w:p w14:paraId="4BAA8EC3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Ответить на контрольные вопросы.</w:t>
      </w:r>
    </w:p>
    <w:p w14:paraId="6933A515" w14:textId="77777777" w:rsidR="005D3134" w:rsidRPr="004C6D90" w:rsidRDefault="005D3134" w:rsidP="005D3134">
      <w:pPr>
        <w:pStyle w:val="1"/>
        <w:numPr>
          <w:ilvl w:val="0"/>
          <w:numId w:val="3"/>
        </w:numPr>
      </w:pPr>
      <w:r w:rsidRPr="004C6D90">
        <w:t>Содержание отчета</w:t>
      </w:r>
    </w:p>
    <w:p w14:paraId="7D50F316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Титульный лист</w:t>
      </w:r>
    </w:p>
    <w:p w14:paraId="258A98BE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Цель работы</w:t>
      </w:r>
    </w:p>
    <w:p w14:paraId="51126D57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Ответы на контрольные вопросы</w:t>
      </w:r>
    </w:p>
    <w:p w14:paraId="4AF984E9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Вывод</w:t>
      </w:r>
    </w:p>
    <w:p w14:paraId="616CC478" w14:textId="77777777" w:rsidR="005D3134" w:rsidRPr="004C6D90" w:rsidRDefault="005D3134" w:rsidP="005D3134">
      <w:pPr>
        <w:pStyle w:val="1"/>
        <w:numPr>
          <w:ilvl w:val="0"/>
          <w:numId w:val="3"/>
        </w:numPr>
      </w:pPr>
      <w:r w:rsidRPr="004C6D90">
        <w:t>Контрольные вопросы</w:t>
      </w:r>
    </w:p>
    <w:p w14:paraId="24BA2A07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Как определяется функциональная схема приложения?</w:t>
      </w:r>
    </w:p>
    <w:p w14:paraId="14EB20BE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На какие виды делятся компоненты форм?</w:t>
      </w:r>
    </w:p>
    <w:p w14:paraId="1B53D678" w14:textId="77777777" w:rsidR="005D3134" w:rsidRPr="004C6D90" w:rsidRDefault="005D3134" w:rsidP="005D3134">
      <w:pPr>
        <w:pStyle w:val="2"/>
        <w:numPr>
          <w:ilvl w:val="1"/>
          <w:numId w:val="3"/>
        </w:numPr>
      </w:pPr>
      <w:r w:rsidRPr="004C6D90">
        <w:t>Что требуется создать, чтобы реагировать на события форм</w:t>
      </w:r>
    </w:p>
    <w:p w14:paraId="56560A37" w14:textId="17F6DA90" w:rsidR="00EE187F" w:rsidRPr="005D3134" w:rsidRDefault="00EE187F" w:rsidP="005D3134"/>
    <w:sectPr w:rsidR="00EE187F" w:rsidRPr="005D3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055D"/>
    <w:multiLevelType w:val="multilevel"/>
    <w:tmpl w:val="6F7E9B20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1160148657">
    <w:abstractNumId w:val="2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368869603">
    <w:abstractNumId w:val="0"/>
  </w:num>
  <w:num w:numId="9" w16cid:durableId="529417815">
    <w:abstractNumId w:val="2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40068"/>
    <w:rsid w:val="00055311"/>
    <w:rsid w:val="00063675"/>
    <w:rsid w:val="00070FAF"/>
    <w:rsid w:val="00080A51"/>
    <w:rsid w:val="000852C5"/>
    <w:rsid w:val="000B1531"/>
    <w:rsid w:val="000C0097"/>
    <w:rsid w:val="000C566F"/>
    <w:rsid w:val="000D2C3D"/>
    <w:rsid w:val="00106123"/>
    <w:rsid w:val="001306AE"/>
    <w:rsid w:val="00142169"/>
    <w:rsid w:val="00147FDC"/>
    <w:rsid w:val="00157865"/>
    <w:rsid w:val="0016046B"/>
    <w:rsid w:val="001645AA"/>
    <w:rsid w:val="0016575F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B73"/>
    <w:rsid w:val="001F2D59"/>
    <w:rsid w:val="00215DA5"/>
    <w:rsid w:val="00225A5E"/>
    <w:rsid w:val="002456BD"/>
    <w:rsid w:val="00253F0B"/>
    <w:rsid w:val="00261B0A"/>
    <w:rsid w:val="00271E47"/>
    <w:rsid w:val="002757AB"/>
    <w:rsid w:val="002762D7"/>
    <w:rsid w:val="00292C9C"/>
    <w:rsid w:val="002943A8"/>
    <w:rsid w:val="002A44EA"/>
    <w:rsid w:val="002E0231"/>
    <w:rsid w:val="00323285"/>
    <w:rsid w:val="0032751F"/>
    <w:rsid w:val="00330804"/>
    <w:rsid w:val="00334820"/>
    <w:rsid w:val="00350F53"/>
    <w:rsid w:val="00360FD4"/>
    <w:rsid w:val="0036219F"/>
    <w:rsid w:val="003771A7"/>
    <w:rsid w:val="003C6A30"/>
    <w:rsid w:val="003E2CFB"/>
    <w:rsid w:val="003F5D99"/>
    <w:rsid w:val="00406646"/>
    <w:rsid w:val="00411272"/>
    <w:rsid w:val="00414633"/>
    <w:rsid w:val="00426AF9"/>
    <w:rsid w:val="004403E8"/>
    <w:rsid w:val="00443427"/>
    <w:rsid w:val="00453EE9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2F96"/>
    <w:rsid w:val="00597252"/>
    <w:rsid w:val="005B2306"/>
    <w:rsid w:val="005C3728"/>
    <w:rsid w:val="005C462D"/>
    <w:rsid w:val="005C6E23"/>
    <w:rsid w:val="005D0DC7"/>
    <w:rsid w:val="005D3134"/>
    <w:rsid w:val="005F0A17"/>
    <w:rsid w:val="00605B74"/>
    <w:rsid w:val="0061167A"/>
    <w:rsid w:val="00623DA7"/>
    <w:rsid w:val="006543B7"/>
    <w:rsid w:val="006566A7"/>
    <w:rsid w:val="006769C8"/>
    <w:rsid w:val="00693BA2"/>
    <w:rsid w:val="006A7D55"/>
    <w:rsid w:val="006B60F6"/>
    <w:rsid w:val="006C3BE4"/>
    <w:rsid w:val="006D3BD6"/>
    <w:rsid w:val="006E2B52"/>
    <w:rsid w:val="006E587D"/>
    <w:rsid w:val="006E6FA6"/>
    <w:rsid w:val="006F1994"/>
    <w:rsid w:val="006F41C3"/>
    <w:rsid w:val="007069FE"/>
    <w:rsid w:val="00711D0F"/>
    <w:rsid w:val="00713B95"/>
    <w:rsid w:val="0071638D"/>
    <w:rsid w:val="00723E7E"/>
    <w:rsid w:val="00735A9E"/>
    <w:rsid w:val="0074683A"/>
    <w:rsid w:val="007502B2"/>
    <w:rsid w:val="00751607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474D"/>
    <w:rsid w:val="008B582A"/>
    <w:rsid w:val="008D59BE"/>
    <w:rsid w:val="008E5ED2"/>
    <w:rsid w:val="008F18B6"/>
    <w:rsid w:val="008F24EF"/>
    <w:rsid w:val="008F25B5"/>
    <w:rsid w:val="0090066F"/>
    <w:rsid w:val="0091048A"/>
    <w:rsid w:val="009107B3"/>
    <w:rsid w:val="00925158"/>
    <w:rsid w:val="0093590A"/>
    <w:rsid w:val="00947C69"/>
    <w:rsid w:val="0095399C"/>
    <w:rsid w:val="00957198"/>
    <w:rsid w:val="00960D9B"/>
    <w:rsid w:val="00972EA7"/>
    <w:rsid w:val="00981A0D"/>
    <w:rsid w:val="009833F7"/>
    <w:rsid w:val="0099194A"/>
    <w:rsid w:val="00996E78"/>
    <w:rsid w:val="009A12B6"/>
    <w:rsid w:val="009A5CA5"/>
    <w:rsid w:val="009C1CF9"/>
    <w:rsid w:val="009E212D"/>
    <w:rsid w:val="009F7E05"/>
    <w:rsid w:val="00A24A5A"/>
    <w:rsid w:val="00A52F1F"/>
    <w:rsid w:val="00A57078"/>
    <w:rsid w:val="00A5787A"/>
    <w:rsid w:val="00A7632F"/>
    <w:rsid w:val="00A81B5D"/>
    <w:rsid w:val="00AA0DD9"/>
    <w:rsid w:val="00AA3FFC"/>
    <w:rsid w:val="00AB0A48"/>
    <w:rsid w:val="00AD035D"/>
    <w:rsid w:val="00AD04AE"/>
    <w:rsid w:val="00AE001F"/>
    <w:rsid w:val="00AE20B5"/>
    <w:rsid w:val="00AF0E8D"/>
    <w:rsid w:val="00AF2C43"/>
    <w:rsid w:val="00B10454"/>
    <w:rsid w:val="00B1450B"/>
    <w:rsid w:val="00B20CBB"/>
    <w:rsid w:val="00B22940"/>
    <w:rsid w:val="00B31275"/>
    <w:rsid w:val="00B34EF6"/>
    <w:rsid w:val="00B36B1F"/>
    <w:rsid w:val="00B54415"/>
    <w:rsid w:val="00B54E73"/>
    <w:rsid w:val="00B63F95"/>
    <w:rsid w:val="00B744F4"/>
    <w:rsid w:val="00B74820"/>
    <w:rsid w:val="00B83CE0"/>
    <w:rsid w:val="00B85644"/>
    <w:rsid w:val="00B87733"/>
    <w:rsid w:val="00B878F3"/>
    <w:rsid w:val="00B92E83"/>
    <w:rsid w:val="00BA2188"/>
    <w:rsid w:val="00BA6611"/>
    <w:rsid w:val="00BB18E8"/>
    <w:rsid w:val="00BB3BC2"/>
    <w:rsid w:val="00BB49F7"/>
    <w:rsid w:val="00BC00F8"/>
    <w:rsid w:val="00BC582F"/>
    <w:rsid w:val="00BC5D54"/>
    <w:rsid w:val="00BC7D5D"/>
    <w:rsid w:val="00BE7E11"/>
    <w:rsid w:val="00BF1897"/>
    <w:rsid w:val="00BF56BD"/>
    <w:rsid w:val="00C16FE8"/>
    <w:rsid w:val="00C25A79"/>
    <w:rsid w:val="00C309F6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CF5097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E3296"/>
    <w:rsid w:val="00DF070F"/>
    <w:rsid w:val="00E01507"/>
    <w:rsid w:val="00E019D8"/>
    <w:rsid w:val="00E13016"/>
    <w:rsid w:val="00E65989"/>
    <w:rsid w:val="00EA1265"/>
    <w:rsid w:val="00EB38BE"/>
    <w:rsid w:val="00ED5FE1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57D3F"/>
    <w:rsid w:val="00F70D8A"/>
    <w:rsid w:val="00F80F65"/>
    <w:rsid w:val="00F83B42"/>
    <w:rsid w:val="00F93533"/>
    <w:rsid w:val="00FA0777"/>
    <w:rsid w:val="00FA6D1B"/>
    <w:rsid w:val="00FA6FCD"/>
    <w:rsid w:val="00FB475C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</Template>
  <TotalTime>216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202</cp:revision>
  <dcterms:created xsi:type="dcterms:W3CDTF">2025-09-23T15:30:00Z</dcterms:created>
  <dcterms:modified xsi:type="dcterms:W3CDTF">2025-12-14T18:54:00Z</dcterms:modified>
</cp:coreProperties>
</file>