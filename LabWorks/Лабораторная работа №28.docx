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4A87" w14:textId="77777777" w:rsidR="00981A0D" w:rsidRPr="00A27062" w:rsidRDefault="00981A0D" w:rsidP="00981A0D">
      <w:pPr>
        <w:pStyle w:val="10"/>
      </w:pPr>
      <w:r w:rsidRPr="00A27062">
        <w:t>Лабораторная работа №28</w:t>
      </w:r>
      <w:r>
        <w:br/>
      </w:r>
      <w:r w:rsidRPr="00A27062">
        <w:t>Изучение способов представления и обработки табличных данных в приложениях на C#</w:t>
      </w:r>
    </w:p>
    <w:p w14:paraId="17F2EE31" w14:textId="77777777" w:rsidR="00981A0D" w:rsidRPr="00A27062" w:rsidRDefault="00981A0D" w:rsidP="00981A0D">
      <w:pPr>
        <w:pStyle w:val="1"/>
        <w:numPr>
          <w:ilvl w:val="0"/>
          <w:numId w:val="7"/>
        </w:numPr>
      </w:pPr>
      <w:r w:rsidRPr="00A27062">
        <w:t>Цель работы</w:t>
      </w:r>
    </w:p>
    <w:p w14:paraId="5DA89CC6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Изучить свойства и процесс обработки событий элемента управления DataGridView в приложении на C#;</w:t>
      </w:r>
    </w:p>
    <w:p w14:paraId="28934301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Изучить процесс привязки данных к элементу отображения табличных данных.</w:t>
      </w:r>
    </w:p>
    <w:p w14:paraId="347E467F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Литература</w:t>
      </w:r>
    </w:p>
    <w:p w14:paraId="6B633466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 xml:space="preserve">Горелов, С. В. Современные технологии программирования: разработка Windows-приложений на языке С# : учебник : в 2 т. Т. II . / С. В. Горелов. – Москва: Прометей, 2019. – 378 с. – </w:t>
      </w:r>
      <w:r w:rsidRPr="00A27062">
        <w:rPr>
          <w:lang w:val="en-US"/>
        </w:rPr>
        <w:t>URL</w:t>
      </w:r>
      <w:r w:rsidRPr="00A27062">
        <w:t>: https://ibooks.ru/reading.php?productid=365815. – Режим доступа: для зарегистрир. пользователей. – Текст : электронный. –гл.2-3.</w:t>
      </w:r>
    </w:p>
    <w:p w14:paraId="57DE2B15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Подготовка к работе</w:t>
      </w:r>
    </w:p>
    <w:p w14:paraId="0127B28E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Повторить теоретический материал (см. п.2).</w:t>
      </w:r>
    </w:p>
    <w:p w14:paraId="6AF9909B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Изучить описание лабораторной работы.</w:t>
      </w:r>
    </w:p>
    <w:p w14:paraId="032D6BCC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Основное оборудование</w:t>
      </w:r>
    </w:p>
    <w:p w14:paraId="008D15E7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Персональный компьютер.</w:t>
      </w:r>
    </w:p>
    <w:p w14:paraId="3F8DF984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Задание</w:t>
      </w:r>
    </w:p>
    <w:p w14:paraId="44AA0913" w14:textId="77777777" w:rsidR="00981A0D" w:rsidRPr="00A27062" w:rsidRDefault="00981A0D" w:rsidP="00981A0D">
      <w:r w:rsidRPr="00A27062">
        <w:t>Создать оконное приложение с главной формой и дополнительными формами (на каждой выполняется определенное задание или задания по описанию). Реализовать переход к этим формам с главной формы при нажатии на соответствующие кнопки.</w:t>
      </w:r>
    </w:p>
    <w:p w14:paraId="4A2AF99D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 xml:space="preserve">Программное заполнение </w:t>
      </w:r>
      <w:r w:rsidRPr="00A27062">
        <w:rPr>
          <w:lang w:val="en-US"/>
        </w:rPr>
        <w:t>DataGridView</w:t>
      </w:r>
    </w:p>
    <w:p w14:paraId="6DB6E276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 xml:space="preserve">Добавить в приложение новую форму. Добавить на нее </w:t>
      </w:r>
      <w:r w:rsidRPr="00A27062">
        <w:rPr>
          <w:lang w:val="en-US"/>
        </w:rPr>
        <w:t>DataGridView</w:t>
      </w:r>
      <w:r w:rsidRPr="00A27062">
        <w:t xml:space="preserve">. Запретить добавление, правку и удаление записей в режиме дизайнера. Изменить фон </w:t>
      </w:r>
      <w:r w:rsidRPr="00A27062">
        <w:rPr>
          <w:lang w:val="en-US"/>
        </w:rPr>
        <w:t>DataGridView</w:t>
      </w:r>
      <w:r w:rsidRPr="00A27062">
        <w:t xml:space="preserve"> на белый и установить ширину столбцов такой, чтобы они заполняли всю сетку.</w:t>
      </w:r>
    </w:p>
    <w:p w14:paraId="1C1AAE53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Добавить в приложение новую форму. Добавить на нее DataGridView. Запретить добавление, правку и удаление записей в режиме дизайнера. Изменить фон DataGridView на белый и установить ширину столбцов такой, чтобы они заполняли всю сетку.</w:t>
      </w:r>
    </w:p>
    <w:p w14:paraId="469E5788" w14:textId="3EAC9C1A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При загрузке формы программно заполнить сетку данными согласно описанию варианта в таблице 1 (образец заполнения показан на рисунках 1-2). Для программно</w:t>
      </w:r>
      <w:r w:rsidR="00F45FE0">
        <w:t>го</w:t>
      </w:r>
      <w:r w:rsidRPr="00A27062">
        <w:t xml:space="preserve"> заполнения заголовочных ячеек использовать следующие свойства:</w:t>
      </w:r>
    </w:p>
    <w:p w14:paraId="4390CAC8" w14:textId="77777777" w:rsidR="00981A0D" w:rsidRPr="00A27062" w:rsidRDefault="00981A0D" w:rsidP="00981A0D">
      <w:r w:rsidRPr="00A27062">
        <w:t>- сетка.Columns[номер столбца].HeaderText – заголовок столбца</w:t>
      </w:r>
    </w:p>
    <w:p w14:paraId="24C03459" w14:textId="77777777" w:rsidR="00981A0D" w:rsidRDefault="00981A0D" w:rsidP="00981A0D">
      <w:pPr>
        <w:rPr>
          <w:lang w:val="en-US"/>
        </w:rPr>
      </w:pPr>
      <w:r w:rsidRPr="00A27062">
        <w:t>- сетка.Rows[номер строки].HeaderCell.Value – заголовок строки</w:t>
      </w:r>
    </w:p>
    <w:p w14:paraId="27F3EF42" w14:textId="1ED293FF" w:rsidR="0074683A" w:rsidRPr="00B22940" w:rsidRDefault="0074683A" w:rsidP="0074683A">
      <w:pPr>
        <w:rPr>
          <w:lang w:val="en-US"/>
        </w:rPr>
      </w:pPr>
      <w:r w:rsidRPr="00B22940">
        <w:rPr>
          <w:lang w:val="en-US"/>
        </w:rPr>
        <w:t xml:space="preserve">- </w:t>
      </w:r>
      <w:r w:rsidRPr="00A27062">
        <w:t>сетка</w:t>
      </w:r>
      <w:r w:rsidRPr="00B22940">
        <w:rPr>
          <w:lang w:val="en-US"/>
        </w:rPr>
        <w:t>.Rows[</w:t>
      </w:r>
      <w:r w:rsidRPr="00A27062">
        <w:t>номер</w:t>
      </w:r>
      <w:r w:rsidRPr="00B22940">
        <w:rPr>
          <w:lang w:val="en-US"/>
        </w:rPr>
        <w:t xml:space="preserve"> </w:t>
      </w:r>
      <w:r w:rsidRPr="00A27062">
        <w:t>строки</w:t>
      </w:r>
      <w:r w:rsidRPr="00B22940">
        <w:rPr>
          <w:lang w:val="en-US"/>
        </w:rPr>
        <w:t>].</w:t>
      </w:r>
      <w:r w:rsidR="00B22940" w:rsidRPr="00B22940">
        <w:rPr>
          <w:bCs/>
          <w:lang w:val="en-US"/>
        </w:rPr>
        <w:t>Cells</w:t>
      </w:r>
      <w:r w:rsidR="00B22940" w:rsidRPr="00B22940">
        <w:rPr>
          <w:bCs/>
          <w:lang w:val="en-US"/>
        </w:rPr>
        <w:t>[</w:t>
      </w:r>
      <w:r w:rsidR="00B22940" w:rsidRPr="00A27062">
        <w:t>номер</w:t>
      </w:r>
      <w:r w:rsidR="00B22940" w:rsidRPr="00B22940">
        <w:rPr>
          <w:lang w:val="en-US"/>
        </w:rPr>
        <w:t xml:space="preserve"> </w:t>
      </w:r>
      <w:r w:rsidR="00B22940" w:rsidRPr="00A27062">
        <w:t>столбца</w:t>
      </w:r>
      <w:r w:rsidR="00B22940" w:rsidRPr="00B22940">
        <w:rPr>
          <w:bCs/>
          <w:lang w:val="en-US"/>
        </w:rPr>
        <w:t>]</w:t>
      </w:r>
      <w:r w:rsidRPr="00B22940">
        <w:rPr>
          <w:lang w:val="en-US"/>
        </w:rPr>
        <w:t xml:space="preserve">.Value – </w:t>
      </w:r>
      <w:r w:rsidR="00B22940">
        <w:t>значение</w:t>
      </w:r>
      <w:r w:rsidR="00B22940" w:rsidRPr="00B22940">
        <w:rPr>
          <w:lang w:val="en-US"/>
        </w:rPr>
        <w:t xml:space="preserve"> </w:t>
      </w:r>
      <w:r w:rsidR="00B22940">
        <w:t>ячейки</w:t>
      </w:r>
    </w:p>
    <w:p w14:paraId="2C7F3A7F" w14:textId="77777777" w:rsidR="0074683A" w:rsidRPr="00B22940" w:rsidRDefault="0074683A" w:rsidP="00981A0D">
      <w:pPr>
        <w:rPr>
          <w:lang w:val="en-US"/>
        </w:rPr>
      </w:pPr>
    </w:p>
    <w:p w14:paraId="7CA4FE10" w14:textId="77777777" w:rsidR="00981A0D" w:rsidRPr="00A27062" w:rsidRDefault="00981A0D" w:rsidP="00981A0D">
      <w:r w:rsidRPr="00A27062">
        <w:t>При нажатии на ячейку таблицы в окне сообщений должно выводиться выражение и результат его вычисления (пример показан в последнем столбце таблицы 1).</w:t>
      </w:r>
    </w:p>
    <w:p w14:paraId="60B3B3CE" w14:textId="77777777" w:rsidR="00981A0D" w:rsidRPr="00A27062" w:rsidRDefault="00981A0D" w:rsidP="00981A0D"/>
    <w:p w14:paraId="6905D9BF" w14:textId="77777777" w:rsidR="00981A0D" w:rsidRPr="00A27062" w:rsidRDefault="00981A0D" w:rsidP="00981A0D">
      <w:r w:rsidRPr="00A27062">
        <w:t>Таблица 1 — Варианты таблиц для задания 2</w:t>
      </w:r>
    </w:p>
    <w:p w14:paraId="207F7484" w14:textId="77777777" w:rsidR="00981A0D" w:rsidRPr="00A27062" w:rsidRDefault="00981A0D" w:rsidP="00981A0D"/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"/>
        <w:gridCol w:w="2337"/>
        <w:gridCol w:w="2330"/>
        <w:gridCol w:w="2208"/>
        <w:gridCol w:w="2208"/>
      </w:tblGrid>
      <w:tr w:rsidR="00981A0D" w:rsidRPr="00A27062" w14:paraId="40A4C4E1" w14:textId="77777777" w:rsidTr="00E446C7">
        <w:trPr>
          <w:trHeight w:val="567"/>
        </w:trPr>
        <w:tc>
          <w:tcPr>
            <w:tcW w:w="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54A5B6A8" w14:textId="77777777" w:rsidR="00981A0D" w:rsidRPr="00A27062" w:rsidRDefault="00981A0D" w:rsidP="00E446C7">
            <w:r w:rsidRPr="00A27062">
              <w:t>№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D288A" w14:textId="77777777" w:rsidR="00981A0D" w:rsidRPr="00A27062" w:rsidRDefault="00981A0D" w:rsidP="00E446C7">
            <w:r w:rsidRPr="00A27062">
              <w:t>Содержимое сетки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92A59" w14:textId="77777777" w:rsidR="00981A0D" w:rsidRPr="00A27062" w:rsidRDefault="00981A0D" w:rsidP="00E446C7">
            <w:r w:rsidRPr="00A27062">
              <w:t>Подписи столбцов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A67AE" w14:textId="77777777" w:rsidR="00981A0D" w:rsidRPr="00A27062" w:rsidRDefault="00981A0D" w:rsidP="00E446C7">
            <w:r w:rsidRPr="00A27062">
              <w:t>Подписи строк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865C3" w14:textId="77777777" w:rsidR="00981A0D" w:rsidRPr="00A27062" w:rsidRDefault="00981A0D" w:rsidP="00E446C7">
            <w:r w:rsidRPr="00A27062">
              <w:t>Пример текста в окне сообщений</w:t>
            </w:r>
          </w:p>
        </w:tc>
      </w:tr>
      <w:tr w:rsidR="00981A0D" w:rsidRPr="00A27062" w14:paraId="5D9C6694" w14:textId="77777777" w:rsidTr="00E446C7">
        <w:trPr>
          <w:trHeight w:val="20"/>
        </w:trPr>
        <w:tc>
          <w:tcPr>
            <w:tcW w:w="26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1B9D1" w14:textId="77777777" w:rsidR="00981A0D" w:rsidRPr="00A27062" w:rsidRDefault="00981A0D" w:rsidP="00E446C7">
            <w:pPr>
              <w:ind w:left="-105" w:right="-119" w:hanging="15"/>
              <w:jc w:val="center"/>
            </w:pPr>
            <w:r w:rsidRPr="00A27062"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04E244BF" w14:textId="77777777" w:rsidR="00981A0D" w:rsidRPr="00A27062" w:rsidRDefault="00981A0D" w:rsidP="00E446C7">
            <w:pPr>
              <w:ind w:left="156" w:right="200"/>
            </w:pPr>
            <w:r w:rsidRPr="00A27062">
              <w:t>Таблица квадратов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7774013D" w14:textId="77777777" w:rsidR="00981A0D" w:rsidRPr="00A27062" w:rsidRDefault="00981A0D" w:rsidP="00E446C7">
            <w:pPr>
              <w:ind w:left="156" w:right="200"/>
            </w:pPr>
            <w:r w:rsidRPr="00A27062">
              <w:t>Единицы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386087A8" w14:textId="77777777" w:rsidR="00981A0D" w:rsidRPr="00A27062" w:rsidRDefault="00981A0D" w:rsidP="00E446C7">
            <w:pPr>
              <w:ind w:left="156" w:right="200"/>
            </w:pPr>
            <w:r w:rsidRPr="00A27062">
              <w:t>Десятки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6A4113AB" w14:textId="77777777" w:rsidR="00981A0D" w:rsidRPr="00A27062" w:rsidRDefault="00981A0D" w:rsidP="00E446C7">
            <w:pPr>
              <w:ind w:left="156" w:right="200"/>
            </w:pPr>
            <w:r w:rsidRPr="00A27062">
              <w:t>25х25 = 625</w:t>
            </w:r>
          </w:p>
        </w:tc>
      </w:tr>
      <w:tr w:rsidR="00981A0D" w:rsidRPr="00A27062" w14:paraId="55C2ABDA" w14:textId="77777777" w:rsidTr="00E446C7">
        <w:trPr>
          <w:trHeight w:val="20"/>
        </w:trPr>
        <w:tc>
          <w:tcPr>
            <w:tcW w:w="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54182557" w14:textId="77777777" w:rsidR="00981A0D" w:rsidRPr="00A27062" w:rsidRDefault="00981A0D" w:rsidP="00E446C7">
            <w:pPr>
              <w:ind w:hanging="15"/>
              <w:jc w:val="center"/>
            </w:pPr>
            <w:r w:rsidRPr="00A27062">
              <w:t>2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3D5D51D3" w14:textId="77777777" w:rsidR="00981A0D" w:rsidRPr="00A27062" w:rsidRDefault="00981A0D" w:rsidP="00E446C7">
            <w:pPr>
              <w:ind w:left="156" w:right="200"/>
            </w:pPr>
            <w:r w:rsidRPr="00A27062">
              <w:t>Таблица умножения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4018CF9D" w14:textId="77777777" w:rsidR="00981A0D" w:rsidRPr="00A27062" w:rsidRDefault="00981A0D" w:rsidP="00E446C7">
            <w:pPr>
              <w:ind w:left="156" w:right="200"/>
            </w:pPr>
            <w:r w:rsidRPr="00A27062">
              <w:t>Первый множитель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12E18A36" w14:textId="77777777" w:rsidR="00981A0D" w:rsidRPr="00A27062" w:rsidRDefault="00981A0D" w:rsidP="00E446C7">
            <w:pPr>
              <w:ind w:left="156" w:right="200"/>
            </w:pPr>
            <w:r w:rsidRPr="00A27062">
              <w:t>Второй множитель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717FFABA" w14:textId="77777777" w:rsidR="00981A0D" w:rsidRPr="00A27062" w:rsidRDefault="00981A0D" w:rsidP="00E446C7">
            <w:pPr>
              <w:ind w:left="156" w:right="200"/>
            </w:pPr>
            <w:r w:rsidRPr="00A27062">
              <w:t>4х7 = 28</w:t>
            </w:r>
          </w:p>
        </w:tc>
      </w:tr>
    </w:tbl>
    <w:p w14:paraId="2847B4D2" w14:textId="77777777" w:rsidR="00981A0D" w:rsidRPr="00A27062" w:rsidRDefault="00981A0D" w:rsidP="00981A0D"/>
    <w:p w14:paraId="61F0A1F8" w14:textId="77777777" w:rsidR="00981A0D" w:rsidRPr="00A27062" w:rsidRDefault="00981A0D" w:rsidP="00981A0D">
      <w:r w:rsidRPr="00A27062">
        <w:rPr>
          <w:noProof/>
        </w:rPr>
        <w:drawing>
          <wp:inline distT="0" distB="0" distL="0" distR="0" wp14:anchorId="27F78801" wp14:editId="5E2943B6">
            <wp:extent cx="3030120" cy="2110682"/>
            <wp:effectExtent l="0" t="0" r="0" b="3868"/>
            <wp:docPr id="243079446" name="Изображение1" descr="Изображение выглядит как текст, снимок экрана, число, Шриф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9446" name="Изображение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0120" cy="21106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Pr="00A27062">
        <w:t xml:space="preserve">     </w:t>
      </w:r>
      <w:r w:rsidRPr="00A27062">
        <w:rPr>
          <w:noProof/>
        </w:rPr>
        <w:drawing>
          <wp:inline distT="0" distB="0" distL="0" distR="0" wp14:anchorId="7017838B" wp14:editId="511E50F3">
            <wp:extent cx="2306875" cy="2129756"/>
            <wp:effectExtent l="0" t="0" r="0" b="3844"/>
            <wp:docPr id="1885963182" name="Изображение2" descr="Изображение выглядит как текст, снимок экрана, календарь, прямоугольный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63182" name="Изображение2" descr="Изображение выглядит как текст, снимок экрана, календарь, прямоугольный&#10;&#10;Автоматически созданное описание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6875" cy="21297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782A472" w14:textId="77777777" w:rsidR="00981A0D" w:rsidRPr="00A27062" w:rsidRDefault="00981A0D" w:rsidP="00981A0D"/>
    <w:p w14:paraId="19EBA533" w14:textId="77777777" w:rsidR="00981A0D" w:rsidRPr="00A27062" w:rsidRDefault="00981A0D" w:rsidP="00981A0D">
      <w:r w:rsidRPr="00A27062">
        <w:t>Рисунок 1 – Таблица квадратов</w:t>
      </w:r>
      <w:r w:rsidRPr="00A27062">
        <w:tab/>
      </w:r>
      <w:r w:rsidRPr="00A27062">
        <w:tab/>
        <w:t>Рисунок 2 – Таблица умножения</w:t>
      </w:r>
    </w:p>
    <w:p w14:paraId="002D4BB4" w14:textId="77777777" w:rsidR="00981A0D" w:rsidRPr="00A27062" w:rsidRDefault="00981A0D" w:rsidP="00981A0D"/>
    <w:p w14:paraId="64BDF861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 xml:space="preserve">Привязка данных к </w:t>
      </w:r>
      <w:r w:rsidRPr="00A27062">
        <w:rPr>
          <w:lang w:val="en-US"/>
        </w:rPr>
        <w:t>DataGridView</w:t>
      </w:r>
    </w:p>
    <w:p w14:paraId="66EE7FB9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Добавить в приложение класс согласно описанию варианта в таблице 2. Класс и свойства должны быть открытыми.</w:t>
      </w:r>
    </w:p>
    <w:p w14:paraId="66A6C64E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 xml:space="preserve">Добавить в приложение новую форму. Добавить на нее </w:t>
      </w:r>
      <w:r w:rsidRPr="00A27062">
        <w:rPr>
          <w:lang w:val="en-US"/>
        </w:rPr>
        <w:t>DataGridView</w:t>
      </w:r>
      <w:r w:rsidRPr="00A27062">
        <w:t xml:space="preserve"> и привязать его к объекту типа разработанного класса. Закрепить </w:t>
      </w:r>
      <w:r w:rsidRPr="00A27062">
        <w:rPr>
          <w:lang w:val="en-US"/>
        </w:rPr>
        <w:t>DataGridView</w:t>
      </w:r>
      <w:r w:rsidRPr="00A27062">
        <w:t xml:space="preserve"> в родительском контейнере. Изменить фон </w:t>
      </w:r>
      <w:r w:rsidRPr="00A27062">
        <w:rPr>
          <w:lang w:val="en-US"/>
        </w:rPr>
        <w:t>DataGridView</w:t>
      </w:r>
      <w:r w:rsidRPr="00A27062">
        <w:t xml:space="preserve"> на белый и установить ширину столбцов такой, чтобы отображалось содержимое всех ячеек и заголовков. Используя правку столбцов, изменить заголовки столбцов на русскоязычный вариант.</w:t>
      </w:r>
    </w:p>
    <w:p w14:paraId="27127FF8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 xml:space="preserve">Создать в форме поле </w:t>
      </w:r>
      <w:r w:rsidRPr="00A27062">
        <w:rPr>
          <w:lang w:val="en-US"/>
        </w:rPr>
        <w:t>List</w:t>
      </w:r>
      <w:r w:rsidRPr="00A27062">
        <w:t>&lt;Класс&gt; и на загрузку формы программно заполнить его пятью строчками. Данные должны быть соответствующими описанию класса.</w:t>
      </w:r>
    </w:p>
    <w:p w14:paraId="0BC41A93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 xml:space="preserve">При загрузке формы привязать </w:t>
      </w:r>
      <w:r w:rsidRPr="00A27062">
        <w:rPr>
          <w:lang w:val="en-US"/>
        </w:rPr>
        <w:t>DataGridView</w:t>
      </w:r>
      <w:r w:rsidRPr="00A27062">
        <w:t xml:space="preserve"> к созданному и заполненному списку.</w:t>
      </w:r>
    </w:p>
    <w:p w14:paraId="7D3C25D5" w14:textId="77777777" w:rsidR="00981A0D" w:rsidRPr="00A27062" w:rsidRDefault="00981A0D" w:rsidP="00981A0D"/>
    <w:p w14:paraId="07845192" w14:textId="77777777" w:rsidR="00981A0D" w:rsidRPr="00A27062" w:rsidRDefault="00981A0D" w:rsidP="00981A0D">
      <w:r w:rsidRPr="00A27062">
        <w:t>Таблица 2 — Варианты описаний классов</w:t>
      </w:r>
    </w:p>
    <w:p w14:paraId="7A3A04CF" w14:textId="77777777" w:rsidR="00981A0D" w:rsidRPr="00A27062" w:rsidRDefault="00981A0D" w:rsidP="00981A0D"/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4"/>
        <w:gridCol w:w="8465"/>
      </w:tblGrid>
      <w:tr w:rsidR="00981A0D" w:rsidRPr="00A27062" w14:paraId="0B6DEBD8" w14:textId="77777777" w:rsidTr="00E446C7">
        <w:trPr>
          <w:trHeight w:val="567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  <w:vAlign w:val="center"/>
          </w:tcPr>
          <w:p w14:paraId="1ED770F0" w14:textId="77777777" w:rsidR="00981A0D" w:rsidRPr="00A27062" w:rsidRDefault="00981A0D" w:rsidP="00E446C7">
            <w:r w:rsidRPr="00A27062">
              <w:lastRenderedPageBreak/>
              <w:t>№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464DA" w14:textId="77777777" w:rsidR="00981A0D" w:rsidRPr="00A27062" w:rsidRDefault="00981A0D" w:rsidP="00E446C7">
            <w:r w:rsidRPr="00A27062">
              <w:t>Название и свойства класса</w:t>
            </w:r>
          </w:p>
        </w:tc>
      </w:tr>
      <w:tr w:rsidR="00981A0D" w:rsidRPr="00A27062" w14:paraId="6B1F23AB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D7F7C" w14:textId="77777777" w:rsidR="00981A0D" w:rsidRPr="00A27062" w:rsidRDefault="00981A0D" w:rsidP="00E446C7">
            <w:r w:rsidRPr="00A27062">
              <w:t>1, 15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2106C80" w14:textId="77777777" w:rsidR="00981A0D" w:rsidRPr="00A27062" w:rsidRDefault="00981A0D" w:rsidP="00E446C7">
            <w:r w:rsidRPr="00A27062">
              <w:t>Студент (ФИО, специальность, курс)</w:t>
            </w:r>
          </w:p>
        </w:tc>
      </w:tr>
      <w:tr w:rsidR="00981A0D" w:rsidRPr="00A27062" w14:paraId="24EFB0A3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4A847AA" w14:textId="77777777" w:rsidR="00981A0D" w:rsidRPr="00A27062" w:rsidRDefault="00981A0D" w:rsidP="00E446C7">
            <w:r w:rsidRPr="00A27062">
              <w:t>2, 16</w:t>
            </w:r>
            <w:bookmarkStart w:id="0" w:name="Продолжение_таблицы_16"/>
            <w:bookmarkEnd w:id="0"/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66D21800" w14:textId="77777777" w:rsidR="00981A0D" w:rsidRPr="00A27062" w:rsidRDefault="00981A0D" w:rsidP="00E446C7">
            <w:r w:rsidRPr="00A27062">
              <w:t>Абитуриент (ФИО, класс, средний балл)</w:t>
            </w:r>
          </w:p>
        </w:tc>
      </w:tr>
      <w:tr w:rsidR="00981A0D" w:rsidRPr="00A27062" w14:paraId="4C84D023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1A5821A1" w14:textId="77777777" w:rsidR="00981A0D" w:rsidRPr="00A27062" w:rsidRDefault="00981A0D" w:rsidP="00E446C7">
            <w:r w:rsidRPr="00A27062">
              <w:t>3, 17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20ECABF" w14:textId="77777777" w:rsidR="00981A0D" w:rsidRPr="00A27062" w:rsidRDefault="00981A0D" w:rsidP="00E446C7">
            <w:r w:rsidRPr="00A27062">
              <w:t>Авиарейс (пункт назначения, номер рейса, вместимость)</w:t>
            </w:r>
          </w:p>
        </w:tc>
      </w:tr>
      <w:tr w:rsidR="00981A0D" w:rsidRPr="00A27062" w14:paraId="20BA75BA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1E31A4E3" w14:textId="77777777" w:rsidR="00981A0D" w:rsidRPr="00A27062" w:rsidRDefault="00981A0D" w:rsidP="00E446C7">
            <w:r w:rsidRPr="00A27062">
              <w:t>4, 18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718F4798" w14:textId="77777777" w:rsidR="00981A0D" w:rsidRPr="00A27062" w:rsidRDefault="00981A0D" w:rsidP="00E446C7">
            <w:r w:rsidRPr="00A27062">
              <w:t>Книга (название, автор, цена)</w:t>
            </w:r>
          </w:p>
        </w:tc>
      </w:tr>
      <w:tr w:rsidR="00981A0D" w:rsidRPr="00A27062" w14:paraId="0C0E7A0E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C431C71" w14:textId="77777777" w:rsidR="00981A0D" w:rsidRPr="00A27062" w:rsidRDefault="00981A0D" w:rsidP="00E446C7">
            <w:r w:rsidRPr="00A27062">
              <w:t>5, 19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5A6D38C" w14:textId="77777777" w:rsidR="00981A0D" w:rsidRPr="00A27062" w:rsidRDefault="00981A0D" w:rsidP="00E446C7">
            <w:r w:rsidRPr="00A27062">
              <w:t>Работник (ФИО, должность, зарплата)</w:t>
            </w:r>
          </w:p>
        </w:tc>
      </w:tr>
      <w:tr w:rsidR="00981A0D" w:rsidRPr="00A27062" w14:paraId="731399A2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26D168C" w14:textId="77777777" w:rsidR="00981A0D" w:rsidRPr="00A27062" w:rsidRDefault="00981A0D" w:rsidP="00E446C7">
            <w:r w:rsidRPr="00A27062">
              <w:t>6, 20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E06B9D2" w14:textId="77777777" w:rsidR="00981A0D" w:rsidRPr="00A27062" w:rsidRDefault="00981A0D" w:rsidP="00E446C7">
            <w:r w:rsidRPr="00A27062">
              <w:t>Поезд (номер поезда, пункт назначения, количество свободных мест)</w:t>
            </w:r>
          </w:p>
        </w:tc>
      </w:tr>
      <w:tr w:rsidR="00981A0D" w:rsidRPr="00A27062" w14:paraId="71F7E932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51F9CEB7" w14:textId="77777777" w:rsidR="00981A0D" w:rsidRPr="00A27062" w:rsidRDefault="00981A0D" w:rsidP="00E446C7">
            <w:r w:rsidRPr="00A27062">
              <w:t>7, 21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777C2DDA" w14:textId="77777777" w:rsidR="00981A0D" w:rsidRPr="00A27062" w:rsidRDefault="00981A0D" w:rsidP="00E446C7">
            <w:r w:rsidRPr="00A27062">
              <w:t>Товар (тип, наименование, цена)</w:t>
            </w:r>
          </w:p>
        </w:tc>
      </w:tr>
      <w:tr w:rsidR="00981A0D" w:rsidRPr="00A27062" w14:paraId="0E5427DD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EBA1DAC" w14:textId="77777777" w:rsidR="00981A0D" w:rsidRPr="00A27062" w:rsidRDefault="00981A0D" w:rsidP="00E446C7">
            <w:r w:rsidRPr="00A27062">
              <w:t>8, 22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551128B9" w14:textId="77777777" w:rsidR="00981A0D" w:rsidRPr="00A27062" w:rsidRDefault="00981A0D" w:rsidP="00E446C7">
            <w:r w:rsidRPr="00A27062">
              <w:t>Пациент (ФИО, номер полиса, год рождения)</w:t>
            </w:r>
          </w:p>
        </w:tc>
      </w:tr>
      <w:tr w:rsidR="00981A0D" w:rsidRPr="00A27062" w14:paraId="61D0B581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D89F6EA" w14:textId="77777777" w:rsidR="00981A0D" w:rsidRPr="00A27062" w:rsidRDefault="00981A0D" w:rsidP="00E446C7">
            <w:r w:rsidRPr="00A27062">
              <w:t>9, 23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0D26099" w14:textId="77777777" w:rsidR="00981A0D" w:rsidRPr="00A27062" w:rsidRDefault="00981A0D" w:rsidP="00E446C7">
            <w:r w:rsidRPr="00A27062">
              <w:t>Питомец (кличка, порода, возраст)</w:t>
            </w:r>
          </w:p>
        </w:tc>
      </w:tr>
      <w:tr w:rsidR="00981A0D" w:rsidRPr="00A27062" w14:paraId="3C1BC6D5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1ED01398" w14:textId="77777777" w:rsidR="00981A0D" w:rsidRPr="00A27062" w:rsidRDefault="00981A0D" w:rsidP="00E446C7">
            <w:r w:rsidRPr="00A27062">
              <w:t>10, 24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F8C801E" w14:textId="77777777" w:rsidR="00981A0D" w:rsidRPr="00A27062" w:rsidRDefault="00981A0D" w:rsidP="00E446C7">
            <w:r w:rsidRPr="00A27062">
              <w:t>Заказчик (ФИО, адрес, потраченная сумма)</w:t>
            </w:r>
          </w:p>
        </w:tc>
      </w:tr>
      <w:tr w:rsidR="00981A0D" w:rsidRPr="00A27062" w14:paraId="2F943ED5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10A79B3E" w14:textId="77777777" w:rsidR="00981A0D" w:rsidRPr="00A27062" w:rsidRDefault="00981A0D" w:rsidP="00E446C7">
            <w:r w:rsidRPr="00A27062">
              <w:t>11, 25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08FB6667" w14:textId="77777777" w:rsidR="00981A0D" w:rsidRPr="00A27062" w:rsidRDefault="00981A0D" w:rsidP="00E446C7">
            <w:r w:rsidRPr="00A27062">
              <w:t>Файл (имя файла, полный путь к файлу, размер файла)</w:t>
            </w:r>
          </w:p>
        </w:tc>
      </w:tr>
      <w:tr w:rsidR="00981A0D" w:rsidRPr="00A27062" w14:paraId="78765DC9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653B3ACF" w14:textId="77777777" w:rsidR="00981A0D" w:rsidRPr="00A27062" w:rsidRDefault="00981A0D" w:rsidP="00E446C7">
            <w:r w:rsidRPr="00A27062">
              <w:t>12, 26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2C4BF157" w14:textId="77777777" w:rsidR="00981A0D" w:rsidRPr="00A27062" w:rsidRDefault="00981A0D" w:rsidP="00E446C7">
            <w:r w:rsidRPr="00A27062">
              <w:t>Статья (название, автор, год публикации)</w:t>
            </w:r>
          </w:p>
        </w:tc>
      </w:tr>
      <w:tr w:rsidR="00981A0D" w:rsidRPr="00A27062" w14:paraId="09155B4A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6FF8D749" w14:textId="77777777" w:rsidR="00981A0D" w:rsidRPr="00A27062" w:rsidRDefault="00981A0D" w:rsidP="00E446C7">
            <w:r w:rsidRPr="00A27062">
              <w:t>13, 27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386801AF" w14:textId="77777777" w:rsidR="00981A0D" w:rsidRPr="00A27062" w:rsidRDefault="00981A0D" w:rsidP="00E446C7">
            <w:r w:rsidRPr="00A27062">
              <w:t>Квартира (адрес, количество комнат, площадь)</w:t>
            </w:r>
          </w:p>
        </w:tc>
      </w:tr>
      <w:tr w:rsidR="00981A0D" w:rsidRPr="00A27062" w14:paraId="40B8E47E" w14:textId="77777777" w:rsidTr="00E446C7">
        <w:trPr>
          <w:trHeight w:val="20"/>
        </w:trPr>
        <w:tc>
          <w:tcPr>
            <w:tcW w:w="9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135BC8A7" w14:textId="77777777" w:rsidR="00981A0D" w:rsidRPr="00A27062" w:rsidRDefault="00981A0D" w:rsidP="00E446C7">
            <w:r w:rsidRPr="00A27062">
              <w:t>14, 28</w:t>
            </w:r>
          </w:p>
        </w:tc>
        <w:tc>
          <w:tcPr>
            <w:tcW w:w="930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2" w:type="dxa"/>
              <w:bottom w:w="0" w:type="dxa"/>
              <w:right w:w="2" w:type="dxa"/>
            </w:tcMar>
          </w:tcPr>
          <w:p w14:paraId="432D6CEF" w14:textId="77777777" w:rsidR="00981A0D" w:rsidRPr="00A27062" w:rsidRDefault="00981A0D" w:rsidP="00E446C7">
            <w:r w:rsidRPr="00A27062">
              <w:t>Абонент (ФИО, номер телефона, время разговоров)</w:t>
            </w:r>
          </w:p>
        </w:tc>
      </w:tr>
    </w:tbl>
    <w:p w14:paraId="10227D2F" w14:textId="77777777" w:rsidR="00981A0D" w:rsidRPr="00A27062" w:rsidRDefault="00981A0D" w:rsidP="00981A0D"/>
    <w:p w14:paraId="16292B86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Настройка столбцов DataGridView в режиме дизайнера</w:t>
      </w:r>
    </w:p>
    <w:p w14:paraId="4477770A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Добавить в приложение новую форму. Добавить на нее DataGridView. Настроить свойство Anchor (Top, Left, Right).</w:t>
      </w:r>
    </w:p>
    <w:p w14:paraId="361E9FC9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Используя добавление или правку столбцов, добавить в таблицу столбцы со следующими заголовками:</w:t>
      </w:r>
    </w:p>
    <w:p w14:paraId="4FE4C41A" w14:textId="77777777" w:rsidR="00981A0D" w:rsidRPr="00A27062" w:rsidRDefault="00981A0D" w:rsidP="00981A0D">
      <w:r w:rsidRPr="00A27062">
        <w:t>- Код (тип столбца: DataGridViewTextBoxColumn);</w:t>
      </w:r>
    </w:p>
    <w:p w14:paraId="1643EA5F" w14:textId="77777777" w:rsidR="00981A0D" w:rsidRPr="00A27062" w:rsidRDefault="00981A0D" w:rsidP="00981A0D">
      <w:r w:rsidRPr="00A27062">
        <w:t>- Название (тип столбца: DataGridViewTextBoxColumn);</w:t>
      </w:r>
    </w:p>
    <w:p w14:paraId="4682F895" w14:textId="77777777" w:rsidR="00981A0D" w:rsidRPr="00A27062" w:rsidRDefault="00981A0D" w:rsidP="00981A0D">
      <w:r w:rsidRPr="00A27062">
        <w:t>- Цена (тип столбца: DataGridViewTextBoxColumn);</w:t>
      </w:r>
    </w:p>
    <w:p w14:paraId="29873D34" w14:textId="77777777" w:rsidR="00981A0D" w:rsidRPr="00A27062" w:rsidRDefault="00981A0D" w:rsidP="00981A0D">
      <w:r w:rsidRPr="00A27062">
        <w:t>- В корзину (тип столбца: DataGridViewCheckBoxColumn).</w:t>
      </w:r>
    </w:p>
    <w:p w14:paraId="4443BBE6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При загрузке формы реализовать программное добавление 10 строк в таблицу, используя метод Add:</w:t>
      </w:r>
    </w:p>
    <w:p w14:paraId="758C2F62" w14:textId="77777777" w:rsidR="00981A0D" w:rsidRPr="00C93701" w:rsidRDefault="00981A0D" w:rsidP="00981A0D">
      <w:pPr>
        <w:pStyle w:val="ad"/>
        <w:rPr>
          <w:lang w:val="ru-RU"/>
        </w:rPr>
      </w:pPr>
      <w:r w:rsidRPr="00C93701">
        <w:rPr>
          <w:lang w:val="ru-RU"/>
        </w:rPr>
        <w:t>сетка.</w:t>
      </w:r>
      <w:r w:rsidRPr="00A27062">
        <w:t>Rows</w:t>
      </w:r>
      <w:r w:rsidRPr="00C93701">
        <w:rPr>
          <w:lang w:val="ru-RU"/>
        </w:rPr>
        <w:t>.</w:t>
      </w:r>
      <w:r w:rsidRPr="00A27062">
        <w:t>Add</w:t>
      </w:r>
      <w:r w:rsidRPr="00C93701">
        <w:rPr>
          <w:lang w:val="ru-RU"/>
        </w:rPr>
        <w:t xml:space="preserve">(код, "название товара", цена, </w:t>
      </w:r>
      <w:r w:rsidRPr="00A27062">
        <w:t>false</w:t>
      </w:r>
      <w:r w:rsidRPr="00C93701">
        <w:rPr>
          <w:lang w:val="ru-RU"/>
        </w:rPr>
        <w:t>);</w:t>
      </w:r>
    </w:p>
    <w:p w14:paraId="1E02B1B9" w14:textId="77777777" w:rsidR="00981A0D" w:rsidRPr="00A27062" w:rsidRDefault="00981A0D" w:rsidP="00981A0D">
      <w:r w:rsidRPr="00A27062">
        <w:t>Код – это число от 1 до 10 по порядку.</w:t>
      </w:r>
    </w:p>
    <w:p w14:paraId="6868C811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Сделать столбец с кодом невидимым для пользователя.</w:t>
      </w:r>
    </w:p>
    <w:p w14:paraId="16D0276B" w14:textId="3829F018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Настроить разный цвет фона для четных и нечетных строк таблицы DataGridView.</w:t>
      </w:r>
      <w:r w:rsidR="00DD39A1">
        <w:t>(</w:t>
      </w:r>
      <w:r w:rsidR="00DD39A1">
        <w:rPr>
          <w:lang w:val="en-US"/>
        </w:rPr>
        <w:t>Alternating</w:t>
      </w:r>
      <w:r w:rsidR="00BF1897">
        <w:rPr>
          <w:lang w:val="en-US"/>
        </w:rPr>
        <w:t>RowsCellStyle</w:t>
      </w:r>
      <w:r w:rsidR="00DD39A1">
        <w:t>)</w:t>
      </w:r>
    </w:p>
    <w:p w14:paraId="4A84F548" w14:textId="7CF336E1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Настроить денежный (валютный) формат отображения столбца с ценой, используя настройку стиля ячейки столбца с ценой.</w:t>
      </w:r>
      <w:r w:rsidR="00960D9B">
        <w:t xml:space="preserve"> (</w:t>
      </w:r>
      <w:r w:rsidR="00960D9B">
        <w:rPr>
          <w:lang w:val="en-US"/>
        </w:rPr>
        <w:t>DefaultCell</w:t>
      </w:r>
      <w:r w:rsidR="00B54E73">
        <w:rPr>
          <w:lang w:val="en-US"/>
        </w:rPr>
        <w:t>Style</w:t>
      </w:r>
      <w:r w:rsidR="00B54E73" w:rsidRPr="00DD39A1">
        <w:t xml:space="preserve"> - </w:t>
      </w:r>
      <w:r w:rsidR="00B54E73">
        <w:rPr>
          <w:lang w:val="en-US"/>
        </w:rPr>
        <w:t>Format</w:t>
      </w:r>
      <w:r w:rsidR="00960D9B">
        <w:t>)</w:t>
      </w:r>
    </w:p>
    <w:p w14:paraId="69C2BAF2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Анализ данных DataGridView (на примере оформления заказов)</w:t>
      </w:r>
    </w:p>
    <w:p w14:paraId="6E8AD66A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Добавить на форму из п.5.3 метку «Итог» и кнопку «Заказать». После нажатия этой кнопки в метку должны выводиться названия и цена тех товаров, которые отмечены флажком «В корзину» (каждый товар должен быть выведе с новой строки), после списка товаров должна выводиться стоимость заказа.</w:t>
      </w:r>
    </w:p>
    <w:p w14:paraId="5F508E0D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Для проверки, поставлен ли флажок, использовать следующее условие:</w:t>
      </w:r>
    </w:p>
    <w:p w14:paraId="30667824" w14:textId="77777777" w:rsidR="00981A0D" w:rsidRPr="00C93701" w:rsidRDefault="00981A0D" w:rsidP="00981A0D">
      <w:pPr>
        <w:pStyle w:val="ad"/>
        <w:rPr>
          <w:lang w:val="ru-RU"/>
        </w:rPr>
      </w:pPr>
      <w:r w:rsidRPr="00C93701">
        <w:rPr>
          <w:lang w:val="ru-RU"/>
        </w:rPr>
        <w:lastRenderedPageBreak/>
        <w:t>сетка[номер столбца с флажком, номер строки].</w:t>
      </w:r>
      <w:r w:rsidRPr="00A27062">
        <w:t>Value</w:t>
      </w:r>
      <w:r w:rsidRPr="00C93701">
        <w:rPr>
          <w:lang w:val="ru-RU"/>
        </w:rPr>
        <w:t xml:space="preserve"> != </w:t>
      </w:r>
      <w:r w:rsidRPr="00A27062">
        <w:t>null</w:t>
      </w:r>
      <w:r w:rsidRPr="00C93701">
        <w:rPr>
          <w:lang w:val="ru-RU"/>
        </w:rPr>
        <w:t xml:space="preserve"> &amp;&amp;</w:t>
      </w:r>
    </w:p>
    <w:p w14:paraId="661BDABD" w14:textId="77777777" w:rsidR="00981A0D" w:rsidRPr="00C93701" w:rsidRDefault="00981A0D" w:rsidP="00981A0D">
      <w:pPr>
        <w:pStyle w:val="ad"/>
        <w:rPr>
          <w:lang w:val="ru-RU"/>
        </w:rPr>
      </w:pPr>
      <w:r w:rsidRPr="00C93701">
        <w:rPr>
          <w:lang w:val="ru-RU"/>
        </w:rPr>
        <w:t>(</w:t>
      </w:r>
      <w:r w:rsidRPr="00A27062">
        <w:t>bool</w:t>
      </w:r>
      <w:r w:rsidRPr="00C93701">
        <w:rPr>
          <w:lang w:val="ru-RU"/>
        </w:rPr>
        <w:t>)сетка[номер столбца с флажком, номер строки].</w:t>
      </w:r>
      <w:r w:rsidRPr="00A27062">
        <w:t>Value</w:t>
      </w:r>
    </w:p>
    <w:p w14:paraId="55A36072" w14:textId="77777777" w:rsidR="00981A0D" w:rsidRPr="00A27062" w:rsidRDefault="00981A0D" w:rsidP="00981A0D">
      <w:r w:rsidRPr="00A27062">
        <w:t>Первое условие проверяет, что ячейка заполнена, второе – что ее значение равно true.</w:t>
      </w:r>
    </w:p>
    <w:p w14:paraId="77B7E2CE" w14:textId="77777777" w:rsidR="00981A0D" w:rsidRPr="00A27062" w:rsidRDefault="00981A0D" w:rsidP="00981A0D">
      <w:pPr>
        <w:pStyle w:val="2"/>
        <w:numPr>
          <w:ilvl w:val="2"/>
          <w:numId w:val="3"/>
        </w:numPr>
      </w:pPr>
      <w:r w:rsidRPr="00A27062">
        <w:t>Если ни один товар не выбран, вывести в окне сообщения предупреждение, что нужно отметить товары для заказа, в метку «Итог» должно быть записано исходное значение.</w:t>
      </w:r>
    </w:p>
    <w:p w14:paraId="64850087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Порядок выполнения работы</w:t>
      </w:r>
    </w:p>
    <w:p w14:paraId="5D723972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Используя Microsoft Visual Studio, создать проект C# и выполнить задания из п.5.</w:t>
      </w:r>
    </w:p>
    <w:p w14:paraId="0212B4AB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Ответить на контрольные вопросы.</w:t>
      </w:r>
    </w:p>
    <w:p w14:paraId="22A9A6F7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Содержание отчета</w:t>
      </w:r>
    </w:p>
    <w:p w14:paraId="617716F7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Титульный лист</w:t>
      </w:r>
    </w:p>
    <w:p w14:paraId="30B8EC48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Цель работы</w:t>
      </w:r>
    </w:p>
    <w:p w14:paraId="414D44DF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Ответы на контрольные вопросы</w:t>
      </w:r>
    </w:p>
    <w:p w14:paraId="4C57FA20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Вывод</w:t>
      </w:r>
    </w:p>
    <w:p w14:paraId="662372AB" w14:textId="77777777" w:rsidR="00981A0D" w:rsidRPr="00A27062" w:rsidRDefault="00981A0D" w:rsidP="00981A0D">
      <w:pPr>
        <w:pStyle w:val="1"/>
        <w:numPr>
          <w:ilvl w:val="0"/>
          <w:numId w:val="3"/>
        </w:numPr>
      </w:pPr>
      <w:r w:rsidRPr="00A27062">
        <w:t>Контрольные вопросы</w:t>
      </w:r>
    </w:p>
    <w:p w14:paraId="78F2EA2D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Что такое DataGridView и для чего он используется?</w:t>
      </w:r>
    </w:p>
    <w:p w14:paraId="1A0EBB4F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Что такое BindingSource и для чего он используется?</w:t>
      </w:r>
    </w:p>
    <w:p w14:paraId="42347C06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Какие режимы работы с данными поддерживаются в элементе DataGridView?</w:t>
      </w:r>
    </w:p>
    <w:p w14:paraId="7286C01A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Как связать DataGridView с данными типа список (List&lt;T&gt;)?</w:t>
      </w:r>
    </w:p>
    <w:p w14:paraId="3684A20D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Какие типы столбцов поддерживаются в DataGridView?</w:t>
      </w:r>
    </w:p>
    <w:p w14:paraId="1949A943" w14:textId="77777777" w:rsidR="00981A0D" w:rsidRPr="00A27062" w:rsidRDefault="00981A0D" w:rsidP="00981A0D">
      <w:pPr>
        <w:pStyle w:val="2"/>
        <w:numPr>
          <w:ilvl w:val="1"/>
          <w:numId w:val="3"/>
        </w:numPr>
      </w:pPr>
      <w:r w:rsidRPr="00A27062">
        <w:t>Как получить доступ к значению определенной ячейки?</w:t>
      </w:r>
    </w:p>
    <w:p w14:paraId="39EF2F54" w14:textId="77777777" w:rsidR="00981A0D" w:rsidRPr="005F3C33" w:rsidRDefault="00981A0D" w:rsidP="00981A0D">
      <w:pPr>
        <w:pStyle w:val="2"/>
        <w:numPr>
          <w:ilvl w:val="1"/>
          <w:numId w:val="3"/>
        </w:numPr>
      </w:pPr>
      <w:r w:rsidRPr="00A27062">
        <w:t>Какие свойства позволяют настроить стиль отображения строк и ячеек DataGridView?</w:t>
      </w:r>
    </w:p>
    <w:p w14:paraId="56560A37" w14:textId="4E6D283B" w:rsidR="00EE187F" w:rsidRPr="00981A0D" w:rsidRDefault="00EE187F" w:rsidP="00981A0D"/>
    <w:sectPr w:rsidR="00EE187F" w:rsidRPr="00981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57865"/>
    <w:rsid w:val="0016046B"/>
    <w:rsid w:val="001645AA"/>
    <w:rsid w:val="00172B15"/>
    <w:rsid w:val="00182495"/>
    <w:rsid w:val="0018259A"/>
    <w:rsid w:val="001874D7"/>
    <w:rsid w:val="001974B9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943A8"/>
    <w:rsid w:val="002E0231"/>
    <w:rsid w:val="00323285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06646"/>
    <w:rsid w:val="00411272"/>
    <w:rsid w:val="00414633"/>
    <w:rsid w:val="00443427"/>
    <w:rsid w:val="004759E4"/>
    <w:rsid w:val="00476383"/>
    <w:rsid w:val="004A1472"/>
    <w:rsid w:val="004A368A"/>
    <w:rsid w:val="004E04B3"/>
    <w:rsid w:val="004E2808"/>
    <w:rsid w:val="004E4FA5"/>
    <w:rsid w:val="004F178F"/>
    <w:rsid w:val="00514302"/>
    <w:rsid w:val="00564E59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E6FA6"/>
    <w:rsid w:val="006F41C3"/>
    <w:rsid w:val="007069FE"/>
    <w:rsid w:val="00711D0F"/>
    <w:rsid w:val="0071638D"/>
    <w:rsid w:val="00723E7E"/>
    <w:rsid w:val="00735A9E"/>
    <w:rsid w:val="0074683A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3E22"/>
    <w:rsid w:val="007F6037"/>
    <w:rsid w:val="00814C20"/>
    <w:rsid w:val="00840ABB"/>
    <w:rsid w:val="00871EDC"/>
    <w:rsid w:val="00871F2D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60D9B"/>
    <w:rsid w:val="00972EA7"/>
    <w:rsid w:val="00981A0D"/>
    <w:rsid w:val="0099194A"/>
    <w:rsid w:val="00996E78"/>
    <w:rsid w:val="009A5CA5"/>
    <w:rsid w:val="009F7E05"/>
    <w:rsid w:val="00A24A5A"/>
    <w:rsid w:val="00A52F1F"/>
    <w:rsid w:val="00A5787A"/>
    <w:rsid w:val="00A7632F"/>
    <w:rsid w:val="00A81B5D"/>
    <w:rsid w:val="00AA3FFC"/>
    <w:rsid w:val="00AD035D"/>
    <w:rsid w:val="00AE001F"/>
    <w:rsid w:val="00AF0E8D"/>
    <w:rsid w:val="00AF2C43"/>
    <w:rsid w:val="00B1450B"/>
    <w:rsid w:val="00B20CBB"/>
    <w:rsid w:val="00B22940"/>
    <w:rsid w:val="00B34EF6"/>
    <w:rsid w:val="00B36B1F"/>
    <w:rsid w:val="00B54E73"/>
    <w:rsid w:val="00B63F95"/>
    <w:rsid w:val="00B744F4"/>
    <w:rsid w:val="00B74820"/>
    <w:rsid w:val="00B83CE0"/>
    <w:rsid w:val="00B85644"/>
    <w:rsid w:val="00B87733"/>
    <w:rsid w:val="00BA2188"/>
    <w:rsid w:val="00BA6611"/>
    <w:rsid w:val="00BB18E8"/>
    <w:rsid w:val="00BC00F8"/>
    <w:rsid w:val="00BC582F"/>
    <w:rsid w:val="00BC5D54"/>
    <w:rsid w:val="00BE7E11"/>
    <w:rsid w:val="00BF1897"/>
    <w:rsid w:val="00C16FE8"/>
    <w:rsid w:val="00C25A79"/>
    <w:rsid w:val="00C33D3A"/>
    <w:rsid w:val="00C56EC6"/>
    <w:rsid w:val="00C87255"/>
    <w:rsid w:val="00C9370F"/>
    <w:rsid w:val="00CB2982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D39A1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14A16"/>
    <w:rsid w:val="00F42AF7"/>
    <w:rsid w:val="00F45B5C"/>
    <w:rsid w:val="00F45FE0"/>
    <w:rsid w:val="00F55D30"/>
    <w:rsid w:val="00F70D8A"/>
    <w:rsid w:val="00F80F65"/>
    <w:rsid w:val="00F83B42"/>
    <w:rsid w:val="00FA0777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160</TotalTime>
  <Pages>4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148</cp:revision>
  <dcterms:created xsi:type="dcterms:W3CDTF">2025-09-23T15:30:00Z</dcterms:created>
  <dcterms:modified xsi:type="dcterms:W3CDTF">2025-11-20T17:26:00Z</dcterms:modified>
</cp:coreProperties>
</file>