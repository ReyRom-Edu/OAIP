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86836" w14:textId="77777777" w:rsidR="00871F2D" w:rsidRPr="00296843" w:rsidRDefault="00871F2D" w:rsidP="00871F2D">
      <w:pPr>
        <w:pStyle w:val="10"/>
      </w:pPr>
      <w:r w:rsidRPr="00296843">
        <w:t>Лабораторная работа №26</w:t>
      </w:r>
      <w:r>
        <w:br/>
      </w:r>
      <w:r w:rsidRPr="00296843">
        <w:t>Создание проекта с использованием компонентов выбора</w:t>
      </w:r>
    </w:p>
    <w:p w14:paraId="2122D6D5" w14:textId="77777777" w:rsidR="00871F2D" w:rsidRPr="00296843" w:rsidRDefault="00871F2D" w:rsidP="00871F2D">
      <w:pPr>
        <w:pStyle w:val="1"/>
        <w:numPr>
          <w:ilvl w:val="0"/>
          <w:numId w:val="7"/>
        </w:numPr>
      </w:pPr>
      <w:r w:rsidRPr="00296843">
        <w:t>Цель работы</w:t>
      </w:r>
    </w:p>
    <w:p w14:paraId="50985C8E" w14:textId="77777777" w:rsidR="00871F2D" w:rsidRPr="00296843" w:rsidRDefault="00871F2D" w:rsidP="00871F2D">
      <w:pPr>
        <w:pStyle w:val="2"/>
        <w:numPr>
          <w:ilvl w:val="1"/>
          <w:numId w:val="3"/>
        </w:numPr>
      </w:pPr>
      <w:r w:rsidRPr="00296843">
        <w:t>Изучить свойства и процесс обработки событий элементов выбора в приложении на C#.</w:t>
      </w:r>
    </w:p>
    <w:p w14:paraId="00238FC1" w14:textId="77777777" w:rsidR="00871F2D" w:rsidRPr="00296843" w:rsidRDefault="00871F2D" w:rsidP="00871F2D">
      <w:pPr>
        <w:pStyle w:val="1"/>
        <w:numPr>
          <w:ilvl w:val="0"/>
          <w:numId w:val="3"/>
        </w:numPr>
      </w:pPr>
      <w:r w:rsidRPr="00296843">
        <w:rPr>
          <w:bCs/>
        </w:rPr>
        <w:t>Литература</w:t>
      </w:r>
    </w:p>
    <w:p w14:paraId="6F4E7C42" w14:textId="77777777" w:rsidR="00871F2D" w:rsidRPr="00296843" w:rsidRDefault="00871F2D" w:rsidP="00871F2D">
      <w:pPr>
        <w:pStyle w:val="2"/>
        <w:numPr>
          <w:ilvl w:val="1"/>
          <w:numId w:val="3"/>
        </w:numPr>
      </w:pPr>
      <w:proofErr w:type="spellStart"/>
      <w:r w:rsidRPr="00296843">
        <w:t>Фленов</w:t>
      </w:r>
      <w:proofErr w:type="spellEnd"/>
      <w:r w:rsidRPr="00296843">
        <w:t xml:space="preserve">, М.Е. Библия C#. – 3 изд.– Санкт-Петербург: БХВ-Петербург, 2016. – Режим доступа: https://ibooks.ru/reading.php?productid=353561, только для зарегистрированных пользователей. – </w:t>
      </w:r>
      <w:proofErr w:type="spellStart"/>
      <w:r w:rsidRPr="00296843">
        <w:t>Загл</w:t>
      </w:r>
      <w:proofErr w:type="spellEnd"/>
      <w:r w:rsidRPr="00296843">
        <w:t>. с экрана. – п.5.7.</w:t>
      </w:r>
    </w:p>
    <w:p w14:paraId="3101E312" w14:textId="77777777" w:rsidR="00871F2D" w:rsidRPr="00296843" w:rsidRDefault="00871F2D" w:rsidP="00871F2D">
      <w:pPr>
        <w:pStyle w:val="1"/>
        <w:numPr>
          <w:ilvl w:val="0"/>
          <w:numId w:val="3"/>
        </w:numPr>
      </w:pPr>
      <w:r w:rsidRPr="00296843">
        <w:t>Подготовка к работе</w:t>
      </w:r>
    </w:p>
    <w:p w14:paraId="3070EB67" w14:textId="77777777" w:rsidR="00871F2D" w:rsidRPr="00296843" w:rsidRDefault="00871F2D" w:rsidP="00871F2D">
      <w:pPr>
        <w:pStyle w:val="2"/>
        <w:numPr>
          <w:ilvl w:val="1"/>
          <w:numId w:val="3"/>
        </w:numPr>
      </w:pPr>
      <w:r w:rsidRPr="00296843">
        <w:t>Повторить теоретический материал (см. п.2).</w:t>
      </w:r>
    </w:p>
    <w:p w14:paraId="77039B4B" w14:textId="77777777" w:rsidR="00871F2D" w:rsidRPr="00296843" w:rsidRDefault="00871F2D" w:rsidP="00871F2D">
      <w:pPr>
        <w:pStyle w:val="2"/>
        <w:numPr>
          <w:ilvl w:val="1"/>
          <w:numId w:val="3"/>
        </w:numPr>
      </w:pPr>
      <w:r w:rsidRPr="00296843">
        <w:t>Изучить описание лабораторной работы.</w:t>
      </w:r>
    </w:p>
    <w:p w14:paraId="60697405" w14:textId="77777777" w:rsidR="00871F2D" w:rsidRPr="00296843" w:rsidRDefault="00871F2D" w:rsidP="00871F2D">
      <w:pPr>
        <w:pStyle w:val="1"/>
        <w:numPr>
          <w:ilvl w:val="0"/>
          <w:numId w:val="3"/>
        </w:numPr>
      </w:pPr>
      <w:r w:rsidRPr="00296843">
        <w:t>Основное оборудование</w:t>
      </w:r>
    </w:p>
    <w:p w14:paraId="4894D3AF" w14:textId="77777777" w:rsidR="00871F2D" w:rsidRPr="00296843" w:rsidRDefault="00871F2D" w:rsidP="00871F2D">
      <w:pPr>
        <w:pStyle w:val="2"/>
        <w:numPr>
          <w:ilvl w:val="1"/>
          <w:numId w:val="3"/>
        </w:numPr>
      </w:pPr>
      <w:r w:rsidRPr="00296843">
        <w:t>Персональный компьютер.</w:t>
      </w:r>
    </w:p>
    <w:p w14:paraId="1089C1AF" w14:textId="77777777" w:rsidR="00871F2D" w:rsidRPr="00296843" w:rsidRDefault="00871F2D" w:rsidP="00871F2D">
      <w:pPr>
        <w:pStyle w:val="1"/>
        <w:numPr>
          <w:ilvl w:val="0"/>
          <w:numId w:val="3"/>
        </w:numPr>
      </w:pPr>
      <w:r w:rsidRPr="00296843">
        <w:t>Задание</w:t>
      </w:r>
    </w:p>
    <w:p w14:paraId="0FD819A3" w14:textId="77777777" w:rsidR="00871F2D" w:rsidRDefault="00871F2D" w:rsidP="00871F2D"/>
    <w:p w14:paraId="705C4B7E" w14:textId="77777777" w:rsidR="00871F2D" w:rsidRPr="00296843" w:rsidRDefault="00871F2D" w:rsidP="00871F2D">
      <w:r w:rsidRPr="00296843">
        <w:t>Создать оконное приложение с главной формой и дополнительными формами (на каждой выполнено одно из заданий). Реализовать переход к этим формам с главной формы при нажатии на соответствующие кнопки. Задание выполняется по вариантам (1 вариант — нечетный № ПК, 2 вариант — четный № ПК).</w:t>
      </w:r>
    </w:p>
    <w:p w14:paraId="1FC91357" w14:textId="77777777" w:rsidR="00871F2D" w:rsidRDefault="00871F2D" w:rsidP="00871F2D">
      <w:pPr>
        <w:pStyle w:val="2"/>
        <w:numPr>
          <w:ilvl w:val="1"/>
          <w:numId w:val="3"/>
        </w:numPr>
      </w:pPr>
      <w:r w:rsidRPr="00296843">
        <w:t xml:space="preserve">Применение </w:t>
      </w:r>
      <w:proofErr w:type="spellStart"/>
      <w:r w:rsidRPr="00296843">
        <w:t>CheckBox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871F2D" w14:paraId="12F19579" w14:textId="77777777" w:rsidTr="0084613A">
        <w:tc>
          <w:tcPr>
            <w:tcW w:w="1696" w:type="dxa"/>
            <w:vAlign w:val="center"/>
          </w:tcPr>
          <w:p w14:paraId="7FF7C01A" w14:textId="77777777" w:rsidR="00871F2D" w:rsidRDefault="00871F2D" w:rsidP="0084613A">
            <w:pPr>
              <w:jc w:val="center"/>
            </w:pPr>
            <w:r>
              <w:t>№ варианта</w:t>
            </w:r>
          </w:p>
        </w:tc>
        <w:tc>
          <w:tcPr>
            <w:tcW w:w="7649" w:type="dxa"/>
            <w:vAlign w:val="center"/>
          </w:tcPr>
          <w:p w14:paraId="5E919AEE" w14:textId="77777777" w:rsidR="00871F2D" w:rsidRDefault="00871F2D" w:rsidP="0084613A">
            <w:pPr>
              <w:jc w:val="center"/>
            </w:pPr>
            <w:r>
              <w:t>Задание</w:t>
            </w:r>
          </w:p>
        </w:tc>
      </w:tr>
      <w:tr w:rsidR="00871F2D" w14:paraId="52CA0774" w14:textId="77777777" w:rsidTr="0084613A">
        <w:tc>
          <w:tcPr>
            <w:tcW w:w="1696" w:type="dxa"/>
          </w:tcPr>
          <w:p w14:paraId="590003D8" w14:textId="77777777" w:rsidR="00871F2D" w:rsidRDefault="00871F2D" w:rsidP="0084613A">
            <w:pPr>
              <w:jc w:val="center"/>
            </w:pPr>
            <w:r>
              <w:t>1</w:t>
            </w:r>
          </w:p>
        </w:tc>
        <w:tc>
          <w:tcPr>
            <w:tcW w:w="7649" w:type="dxa"/>
          </w:tcPr>
          <w:p w14:paraId="70A05AD8" w14:textId="77777777" w:rsidR="00871F2D" w:rsidRDefault="00871F2D" w:rsidP="0084613A">
            <w:r w:rsidRPr="00296843">
              <w:t xml:space="preserve">Создать форму авторизации пользователя. Настроить ее заголовок. Добавить на форму поля ввода для того, чтобы пользователь ввел логин и пароль и кнопку «Авторизоваться» (авторизацию реализовывать не нужно). Снабдить поля ввода метками, чтобы пользователь понимал, что он должен ввести. Добавить на форму </w:t>
            </w:r>
            <w:proofErr w:type="spellStart"/>
            <w:r w:rsidRPr="00296843">
              <w:t>CheckBox</w:t>
            </w:r>
            <w:proofErr w:type="spellEnd"/>
            <w:r w:rsidRPr="00296843">
              <w:t xml:space="preserve"> с подписью «Показать пароль». Если флажок отмечен, пароль должен отображаться, иначе – скрываться за звездочками.</w:t>
            </w:r>
          </w:p>
        </w:tc>
      </w:tr>
      <w:tr w:rsidR="00871F2D" w14:paraId="093F6606" w14:textId="77777777" w:rsidTr="0084613A">
        <w:tc>
          <w:tcPr>
            <w:tcW w:w="1696" w:type="dxa"/>
          </w:tcPr>
          <w:p w14:paraId="2B8CD811" w14:textId="77777777" w:rsidR="00871F2D" w:rsidRDefault="00871F2D" w:rsidP="0084613A">
            <w:pPr>
              <w:jc w:val="center"/>
            </w:pPr>
            <w:r>
              <w:t>2</w:t>
            </w:r>
          </w:p>
        </w:tc>
        <w:tc>
          <w:tcPr>
            <w:tcW w:w="7649" w:type="dxa"/>
          </w:tcPr>
          <w:p w14:paraId="5549BF5E" w14:textId="77777777" w:rsidR="00871F2D" w:rsidRDefault="00871F2D" w:rsidP="0084613A">
            <w:r w:rsidRPr="00296843">
              <w:t xml:space="preserve">Создать форму подписки на рассылку. Настроить ее заголовок. Добавить на форму поля ввода для того, чтобы пользователь ввел логин и </w:t>
            </w:r>
            <w:proofErr w:type="spellStart"/>
            <w:r w:rsidRPr="00296843">
              <w:t>email</w:t>
            </w:r>
            <w:proofErr w:type="spellEnd"/>
            <w:r w:rsidRPr="00296843">
              <w:t xml:space="preserve"> и кнопку «Подписаться» (подписку реализовывать не нужно). Снабдить поля ввода метками, чтобы пользователь понимал, что он должен ввести. Добавить на форму </w:t>
            </w:r>
            <w:proofErr w:type="spellStart"/>
            <w:r w:rsidRPr="00296843">
              <w:t>CheckBox</w:t>
            </w:r>
            <w:proofErr w:type="spellEnd"/>
            <w:r w:rsidRPr="00296843">
              <w:t xml:space="preserve"> с подписью «Я согласен на получение рассылки». Если флажок отмечен, кнопка «Подписаться» должна быть доступной для нажатия, иначе – недоступной, но видимой.</w:t>
            </w:r>
          </w:p>
        </w:tc>
      </w:tr>
    </w:tbl>
    <w:p w14:paraId="6039A4BB" w14:textId="77777777" w:rsidR="00871F2D" w:rsidRDefault="00871F2D" w:rsidP="00871F2D">
      <w:pPr>
        <w:pStyle w:val="2"/>
        <w:numPr>
          <w:ilvl w:val="1"/>
          <w:numId w:val="3"/>
        </w:numPr>
      </w:pPr>
      <w:r w:rsidRPr="00296843">
        <w:lastRenderedPageBreak/>
        <w:t xml:space="preserve">Применение </w:t>
      </w:r>
      <w:proofErr w:type="spellStart"/>
      <w:r w:rsidRPr="00296843">
        <w:t>RadioButton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871F2D" w14:paraId="512089F9" w14:textId="77777777" w:rsidTr="0084613A">
        <w:tc>
          <w:tcPr>
            <w:tcW w:w="1696" w:type="dxa"/>
            <w:vAlign w:val="center"/>
          </w:tcPr>
          <w:p w14:paraId="1E718EC0" w14:textId="77777777" w:rsidR="00871F2D" w:rsidRDefault="00871F2D" w:rsidP="0084613A">
            <w:pPr>
              <w:jc w:val="center"/>
            </w:pPr>
            <w:r>
              <w:t>№ варианта</w:t>
            </w:r>
          </w:p>
        </w:tc>
        <w:tc>
          <w:tcPr>
            <w:tcW w:w="7649" w:type="dxa"/>
            <w:vAlign w:val="center"/>
          </w:tcPr>
          <w:p w14:paraId="057E160C" w14:textId="77777777" w:rsidR="00871F2D" w:rsidRDefault="00871F2D" w:rsidP="0084613A">
            <w:pPr>
              <w:jc w:val="center"/>
            </w:pPr>
            <w:r>
              <w:t>Задание</w:t>
            </w:r>
          </w:p>
        </w:tc>
      </w:tr>
      <w:tr w:rsidR="00871F2D" w14:paraId="23CBA1A1" w14:textId="77777777" w:rsidTr="0084613A">
        <w:tc>
          <w:tcPr>
            <w:tcW w:w="1696" w:type="dxa"/>
          </w:tcPr>
          <w:p w14:paraId="6859F776" w14:textId="77777777" w:rsidR="00871F2D" w:rsidRDefault="00871F2D" w:rsidP="0084613A">
            <w:pPr>
              <w:jc w:val="center"/>
            </w:pPr>
            <w:r>
              <w:t>1</w:t>
            </w:r>
          </w:p>
        </w:tc>
        <w:tc>
          <w:tcPr>
            <w:tcW w:w="7649" w:type="dxa"/>
          </w:tcPr>
          <w:p w14:paraId="5E775A2F" w14:textId="77777777" w:rsidR="00871F2D" w:rsidRDefault="00871F2D" w:rsidP="0084613A">
            <w:r w:rsidRPr="00296843">
              <w:t xml:space="preserve">Создать форму для вычислений. Настроить ее заголовок. Добавить на форму два поля ввода для того, чтобы пользователь ввел два числа, и кнопку «Вычислить». Снабдить поля ввода метками, чтобы пользователь понимал, что он должен ввести. Добавить на форму 4 элемента </w:t>
            </w:r>
            <w:proofErr w:type="spellStart"/>
            <w:r w:rsidRPr="00296843">
              <w:t>RadioButton</w:t>
            </w:r>
            <w:proofErr w:type="spellEnd"/>
            <w:r w:rsidRPr="00296843">
              <w:t xml:space="preserve"> с подписями «+» «-» «*» «/». При нажатии на кнопку требуется выводить результат вычисления выбранной операции в метку. По умолчанию должно быть выбрано сложение.</w:t>
            </w:r>
          </w:p>
        </w:tc>
      </w:tr>
      <w:tr w:rsidR="00871F2D" w14:paraId="498CCB2A" w14:textId="77777777" w:rsidTr="0084613A">
        <w:tc>
          <w:tcPr>
            <w:tcW w:w="1696" w:type="dxa"/>
          </w:tcPr>
          <w:p w14:paraId="56046E2F" w14:textId="77777777" w:rsidR="00871F2D" w:rsidRDefault="00871F2D" w:rsidP="0084613A">
            <w:pPr>
              <w:jc w:val="center"/>
            </w:pPr>
            <w:r>
              <w:t>2</w:t>
            </w:r>
          </w:p>
        </w:tc>
        <w:tc>
          <w:tcPr>
            <w:tcW w:w="7649" w:type="dxa"/>
          </w:tcPr>
          <w:p w14:paraId="0303F2F8" w14:textId="77777777" w:rsidR="00871F2D" w:rsidRDefault="00871F2D" w:rsidP="0084613A">
            <w:r w:rsidRPr="00296843">
              <w:t xml:space="preserve">Создать форму для перевода длины в метры. Настроить ее заголовок. Добавить на форму поле ввода для того, чтобы пользователь ввел исходное значение, и кнопку «Перевести». Снабдить поле ввода меткой, чтобы пользователь понимал, что он должен ввести. Добавить на форму 4 элемента </w:t>
            </w:r>
            <w:proofErr w:type="spellStart"/>
            <w:r w:rsidRPr="00296843">
              <w:t>RadioButton</w:t>
            </w:r>
            <w:proofErr w:type="spellEnd"/>
            <w:r w:rsidRPr="00296843">
              <w:t xml:space="preserve"> с подписями «дюймы», «километры», «сантиметры», «футы» для выбора исходной единицы измерения. При нажатии на кнопку требуется выводить результат перевода из указанной единицы измерения в метры в метку. По умолчанию должны быть выбрано «километры».</w:t>
            </w:r>
          </w:p>
        </w:tc>
      </w:tr>
    </w:tbl>
    <w:p w14:paraId="395AF782" w14:textId="77777777" w:rsidR="00871F2D" w:rsidRDefault="00871F2D" w:rsidP="00871F2D">
      <w:pPr>
        <w:pStyle w:val="2"/>
        <w:numPr>
          <w:ilvl w:val="1"/>
          <w:numId w:val="3"/>
        </w:numPr>
      </w:pPr>
      <w:r w:rsidRPr="00296843">
        <w:t xml:space="preserve">Применение </w:t>
      </w:r>
      <w:proofErr w:type="spellStart"/>
      <w:r w:rsidRPr="00296843">
        <w:t>DateTimePicker</w:t>
      </w:r>
      <w:proofErr w:type="spellEnd"/>
      <w:r w:rsidRPr="00296843">
        <w:t xml:space="preserve"> с флажком</w:t>
      </w:r>
    </w:p>
    <w:p w14:paraId="71D5FA42" w14:textId="77777777" w:rsidR="00871F2D" w:rsidRPr="00296843" w:rsidRDefault="00871F2D" w:rsidP="00871F2D">
      <w:pPr>
        <w:pStyle w:val="2"/>
        <w:numPr>
          <w:ilvl w:val="2"/>
          <w:numId w:val="3"/>
        </w:numPr>
      </w:pPr>
      <w:r w:rsidRPr="00296843">
        <w:t>Создать форму для заказа билетов на самолет с двумя полями ввода города вылета и города прилета и поля ввода дат (дата вылета «Туда» и дата вылета «Обратно»). Снабдить все поля ввода метками, чтобы пользователь понимал, что он должен ввести.</w:t>
      </w:r>
    </w:p>
    <w:p w14:paraId="38EEB37B" w14:textId="77777777" w:rsidR="00871F2D" w:rsidRPr="00296843" w:rsidRDefault="00871F2D" w:rsidP="00871F2D">
      <w:pPr>
        <w:pStyle w:val="2"/>
        <w:numPr>
          <w:ilvl w:val="2"/>
          <w:numId w:val="3"/>
        </w:numPr>
      </w:pPr>
      <w:r w:rsidRPr="00296843">
        <w:t xml:space="preserve">У второго поля ввода даты указать свойство </w:t>
      </w:r>
      <w:proofErr w:type="spellStart"/>
      <w:r w:rsidRPr="00296843">
        <w:t>ShowCheckBox</w:t>
      </w:r>
      <w:proofErr w:type="spellEnd"/>
      <w:r w:rsidRPr="00296843">
        <w:t xml:space="preserve">: </w:t>
      </w:r>
      <w:proofErr w:type="spellStart"/>
      <w:r w:rsidRPr="00296843">
        <w:t>true</w:t>
      </w:r>
      <w:proofErr w:type="spellEnd"/>
      <w:r w:rsidRPr="00296843">
        <w:t>, чтобы можно было указать, требуется ли обратный билет.</w:t>
      </w:r>
    </w:p>
    <w:p w14:paraId="3868591D" w14:textId="77777777" w:rsidR="00871F2D" w:rsidRPr="00296843" w:rsidRDefault="00871F2D" w:rsidP="00871F2D">
      <w:pPr>
        <w:pStyle w:val="2"/>
        <w:numPr>
          <w:ilvl w:val="2"/>
          <w:numId w:val="3"/>
        </w:numPr>
      </w:pPr>
      <w:r w:rsidRPr="00296843">
        <w:t>Добавить на форму кнопку «Заказать», при нажатии на которую нужно выводить информацию о заказе в следующем виде:</w:t>
      </w:r>
    </w:p>
    <w:p w14:paraId="162F88CD" w14:textId="77777777" w:rsidR="00871F2D" w:rsidRPr="00296843" w:rsidRDefault="00871F2D" w:rsidP="00871F2D">
      <w:r w:rsidRPr="00296843">
        <w:t xml:space="preserve">Билет: </w:t>
      </w:r>
      <w:proofErr w:type="spellStart"/>
      <w:r w:rsidRPr="00296843">
        <w:t>дд.мм.гггг</w:t>
      </w:r>
      <w:proofErr w:type="spellEnd"/>
      <w:r w:rsidRPr="00296843">
        <w:t xml:space="preserve"> Город1 - Город2</w:t>
      </w:r>
    </w:p>
    <w:p w14:paraId="389FDD17" w14:textId="77777777" w:rsidR="00871F2D" w:rsidRPr="00296843" w:rsidRDefault="00871F2D" w:rsidP="00871F2D">
      <w:r w:rsidRPr="00296843">
        <w:t xml:space="preserve">Обратный билет: </w:t>
      </w:r>
      <w:proofErr w:type="spellStart"/>
      <w:r w:rsidRPr="00296843">
        <w:t>дд.мм.гггг</w:t>
      </w:r>
      <w:proofErr w:type="spellEnd"/>
      <w:r w:rsidRPr="00296843">
        <w:t xml:space="preserve"> Город2 - Город1</w:t>
      </w:r>
    </w:p>
    <w:p w14:paraId="67F1932B" w14:textId="77777777" w:rsidR="00871F2D" w:rsidRDefault="00871F2D" w:rsidP="00871F2D">
      <w:pPr>
        <w:pStyle w:val="2"/>
        <w:numPr>
          <w:ilvl w:val="2"/>
          <w:numId w:val="3"/>
        </w:numPr>
      </w:pPr>
      <w:r w:rsidRPr="00296843">
        <w:t xml:space="preserve">Если флажок у даты вылета «Обратно» не отмечен, то не выводить </w:t>
      </w:r>
      <w:proofErr w:type="spellStart"/>
      <w:r w:rsidRPr="00296843">
        <w:t>инфомацию</w:t>
      </w:r>
      <w:proofErr w:type="spellEnd"/>
      <w:r w:rsidRPr="00296843">
        <w:t xml:space="preserve"> об обратном билете.</w:t>
      </w:r>
    </w:p>
    <w:p w14:paraId="7CDBCC20" w14:textId="7E31F3E0" w:rsidR="00BC5D54" w:rsidRDefault="00BC5D54" w:rsidP="00157865">
      <w:pPr>
        <w:pStyle w:val="2"/>
        <w:numPr>
          <w:ilvl w:val="1"/>
          <w:numId w:val="3"/>
        </w:numPr>
      </w:pPr>
      <w:r>
        <w:t xml:space="preserve">Реализация простой формы опроса при помощи </w:t>
      </w:r>
      <w:r w:rsidR="00A24A5A">
        <w:t>компонентов выбора</w:t>
      </w:r>
    </w:p>
    <w:p w14:paraId="608AE43B" w14:textId="22DE0AF4" w:rsidR="00157865" w:rsidRDefault="00406646" w:rsidP="00BC5D54">
      <w:pPr>
        <w:pStyle w:val="2"/>
        <w:numPr>
          <w:ilvl w:val="2"/>
          <w:numId w:val="3"/>
        </w:numPr>
      </w:pPr>
      <w:r>
        <w:t>Реализовать форм</w:t>
      </w:r>
      <w:r w:rsidR="00AA3FFC">
        <w:t>у</w:t>
      </w:r>
      <w:r>
        <w:t>-загото</w:t>
      </w:r>
      <w:r w:rsidR="004A1472">
        <w:t>в</w:t>
      </w:r>
      <w:r>
        <w:t>ки</w:t>
      </w:r>
      <w:r w:rsidR="004A1472">
        <w:t>, на к</w:t>
      </w:r>
      <w:r w:rsidR="00F14A16">
        <w:t>оторой</w:t>
      </w:r>
      <w:r w:rsidR="004A1472">
        <w:t xml:space="preserve"> расположить </w:t>
      </w:r>
      <w:r w:rsidR="00564E59">
        <w:t>метку</w:t>
      </w:r>
      <w:r w:rsidR="00A24A5A">
        <w:t>, кнопку «Далее»</w:t>
      </w:r>
      <w:r w:rsidR="00564E59">
        <w:t xml:space="preserve"> и</w:t>
      </w:r>
      <w:r w:rsidR="00AA3FFC">
        <w:t xml:space="preserve"> 2 панели:</w:t>
      </w:r>
      <w:r w:rsidR="00564E59">
        <w:t xml:space="preserve"> 4 </w:t>
      </w:r>
      <w:proofErr w:type="spellStart"/>
      <w:r w:rsidR="00564E59" w:rsidRPr="00296843">
        <w:t>CheckBox</w:t>
      </w:r>
      <w:proofErr w:type="spellEnd"/>
      <w:r w:rsidR="00564E59">
        <w:t xml:space="preserve"> (на первой</w:t>
      </w:r>
      <w:r w:rsidR="0099194A">
        <w:t xml:space="preserve"> для множественного ответа</w:t>
      </w:r>
      <w:r w:rsidR="00564E59">
        <w:t xml:space="preserve">) </w:t>
      </w:r>
      <w:r w:rsidR="00BC5D54">
        <w:t xml:space="preserve">/ </w:t>
      </w:r>
      <w:r w:rsidR="00564E59">
        <w:t xml:space="preserve">4 </w:t>
      </w:r>
      <w:proofErr w:type="spellStart"/>
      <w:r w:rsidR="00564E59" w:rsidRPr="00296843">
        <w:t>RadioButton</w:t>
      </w:r>
      <w:proofErr w:type="spellEnd"/>
      <w:r w:rsidR="00564E59">
        <w:t xml:space="preserve"> (на второй</w:t>
      </w:r>
      <w:r w:rsidR="0099194A">
        <w:t xml:space="preserve"> для одиночного ответа</w:t>
      </w:r>
      <w:r w:rsidR="00564E59">
        <w:t>)</w:t>
      </w:r>
      <w:r w:rsidR="00BC5D54">
        <w:t xml:space="preserve">. </w:t>
      </w:r>
      <w:r w:rsidR="00F14A16">
        <w:t>Одну из панелей сделать невидимой.</w:t>
      </w:r>
    </w:p>
    <w:p w14:paraId="2799F2DC" w14:textId="14933772" w:rsidR="00A24A5A" w:rsidRDefault="00A24A5A" w:rsidP="00BC5D54">
      <w:pPr>
        <w:pStyle w:val="2"/>
        <w:numPr>
          <w:ilvl w:val="2"/>
          <w:numId w:val="3"/>
        </w:numPr>
      </w:pPr>
      <w:r>
        <w:t xml:space="preserve">Добавить </w:t>
      </w:r>
      <w:r w:rsidR="00CB2982">
        <w:t>на форм</w:t>
      </w:r>
      <w:r w:rsidR="00AA3FFC">
        <w:t>е</w:t>
      </w:r>
      <w:r w:rsidR="00CB2982">
        <w:t xml:space="preserve"> публичный конструктор, принимающий в параметры </w:t>
      </w:r>
      <w:r w:rsidR="00BC582F">
        <w:t>информацию о</w:t>
      </w:r>
      <w:r w:rsidR="00B1450B">
        <w:t xml:space="preserve"> наборе вопросов</w:t>
      </w:r>
      <w:r w:rsidR="00BC582F">
        <w:t>, и заполняет ей соответствующие элементы управления</w:t>
      </w:r>
      <w:r w:rsidR="00323285">
        <w:t>.</w:t>
      </w:r>
    </w:p>
    <w:p w14:paraId="6393C0FE" w14:textId="47FC342D" w:rsidR="00323285" w:rsidRPr="00296843" w:rsidRDefault="00323285" w:rsidP="00BC5D54">
      <w:pPr>
        <w:pStyle w:val="2"/>
        <w:numPr>
          <w:ilvl w:val="2"/>
          <w:numId w:val="3"/>
        </w:numPr>
      </w:pPr>
      <w:r>
        <w:t>При нажатии на кнопку далее должна открываться</w:t>
      </w:r>
      <w:r w:rsidR="00F14A16">
        <w:t xml:space="preserve"> нужная панель, а вторая скрываться</w:t>
      </w:r>
      <w:r w:rsidR="002943A8">
        <w:t xml:space="preserve">. После последнего вопроса необходимо вывести результат </w:t>
      </w:r>
      <w:r w:rsidR="0099194A">
        <w:t>опроса (количество верных ответов)</w:t>
      </w:r>
      <w:r w:rsidR="002943A8">
        <w:t>.</w:t>
      </w:r>
    </w:p>
    <w:p w14:paraId="39A7D454" w14:textId="77777777" w:rsidR="00871F2D" w:rsidRPr="00296843" w:rsidRDefault="00871F2D" w:rsidP="00871F2D">
      <w:pPr>
        <w:pStyle w:val="1"/>
        <w:numPr>
          <w:ilvl w:val="0"/>
          <w:numId w:val="3"/>
        </w:numPr>
      </w:pPr>
      <w:r w:rsidRPr="00296843">
        <w:lastRenderedPageBreak/>
        <w:t>Порядок выполнения работы</w:t>
      </w:r>
    </w:p>
    <w:p w14:paraId="76897015" w14:textId="77777777" w:rsidR="00871F2D" w:rsidRPr="00296843" w:rsidRDefault="00871F2D" w:rsidP="00871F2D">
      <w:pPr>
        <w:pStyle w:val="2"/>
        <w:numPr>
          <w:ilvl w:val="1"/>
          <w:numId w:val="3"/>
        </w:numPr>
      </w:pPr>
      <w:r w:rsidRPr="00296843">
        <w:t>Используя Microsoft Visual Studio, создать проект C# и выполнить задания из п.5.</w:t>
      </w:r>
    </w:p>
    <w:p w14:paraId="119DC01B" w14:textId="77777777" w:rsidR="00871F2D" w:rsidRPr="00296843" w:rsidRDefault="00871F2D" w:rsidP="00871F2D">
      <w:pPr>
        <w:pStyle w:val="2"/>
        <w:numPr>
          <w:ilvl w:val="1"/>
          <w:numId w:val="3"/>
        </w:numPr>
      </w:pPr>
      <w:r w:rsidRPr="00296843">
        <w:t>Ответить на контрольные вопросы.</w:t>
      </w:r>
    </w:p>
    <w:p w14:paraId="6BDF83A1" w14:textId="77777777" w:rsidR="00871F2D" w:rsidRPr="00296843" w:rsidRDefault="00871F2D" w:rsidP="00871F2D">
      <w:pPr>
        <w:pStyle w:val="1"/>
        <w:numPr>
          <w:ilvl w:val="0"/>
          <w:numId w:val="3"/>
        </w:numPr>
      </w:pPr>
      <w:r w:rsidRPr="00296843">
        <w:t>Содержание отчета</w:t>
      </w:r>
    </w:p>
    <w:p w14:paraId="78C99DB0" w14:textId="77777777" w:rsidR="00871F2D" w:rsidRPr="00296843" w:rsidRDefault="00871F2D" w:rsidP="00871F2D">
      <w:pPr>
        <w:pStyle w:val="2"/>
        <w:numPr>
          <w:ilvl w:val="1"/>
          <w:numId w:val="3"/>
        </w:numPr>
      </w:pPr>
      <w:r w:rsidRPr="00296843">
        <w:t>Титульный лист</w:t>
      </w:r>
    </w:p>
    <w:p w14:paraId="69B35FD9" w14:textId="77777777" w:rsidR="00871F2D" w:rsidRPr="00296843" w:rsidRDefault="00871F2D" w:rsidP="00871F2D">
      <w:pPr>
        <w:pStyle w:val="2"/>
        <w:numPr>
          <w:ilvl w:val="1"/>
          <w:numId w:val="3"/>
        </w:numPr>
      </w:pPr>
      <w:r w:rsidRPr="00296843">
        <w:t>Цель работы</w:t>
      </w:r>
    </w:p>
    <w:p w14:paraId="2170EBDD" w14:textId="77777777" w:rsidR="00871F2D" w:rsidRPr="00296843" w:rsidRDefault="00871F2D" w:rsidP="00871F2D">
      <w:pPr>
        <w:pStyle w:val="2"/>
        <w:numPr>
          <w:ilvl w:val="1"/>
          <w:numId w:val="3"/>
        </w:numPr>
      </w:pPr>
      <w:r w:rsidRPr="00296843">
        <w:t>Ответы на контрольные вопросы</w:t>
      </w:r>
    </w:p>
    <w:p w14:paraId="04154392" w14:textId="77777777" w:rsidR="00871F2D" w:rsidRPr="00296843" w:rsidRDefault="00871F2D" w:rsidP="00871F2D">
      <w:pPr>
        <w:pStyle w:val="2"/>
        <w:numPr>
          <w:ilvl w:val="1"/>
          <w:numId w:val="3"/>
        </w:numPr>
      </w:pPr>
      <w:r w:rsidRPr="00296843">
        <w:t>Вывод</w:t>
      </w:r>
    </w:p>
    <w:p w14:paraId="3ECDFA0D" w14:textId="77777777" w:rsidR="00871F2D" w:rsidRPr="00296843" w:rsidRDefault="00871F2D" w:rsidP="00871F2D">
      <w:pPr>
        <w:pStyle w:val="1"/>
        <w:numPr>
          <w:ilvl w:val="0"/>
          <w:numId w:val="3"/>
        </w:numPr>
      </w:pPr>
      <w:r w:rsidRPr="00296843">
        <w:t>Контрольные вопросы</w:t>
      </w:r>
    </w:p>
    <w:p w14:paraId="7EFE9F88" w14:textId="77777777" w:rsidR="00871F2D" w:rsidRPr="00296843" w:rsidRDefault="00871F2D" w:rsidP="00871F2D">
      <w:pPr>
        <w:pStyle w:val="2"/>
        <w:numPr>
          <w:ilvl w:val="1"/>
          <w:numId w:val="3"/>
        </w:numPr>
      </w:pPr>
      <w:r w:rsidRPr="00296843">
        <w:t>Какой элемент управления отвечает за множественный выбор?</w:t>
      </w:r>
    </w:p>
    <w:p w14:paraId="093B2A4F" w14:textId="77777777" w:rsidR="00871F2D" w:rsidRPr="00296843" w:rsidRDefault="00871F2D" w:rsidP="00871F2D">
      <w:pPr>
        <w:pStyle w:val="2"/>
        <w:numPr>
          <w:ilvl w:val="1"/>
          <w:numId w:val="3"/>
        </w:numPr>
      </w:pPr>
      <w:r w:rsidRPr="00296843">
        <w:t xml:space="preserve">Что такое </w:t>
      </w:r>
      <w:proofErr w:type="spellStart"/>
      <w:r w:rsidRPr="00296843">
        <w:t>RadioButton</w:t>
      </w:r>
      <w:proofErr w:type="spellEnd"/>
      <w:r w:rsidRPr="00296843">
        <w:t xml:space="preserve"> и для чего он используется?</w:t>
      </w:r>
    </w:p>
    <w:p w14:paraId="3DD2BC97" w14:textId="77777777" w:rsidR="00871F2D" w:rsidRPr="00296843" w:rsidRDefault="00871F2D" w:rsidP="00871F2D">
      <w:pPr>
        <w:pStyle w:val="2"/>
        <w:numPr>
          <w:ilvl w:val="1"/>
          <w:numId w:val="3"/>
        </w:numPr>
      </w:pPr>
      <w:r w:rsidRPr="00296843">
        <w:t xml:space="preserve">Когда срабатывает событие </w:t>
      </w:r>
      <w:proofErr w:type="spellStart"/>
      <w:r w:rsidRPr="00296843">
        <w:t>CheckedChanged</w:t>
      </w:r>
      <w:proofErr w:type="spellEnd"/>
      <w:r w:rsidRPr="00296843">
        <w:t xml:space="preserve"> и в каких элементах управления оно поддерживается?</w:t>
      </w:r>
    </w:p>
    <w:p w14:paraId="5899C6EB" w14:textId="77777777" w:rsidR="00871F2D" w:rsidRPr="005F3C33" w:rsidRDefault="00871F2D" w:rsidP="00871F2D">
      <w:pPr>
        <w:pStyle w:val="2"/>
        <w:numPr>
          <w:ilvl w:val="1"/>
          <w:numId w:val="3"/>
        </w:numPr>
      </w:pPr>
      <w:r w:rsidRPr="00296843">
        <w:t>Какое свойство является основным у элементов выбора?</w:t>
      </w:r>
    </w:p>
    <w:p w14:paraId="56560A37" w14:textId="4E6D283B" w:rsidR="00EE187F" w:rsidRPr="00871F2D" w:rsidRDefault="00EE187F" w:rsidP="00871F2D"/>
    <w:sectPr w:rsidR="00EE187F" w:rsidRPr="00871F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55311"/>
    <w:rsid w:val="00070FAF"/>
    <w:rsid w:val="00080A51"/>
    <w:rsid w:val="000B1531"/>
    <w:rsid w:val="000C0097"/>
    <w:rsid w:val="00106123"/>
    <w:rsid w:val="001306AE"/>
    <w:rsid w:val="00142169"/>
    <w:rsid w:val="00147FDC"/>
    <w:rsid w:val="00157865"/>
    <w:rsid w:val="0016046B"/>
    <w:rsid w:val="001645AA"/>
    <w:rsid w:val="00172B15"/>
    <w:rsid w:val="00182495"/>
    <w:rsid w:val="0018259A"/>
    <w:rsid w:val="001874D7"/>
    <w:rsid w:val="001974B9"/>
    <w:rsid w:val="001A4923"/>
    <w:rsid w:val="001D41B2"/>
    <w:rsid w:val="001E03FF"/>
    <w:rsid w:val="001E08E7"/>
    <w:rsid w:val="001E1F5F"/>
    <w:rsid w:val="001E32F3"/>
    <w:rsid w:val="001E4D07"/>
    <w:rsid w:val="001E7749"/>
    <w:rsid w:val="001F2D59"/>
    <w:rsid w:val="00215DA5"/>
    <w:rsid w:val="00225A5E"/>
    <w:rsid w:val="002456BD"/>
    <w:rsid w:val="00253F0B"/>
    <w:rsid w:val="00261B0A"/>
    <w:rsid w:val="00271E47"/>
    <w:rsid w:val="002757AB"/>
    <w:rsid w:val="00292C9C"/>
    <w:rsid w:val="002943A8"/>
    <w:rsid w:val="002E0231"/>
    <w:rsid w:val="00323285"/>
    <w:rsid w:val="0032751F"/>
    <w:rsid w:val="00330804"/>
    <w:rsid w:val="00334820"/>
    <w:rsid w:val="00350F53"/>
    <w:rsid w:val="0036219F"/>
    <w:rsid w:val="003771A7"/>
    <w:rsid w:val="003C6A30"/>
    <w:rsid w:val="003E2CFB"/>
    <w:rsid w:val="003F5D99"/>
    <w:rsid w:val="00406646"/>
    <w:rsid w:val="00411272"/>
    <w:rsid w:val="00414633"/>
    <w:rsid w:val="00443427"/>
    <w:rsid w:val="004759E4"/>
    <w:rsid w:val="00476383"/>
    <w:rsid w:val="004A1472"/>
    <w:rsid w:val="004A368A"/>
    <w:rsid w:val="004E04B3"/>
    <w:rsid w:val="004E2808"/>
    <w:rsid w:val="004E4FA5"/>
    <w:rsid w:val="004F178F"/>
    <w:rsid w:val="00514302"/>
    <w:rsid w:val="00564E59"/>
    <w:rsid w:val="00577E85"/>
    <w:rsid w:val="00597252"/>
    <w:rsid w:val="005B2306"/>
    <w:rsid w:val="005C3728"/>
    <w:rsid w:val="005C462D"/>
    <w:rsid w:val="005C6E23"/>
    <w:rsid w:val="005F0A17"/>
    <w:rsid w:val="0061167A"/>
    <w:rsid w:val="00623DA7"/>
    <w:rsid w:val="006566A7"/>
    <w:rsid w:val="006769C8"/>
    <w:rsid w:val="00693BA2"/>
    <w:rsid w:val="006B60F6"/>
    <w:rsid w:val="006C3BE4"/>
    <w:rsid w:val="006E2B52"/>
    <w:rsid w:val="006E6FA6"/>
    <w:rsid w:val="006F41C3"/>
    <w:rsid w:val="007069FE"/>
    <w:rsid w:val="00711D0F"/>
    <w:rsid w:val="0071638D"/>
    <w:rsid w:val="00723E7E"/>
    <w:rsid w:val="00735A9E"/>
    <w:rsid w:val="007502B2"/>
    <w:rsid w:val="00761372"/>
    <w:rsid w:val="00771CEB"/>
    <w:rsid w:val="00777A49"/>
    <w:rsid w:val="00784C93"/>
    <w:rsid w:val="007A091B"/>
    <w:rsid w:val="007B2FE0"/>
    <w:rsid w:val="007B5CEA"/>
    <w:rsid w:val="007B751B"/>
    <w:rsid w:val="007F1C7C"/>
    <w:rsid w:val="007F2C11"/>
    <w:rsid w:val="007F6037"/>
    <w:rsid w:val="00814C20"/>
    <w:rsid w:val="00840ABB"/>
    <w:rsid w:val="00871EDC"/>
    <w:rsid w:val="00871F2D"/>
    <w:rsid w:val="00873CD7"/>
    <w:rsid w:val="00881FDE"/>
    <w:rsid w:val="008823E4"/>
    <w:rsid w:val="0089460B"/>
    <w:rsid w:val="00895CC0"/>
    <w:rsid w:val="008A376B"/>
    <w:rsid w:val="008B582A"/>
    <w:rsid w:val="008D59BE"/>
    <w:rsid w:val="008F18B6"/>
    <w:rsid w:val="008F25B5"/>
    <w:rsid w:val="0090066F"/>
    <w:rsid w:val="0091048A"/>
    <w:rsid w:val="009107B3"/>
    <w:rsid w:val="00925158"/>
    <w:rsid w:val="0093590A"/>
    <w:rsid w:val="00957198"/>
    <w:rsid w:val="00972EA7"/>
    <w:rsid w:val="0099194A"/>
    <w:rsid w:val="00996E78"/>
    <w:rsid w:val="009A5CA5"/>
    <w:rsid w:val="009F7E05"/>
    <w:rsid w:val="00A24A5A"/>
    <w:rsid w:val="00A52F1F"/>
    <w:rsid w:val="00A7632F"/>
    <w:rsid w:val="00A81B5D"/>
    <w:rsid w:val="00AA3FFC"/>
    <w:rsid w:val="00AD035D"/>
    <w:rsid w:val="00AF0E8D"/>
    <w:rsid w:val="00AF2C43"/>
    <w:rsid w:val="00B1450B"/>
    <w:rsid w:val="00B20CBB"/>
    <w:rsid w:val="00B34EF6"/>
    <w:rsid w:val="00B36B1F"/>
    <w:rsid w:val="00B63F95"/>
    <w:rsid w:val="00B744F4"/>
    <w:rsid w:val="00B74820"/>
    <w:rsid w:val="00B83CE0"/>
    <w:rsid w:val="00B85644"/>
    <w:rsid w:val="00B87733"/>
    <w:rsid w:val="00BB18E8"/>
    <w:rsid w:val="00BC00F8"/>
    <w:rsid w:val="00BC582F"/>
    <w:rsid w:val="00BC5D54"/>
    <w:rsid w:val="00BE7E11"/>
    <w:rsid w:val="00C16FE8"/>
    <w:rsid w:val="00C25A79"/>
    <w:rsid w:val="00C33D3A"/>
    <w:rsid w:val="00C56EC6"/>
    <w:rsid w:val="00C87255"/>
    <w:rsid w:val="00C9370F"/>
    <w:rsid w:val="00CB2982"/>
    <w:rsid w:val="00CB389F"/>
    <w:rsid w:val="00CD50E2"/>
    <w:rsid w:val="00CF0E87"/>
    <w:rsid w:val="00CF2EC0"/>
    <w:rsid w:val="00D100C2"/>
    <w:rsid w:val="00D265BF"/>
    <w:rsid w:val="00D32318"/>
    <w:rsid w:val="00D543DA"/>
    <w:rsid w:val="00D66C75"/>
    <w:rsid w:val="00D729F3"/>
    <w:rsid w:val="00D7386F"/>
    <w:rsid w:val="00D76328"/>
    <w:rsid w:val="00DD2A13"/>
    <w:rsid w:val="00DF070F"/>
    <w:rsid w:val="00E01507"/>
    <w:rsid w:val="00E019D8"/>
    <w:rsid w:val="00E13016"/>
    <w:rsid w:val="00E65989"/>
    <w:rsid w:val="00EA1265"/>
    <w:rsid w:val="00EB38BE"/>
    <w:rsid w:val="00EE187F"/>
    <w:rsid w:val="00F0702F"/>
    <w:rsid w:val="00F10A9F"/>
    <w:rsid w:val="00F1414C"/>
    <w:rsid w:val="00F14A16"/>
    <w:rsid w:val="00F42AF7"/>
    <w:rsid w:val="00F45B5C"/>
    <w:rsid w:val="00F55D30"/>
    <w:rsid w:val="00F70D8A"/>
    <w:rsid w:val="00F80F65"/>
    <w:rsid w:val="00F83B42"/>
    <w:rsid w:val="00FA0777"/>
    <w:rsid w:val="00FA6D1B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149</TotalTime>
  <Pages>3</Pages>
  <Words>680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137</cp:revision>
  <dcterms:created xsi:type="dcterms:W3CDTF">2025-09-23T15:30:00Z</dcterms:created>
  <dcterms:modified xsi:type="dcterms:W3CDTF">2025-11-16T13:44:00Z</dcterms:modified>
</cp:coreProperties>
</file>