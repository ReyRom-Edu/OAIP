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3467" w14:textId="77777777" w:rsidR="00414633" w:rsidRPr="0016393C" w:rsidRDefault="00414633" w:rsidP="00414633">
      <w:pPr>
        <w:pStyle w:val="10"/>
      </w:pPr>
      <w:r w:rsidRPr="0016393C">
        <w:t>Лабораторная работа №23</w:t>
      </w:r>
      <w:r>
        <w:br/>
      </w:r>
      <w:r w:rsidRPr="0016393C">
        <w:t>Изучение среды разработки</w:t>
      </w:r>
    </w:p>
    <w:p w14:paraId="2BC02C82" w14:textId="77777777" w:rsidR="00414633" w:rsidRPr="0016393C" w:rsidRDefault="00414633" w:rsidP="00414633">
      <w:pPr>
        <w:pStyle w:val="1"/>
        <w:numPr>
          <w:ilvl w:val="0"/>
          <w:numId w:val="7"/>
        </w:numPr>
      </w:pPr>
      <w:r w:rsidRPr="0016393C">
        <w:t>Цель работы</w:t>
      </w:r>
    </w:p>
    <w:p w14:paraId="06784FF2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Изучить процесс разработки оконных приложений на языке C# в среде Visual Studio;</w:t>
      </w:r>
    </w:p>
    <w:p w14:paraId="509FACC9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Изучить способы настройки свойств формы и процесс обработки событий.</w:t>
      </w:r>
    </w:p>
    <w:p w14:paraId="18B48BDD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Литература</w:t>
      </w:r>
    </w:p>
    <w:p w14:paraId="616665E4" w14:textId="77777777" w:rsidR="00414633" w:rsidRPr="0016393C" w:rsidRDefault="00414633" w:rsidP="00414633">
      <w:pPr>
        <w:pStyle w:val="2"/>
        <w:numPr>
          <w:ilvl w:val="1"/>
          <w:numId w:val="3"/>
        </w:numPr>
      </w:pPr>
      <w:proofErr w:type="spellStart"/>
      <w:r w:rsidRPr="0016393C">
        <w:t>Фленов</w:t>
      </w:r>
      <w:proofErr w:type="spellEnd"/>
      <w:r w:rsidRPr="0016393C">
        <w:t xml:space="preserve">, М.Е. Библия C#. – 3 изд.– Санкт-Петербург: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16393C">
        <w:t>Загл</w:t>
      </w:r>
      <w:proofErr w:type="spellEnd"/>
      <w:r w:rsidRPr="0016393C">
        <w:t>. с экрана. – п.5.1-5.5, гл.11.</w:t>
      </w:r>
    </w:p>
    <w:p w14:paraId="305FB60B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Подготовка к работе</w:t>
      </w:r>
    </w:p>
    <w:p w14:paraId="62D79225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Повторить теоретический материал (см. п.2).</w:t>
      </w:r>
    </w:p>
    <w:p w14:paraId="030E8098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Изучить описание лабораторной работы.</w:t>
      </w:r>
    </w:p>
    <w:p w14:paraId="5E67F0F4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Основное оборудование</w:t>
      </w:r>
    </w:p>
    <w:p w14:paraId="5493A126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Персональный компьютер.</w:t>
      </w:r>
    </w:p>
    <w:p w14:paraId="3E9A1DD9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Задание</w:t>
      </w:r>
    </w:p>
    <w:p w14:paraId="3977EF04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Настройка главной формы приложения</w:t>
      </w:r>
    </w:p>
    <w:p w14:paraId="4919367B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Перейти к дизайнеру формы, дважды нажав на </w:t>
      </w:r>
      <w:proofErr w:type="spellStart"/>
      <w:r w:rsidRPr="0016393C">
        <w:t>MainForm.cs</w:t>
      </w:r>
      <w:proofErr w:type="spellEnd"/>
      <w:r w:rsidRPr="0016393C">
        <w:t xml:space="preserve"> в обозревателе решений. Во вкладке Свойства (Properties) задать следующие свойства формы:</w:t>
      </w:r>
    </w:p>
    <w:p w14:paraId="674BF834" w14:textId="77777777" w:rsidR="00414633" w:rsidRPr="0016393C" w:rsidRDefault="00414633" w:rsidP="00414633">
      <w:r w:rsidRPr="0016393C">
        <w:t>– Text (заголовок формы): Главная форма;</w:t>
      </w:r>
    </w:p>
    <w:p w14:paraId="687DD5D4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StartPosition</w:t>
      </w:r>
      <w:proofErr w:type="spellEnd"/>
      <w:r w:rsidRPr="0016393C">
        <w:t xml:space="preserve"> (положение при запуске): </w:t>
      </w:r>
      <w:proofErr w:type="spellStart"/>
      <w:r w:rsidRPr="0016393C">
        <w:t>CenterScreen</w:t>
      </w:r>
      <w:proofErr w:type="spellEnd"/>
      <w:r w:rsidRPr="0016393C">
        <w:t xml:space="preserve"> (по центру экрана);</w:t>
      </w:r>
    </w:p>
    <w:p w14:paraId="3E811848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Size</w:t>
      </w:r>
      <w:proofErr w:type="spellEnd"/>
      <w:r w:rsidRPr="0016393C">
        <w:t xml:space="preserve"> (размер): ширина: 250, высота: 350;</w:t>
      </w:r>
    </w:p>
    <w:p w14:paraId="798D5C11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BackColor</w:t>
      </w:r>
      <w:proofErr w:type="spellEnd"/>
      <w:r w:rsidRPr="0016393C">
        <w:t xml:space="preserve"> (цвет фона): любой из вкладки Другой или Интернет;</w:t>
      </w:r>
    </w:p>
    <w:p w14:paraId="3F11F72E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В дизайнере формы во вкладке События (</w:t>
      </w:r>
      <w:proofErr w:type="spellStart"/>
      <w:r w:rsidRPr="0016393C">
        <w:t>Events</w:t>
      </w:r>
      <w:proofErr w:type="spellEnd"/>
      <w:r w:rsidRPr="0016393C">
        <w:t>) создать обработчики для следующих событий:</w:t>
      </w:r>
    </w:p>
    <w:p w14:paraId="2F44750E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Load</w:t>
      </w:r>
      <w:proofErr w:type="spellEnd"/>
      <w:r w:rsidRPr="0016393C">
        <w:t>;</w:t>
      </w:r>
    </w:p>
    <w:p w14:paraId="704B6FA7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FormClosing</w:t>
      </w:r>
      <w:proofErr w:type="spellEnd"/>
      <w:r w:rsidRPr="0016393C">
        <w:t>.</w:t>
      </w:r>
    </w:p>
    <w:p w14:paraId="19074425" w14:textId="77777777" w:rsidR="00414633" w:rsidRPr="0016393C" w:rsidRDefault="00414633" w:rsidP="00414633">
      <w:r w:rsidRPr="0016393C">
        <w:t xml:space="preserve">В обоих обработчиках требуется использовать окно сообщений </w:t>
      </w:r>
      <w:proofErr w:type="spellStart"/>
      <w:r w:rsidRPr="0016393C">
        <w:t>MessageBox</w:t>
      </w:r>
      <w:proofErr w:type="spellEnd"/>
      <w:r w:rsidRPr="0016393C">
        <w:t>.</w:t>
      </w:r>
    </w:p>
    <w:p w14:paraId="46CDF743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При загрузке формы в окне сообщений с заголовком «Приветствие» должно выводиться сообщение «Добро пожаловать» и текущие дата и время.</w:t>
      </w:r>
    </w:p>
    <w:p w14:paraId="6693AB8A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Перед закрытием формы в окне сообщений с заголовком «Закрытие» и иконкой с вопросительным знаком требуется запрашивать подтверждение закрытия. Если пользователь нажимает «Нет», форма должна оставаться открытой. (указать </w:t>
      </w:r>
      <w:r w:rsidRPr="0016393C">
        <w:rPr>
          <w:lang w:val="en-US"/>
        </w:rPr>
        <w:t>e</w:t>
      </w:r>
      <w:r w:rsidRPr="0016393C">
        <w:t>.</w:t>
      </w:r>
      <w:r w:rsidRPr="0016393C">
        <w:rPr>
          <w:lang w:val="en-US"/>
        </w:rPr>
        <w:t>Cancel</w:t>
      </w:r>
      <w:r w:rsidRPr="0016393C">
        <w:t xml:space="preserve"> = </w:t>
      </w:r>
      <w:r w:rsidRPr="0016393C">
        <w:rPr>
          <w:lang w:val="en-US"/>
        </w:rPr>
        <w:t>true</w:t>
      </w:r>
      <w:r w:rsidRPr="0016393C">
        <w:t>)</w:t>
      </w:r>
    </w:p>
    <w:p w14:paraId="4A28C40B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на форму 3 кнопки с подписями «Задание 2», «Задание 3», «Задание 4».</w:t>
      </w:r>
    </w:p>
    <w:p w14:paraId="18F5BDF4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 xml:space="preserve">Настройка формы-образца (будет родительской для форм, созданных в заданиях </w:t>
      </w:r>
      <w:proofErr w:type="gramStart"/>
      <w:r w:rsidRPr="0016393C">
        <w:t>3-4</w:t>
      </w:r>
      <w:proofErr w:type="gramEnd"/>
      <w:r w:rsidRPr="0016393C">
        <w:t>)</w:t>
      </w:r>
    </w:p>
    <w:p w14:paraId="2684F8F5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lastRenderedPageBreak/>
        <w:t>Добавить в обозревателе решений в проект форму Windows. Реализовать ее открытие при нажатии на кнопку «Задание 2» в главной форме. Настроить у формы в дизайнере следующие свойства:</w:t>
      </w:r>
    </w:p>
    <w:p w14:paraId="564F9523" w14:textId="77777777" w:rsidR="00414633" w:rsidRPr="0016393C" w:rsidRDefault="00414633" w:rsidP="00414633">
      <w:r w:rsidRPr="0016393C">
        <w:t>– заголовок формы: Лабораторная работа №23;</w:t>
      </w:r>
    </w:p>
    <w:p w14:paraId="46193A27" w14:textId="77777777" w:rsidR="00414633" w:rsidRPr="0016393C" w:rsidRDefault="00414633" w:rsidP="00414633">
      <w:r w:rsidRPr="0016393C">
        <w:t xml:space="preserve">– положение при запуске: </w:t>
      </w:r>
      <w:proofErr w:type="spellStart"/>
      <w:r w:rsidRPr="0016393C">
        <w:t>CenterScreen</w:t>
      </w:r>
      <w:proofErr w:type="spellEnd"/>
      <w:r w:rsidRPr="0016393C">
        <w:t>;</w:t>
      </w:r>
    </w:p>
    <w:p w14:paraId="50D8CD39" w14:textId="77777777" w:rsidR="00414633" w:rsidRPr="0016393C" w:rsidRDefault="00414633" w:rsidP="00414633">
      <w:r w:rsidRPr="0016393C">
        <w:t>– шрифт: любой, поддерживающий русский язык и отличный от стандартного;</w:t>
      </w:r>
    </w:p>
    <w:p w14:paraId="2845E27E" w14:textId="77777777" w:rsidR="00414633" w:rsidRPr="0016393C" w:rsidRDefault="00414633" w:rsidP="00414633">
      <w:r w:rsidRPr="0016393C">
        <w:t>– цвет фона: белый;</w:t>
      </w:r>
    </w:p>
    <w:p w14:paraId="1C0ECD00" w14:textId="77777777" w:rsidR="00414633" w:rsidRPr="0016393C" w:rsidRDefault="00414633" w:rsidP="00414633">
      <w:r w:rsidRPr="0016393C">
        <w:t>– минимальный размер: ширина: 300, высота: 250;</w:t>
      </w:r>
    </w:p>
    <w:p w14:paraId="7EDB2893" w14:textId="77777777" w:rsidR="00414633" w:rsidRPr="0016393C" w:rsidRDefault="00414633" w:rsidP="00414633">
      <w:r w:rsidRPr="0016393C">
        <w:t>– иконка формы: выбрать файл с расширением *.</w:t>
      </w:r>
      <w:proofErr w:type="spellStart"/>
      <w:r w:rsidRPr="0016393C">
        <w:t>ico</w:t>
      </w:r>
      <w:proofErr w:type="spellEnd"/>
      <w:r w:rsidRPr="0016393C">
        <w:t>.</w:t>
      </w:r>
    </w:p>
    <w:p w14:paraId="38B09CB8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На форму добавить из вкладки Панель элементов элемент </w:t>
      </w:r>
      <w:proofErr w:type="spellStart"/>
      <w:r w:rsidRPr="0016393C">
        <w:t>Panel</w:t>
      </w:r>
      <w:proofErr w:type="spellEnd"/>
      <w:r w:rsidRPr="0016393C">
        <w:t>, настроить у нее следующие свойства:</w:t>
      </w:r>
    </w:p>
    <w:p w14:paraId="6A79087F" w14:textId="77777777" w:rsidR="00414633" w:rsidRPr="0016393C" w:rsidRDefault="00414633" w:rsidP="00414633">
      <w:r w:rsidRPr="0016393C">
        <w:t>– цвет фона: любой из вкладки Другой или Интернет;</w:t>
      </w:r>
    </w:p>
    <w:p w14:paraId="4047DF2E" w14:textId="77777777" w:rsidR="00414633" w:rsidRPr="0016393C" w:rsidRDefault="00414633" w:rsidP="00414633">
      <w:r w:rsidRPr="0016393C">
        <w:t>– высота – любое число от 50 до 100.</w:t>
      </w:r>
    </w:p>
    <w:p w14:paraId="2049C8E5" w14:textId="77777777" w:rsidR="00414633" w:rsidRPr="0016393C" w:rsidRDefault="00414633" w:rsidP="00414633">
      <w:r w:rsidRPr="0016393C">
        <w:t>– размещение (</w:t>
      </w:r>
      <w:r w:rsidRPr="0016393C">
        <w:rPr>
          <w:lang w:val="en-US"/>
        </w:rPr>
        <w:t>Dock</w:t>
      </w:r>
      <w:r w:rsidRPr="0016393C">
        <w:t>): по верхнему краю.</w:t>
      </w:r>
    </w:p>
    <w:p w14:paraId="49ACC338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Добавить на панель из вкладки Панель элементов элемент </w:t>
      </w:r>
      <w:proofErr w:type="spellStart"/>
      <w:r w:rsidRPr="0016393C">
        <w:t>PictureBox</w:t>
      </w:r>
      <w:proofErr w:type="spellEnd"/>
      <w:r w:rsidRPr="0016393C">
        <w:t xml:space="preserve"> в левую часть панели, настроить у него следующие свойства:</w:t>
      </w:r>
    </w:p>
    <w:p w14:paraId="03CA26DF" w14:textId="77777777" w:rsidR="00414633" w:rsidRPr="0016393C" w:rsidRDefault="00414633" w:rsidP="00414633">
      <w:r w:rsidRPr="0016393C">
        <w:t>– изображение: выбрать растровый рисунок;</w:t>
      </w:r>
    </w:p>
    <w:p w14:paraId="7D41DF39" w14:textId="77777777" w:rsidR="00414633" w:rsidRPr="0016393C" w:rsidRDefault="00414633" w:rsidP="00414633">
      <w:r w:rsidRPr="0016393C">
        <w:t>– режим подбора размера изображения: масштабирование.</w:t>
      </w:r>
    </w:p>
    <w:p w14:paraId="631D7FF9" w14:textId="77777777" w:rsidR="00414633" w:rsidRPr="0016393C" w:rsidRDefault="00414633" w:rsidP="00414633"/>
    <w:p w14:paraId="7DC34D71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Создание частично прозрачной формы, отображающей дату</w:t>
      </w:r>
    </w:p>
    <w:p w14:paraId="487EEE06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в приложение новую форму. Реализовать открытие созданной формы из главной формы в диалоговом режиме при нажатии на кнопку «Задание 3»</w:t>
      </w:r>
    </w:p>
    <w:p w14:paraId="487E2D54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Изменить у формы родительскую форму на форму из п.5.2. (Изменить класс-родитель с </w:t>
      </w:r>
      <w:r w:rsidRPr="0016393C">
        <w:rPr>
          <w:lang w:val="en-US"/>
        </w:rPr>
        <w:t>Form</w:t>
      </w:r>
      <w:r w:rsidRPr="0016393C">
        <w:t xml:space="preserve"> на созданную форму)</w:t>
      </w:r>
    </w:p>
    <w:p w14:paraId="2B9DBE7E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В дизайнере настроить у формы свойство </w:t>
      </w:r>
      <w:proofErr w:type="spellStart"/>
      <w:r w:rsidRPr="0016393C">
        <w:t>TransparencyKey</w:t>
      </w:r>
      <w:proofErr w:type="spellEnd"/>
      <w:r w:rsidRPr="0016393C">
        <w:t>, указав в нем белый цвет.</w:t>
      </w:r>
    </w:p>
    <w:p w14:paraId="5DA1AC7B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Создать обработчик загрузки формы и выполнить в обработчике изменение текста у метки на Задание №3.</w:t>
      </w:r>
    </w:p>
    <w:p w14:paraId="1E62DA2E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В правый нижний угол добавить элемент Label, который должен отображать текущую дату (</w:t>
      </w:r>
      <w:proofErr w:type="spellStart"/>
      <w:r w:rsidRPr="0016393C">
        <w:rPr>
          <w:lang w:val="en-US"/>
        </w:rPr>
        <w:t>DateTime</w:t>
      </w:r>
      <w:proofErr w:type="spellEnd"/>
      <w:r w:rsidRPr="0016393C">
        <w:t>.</w:t>
      </w:r>
      <w:r w:rsidRPr="0016393C">
        <w:rPr>
          <w:lang w:val="en-US"/>
        </w:rPr>
        <w:t>Now</w:t>
      </w:r>
      <w:r w:rsidRPr="0016393C">
        <w:t>). Выполнить привязку элемента к правому нижнему углу формы. Сделать текст метки полужирным.</w:t>
      </w:r>
    </w:p>
    <w:p w14:paraId="5158D4FA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Создание формы авторизации</w:t>
      </w:r>
    </w:p>
    <w:p w14:paraId="57EF527C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в приложение новую форму. Реализовать открытие созданной формы из главной формы в диалоговом режиме при нажатии на кнопку «Задание 4»</w:t>
      </w:r>
    </w:p>
    <w:p w14:paraId="133C4CD2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Изменить у формы родительскую форму на форму из п.5.2.</w:t>
      </w:r>
    </w:p>
    <w:p w14:paraId="0B5BCBBD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Настроить у формы максимальный размер: ширина: 300, высота: 250.</w:t>
      </w:r>
    </w:p>
    <w:p w14:paraId="5BA3D505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Создать обработчик загрузки формы и выполнить в обработчике изменение текста у метки на Задание №4.</w:t>
      </w:r>
    </w:p>
    <w:p w14:paraId="373005F8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на форму два поля ввода с подписями в метках Логин и Пароль и кнопку «Авторизоваться».</w:t>
      </w:r>
    </w:p>
    <w:p w14:paraId="4861DD2D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lastRenderedPageBreak/>
        <w:t>Порядок выполнения работы</w:t>
      </w:r>
    </w:p>
    <w:p w14:paraId="6D6ED845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Используя Microsoft Visual Studio, создать проект C# и выполнить задания из п.5.</w:t>
      </w:r>
    </w:p>
    <w:p w14:paraId="506BAF80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Ответить на контрольные вопросы.</w:t>
      </w:r>
    </w:p>
    <w:p w14:paraId="4E3892A6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Содержание отчета</w:t>
      </w:r>
    </w:p>
    <w:p w14:paraId="6B5EB947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Титульный лист</w:t>
      </w:r>
    </w:p>
    <w:p w14:paraId="2BF6C3DE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Цель работы</w:t>
      </w:r>
    </w:p>
    <w:p w14:paraId="34C4E4DB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Ответы на контрольные вопросы</w:t>
      </w:r>
    </w:p>
    <w:p w14:paraId="008C6ACC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Вывод</w:t>
      </w:r>
    </w:p>
    <w:p w14:paraId="25E9C14B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Контрольные вопросы</w:t>
      </w:r>
    </w:p>
    <w:p w14:paraId="13A92208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Для чего используется класс Application?</w:t>
      </w:r>
    </w:p>
    <w:p w14:paraId="5A8B4C55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Какой метод является точкой входа в приложение?</w:t>
      </w:r>
    </w:p>
    <w:p w14:paraId="2CFC3CA6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Какой метод запускает главную форму приложения?</w:t>
      </w:r>
    </w:p>
    <w:p w14:paraId="63AF6D57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Какой класс является родительским для всех форм?</w:t>
      </w:r>
    </w:p>
    <w:p w14:paraId="5C0295EB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Какие файлы содержат описание формы и что описывается в каждом из этих файлов?</w:t>
      </w:r>
    </w:p>
    <w:p w14:paraId="6A3E471D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Какой метод содержит в себе описание настроек формы, сделанных в режиме дизайнера и где он вызывается по умолчанию?</w:t>
      </w:r>
    </w:p>
    <w:p w14:paraId="723B0F34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 xml:space="preserve">Вызов каких методов выполняет открытие формы в диалоговом и </w:t>
      </w:r>
      <w:proofErr w:type="spellStart"/>
      <w:r w:rsidRPr="0016393C">
        <w:t>недиалоговом</w:t>
      </w:r>
      <w:proofErr w:type="spellEnd"/>
      <w:r w:rsidRPr="0016393C">
        <w:t xml:space="preserve"> режимах?</w:t>
      </w:r>
    </w:p>
    <w:p w14:paraId="5EC33EC4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Вызов какого метода выполняет закрытие формы?</w:t>
      </w:r>
    </w:p>
    <w:p w14:paraId="034BCF3B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В каком обработчике событий формы можно отменить ее закрытие?</w:t>
      </w:r>
    </w:p>
    <w:p w14:paraId="0E59BEBD" w14:textId="77777777" w:rsidR="00414633" w:rsidRDefault="00414633" w:rsidP="00414633"/>
    <w:p w14:paraId="56560A37" w14:textId="4E6D283B" w:rsidR="00EE187F" w:rsidRPr="00414633" w:rsidRDefault="00EE187F" w:rsidP="00414633"/>
    <w:sectPr w:rsidR="00EE187F" w:rsidRPr="00414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74D7"/>
    <w:rsid w:val="001974B9"/>
    <w:rsid w:val="001A4923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E0231"/>
    <w:rsid w:val="0032751F"/>
    <w:rsid w:val="00330804"/>
    <w:rsid w:val="00334820"/>
    <w:rsid w:val="00350F53"/>
    <w:rsid w:val="0036219F"/>
    <w:rsid w:val="003771A7"/>
    <w:rsid w:val="003C6A30"/>
    <w:rsid w:val="003E2CFB"/>
    <w:rsid w:val="00411272"/>
    <w:rsid w:val="00414633"/>
    <w:rsid w:val="00443427"/>
    <w:rsid w:val="004759E4"/>
    <w:rsid w:val="00476383"/>
    <w:rsid w:val="004A368A"/>
    <w:rsid w:val="004E2808"/>
    <w:rsid w:val="004E4FA5"/>
    <w:rsid w:val="004F178F"/>
    <w:rsid w:val="00514302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96E78"/>
    <w:rsid w:val="009A5CA5"/>
    <w:rsid w:val="009F7E05"/>
    <w:rsid w:val="00A52F1F"/>
    <w:rsid w:val="00A7632F"/>
    <w:rsid w:val="00A81B5D"/>
    <w:rsid w:val="00AD035D"/>
    <w:rsid w:val="00AF0E8D"/>
    <w:rsid w:val="00AF2C43"/>
    <w:rsid w:val="00B20CBB"/>
    <w:rsid w:val="00B34EF6"/>
    <w:rsid w:val="00B36B1F"/>
    <w:rsid w:val="00B63F95"/>
    <w:rsid w:val="00B74820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D100C2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124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113</cp:revision>
  <dcterms:created xsi:type="dcterms:W3CDTF">2025-09-23T15:30:00Z</dcterms:created>
  <dcterms:modified xsi:type="dcterms:W3CDTF">2025-11-07T05:27:00Z</dcterms:modified>
</cp:coreProperties>
</file>