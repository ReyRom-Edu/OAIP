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A344B" w14:textId="77777777" w:rsidR="00AE001F" w:rsidRPr="00E4750E" w:rsidRDefault="00AE001F" w:rsidP="00AE001F">
      <w:pPr>
        <w:pStyle w:val="10"/>
      </w:pPr>
      <w:r w:rsidRPr="00E4750E">
        <w:t>Лабораторная работа №27</w:t>
      </w:r>
      <w:r>
        <w:br/>
      </w:r>
      <w:r w:rsidRPr="00E4750E">
        <w:t>Создание проекта с использованием компонентов отображения списков</w:t>
      </w:r>
    </w:p>
    <w:p w14:paraId="67250D71" w14:textId="77777777" w:rsidR="00AE001F" w:rsidRPr="00E4750E" w:rsidRDefault="00AE001F" w:rsidP="00AE001F">
      <w:pPr>
        <w:pStyle w:val="1"/>
        <w:numPr>
          <w:ilvl w:val="0"/>
          <w:numId w:val="7"/>
        </w:numPr>
      </w:pPr>
      <w:r w:rsidRPr="00E4750E">
        <w:t>Цель работы</w:t>
      </w:r>
    </w:p>
    <w:p w14:paraId="13818CFB" w14:textId="77777777" w:rsidR="00AE001F" w:rsidRPr="00E4750E" w:rsidRDefault="00AE001F" w:rsidP="00AE001F">
      <w:pPr>
        <w:pStyle w:val="2"/>
        <w:numPr>
          <w:ilvl w:val="1"/>
          <w:numId w:val="3"/>
        </w:numPr>
      </w:pPr>
      <w:r w:rsidRPr="00E4750E">
        <w:t>Изучить свойства и процесс обработки событий элементов выбора и элементов отображения списков в приложении на C#.</w:t>
      </w:r>
    </w:p>
    <w:p w14:paraId="6C0A465B" w14:textId="77777777" w:rsidR="00AE001F" w:rsidRPr="00E4750E" w:rsidRDefault="00AE001F" w:rsidP="00AE001F">
      <w:pPr>
        <w:pStyle w:val="1"/>
        <w:numPr>
          <w:ilvl w:val="0"/>
          <w:numId w:val="3"/>
        </w:numPr>
      </w:pPr>
      <w:r w:rsidRPr="00E4750E">
        <w:t>Литература</w:t>
      </w:r>
    </w:p>
    <w:p w14:paraId="613A14B5" w14:textId="77777777" w:rsidR="00AE001F" w:rsidRPr="00E4750E" w:rsidRDefault="00AE001F" w:rsidP="00AE001F">
      <w:pPr>
        <w:pStyle w:val="2"/>
        <w:numPr>
          <w:ilvl w:val="1"/>
          <w:numId w:val="3"/>
        </w:numPr>
      </w:pPr>
      <w:proofErr w:type="spellStart"/>
      <w:r w:rsidRPr="00E4750E">
        <w:t>Фленов</w:t>
      </w:r>
      <w:proofErr w:type="spellEnd"/>
      <w:r w:rsidRPr="00E4750E">
        <w:t xml:space="preserve">, М.Е. Библия C#. – 3 изд.– Санкт-Петербург: БХВ-Петербург, 2016. – Режим доступа: https://ibooks.ru/reading.php?productid=353561, только для зарегистрированных пользователей. – </w:t>
      </w:r>
      <w:proofErr w:type="spellStart"/>
      <w:r w:rsidRPr="00E4750E">
        <w:t>Загл</w:t>
      </w:r>
      <w:proofErr w:type="spellEnd"/>
      <w:r w:rsidRPr="00E4750E">
        <w:t>. с экрана. – п.5.7.</w:t>
      </w:r>
    </w:p>
    <w:p w14:paraId="0C394324" w14:textId="77777777" w:rsidR="00AE001F" w:rsidRPr="00E4750E" w:rsidRDefault="00AE001F" w:rsidP="00AE001F">
      <w:pPr>
        <w:pStyle w:val="1"/>
        <w:numPr>
          <w:ilvl w:val="0"/>
          <w:numId w:val="3"/>
        </w:numPr>
      </w:pPr>
      <w:r w:rsidRPr="00E4750E">
        <w:t>Подготовка к работе</w:t>
      </w:r>
    </w:p>
    <w:p w14:paraId="0BD17853" w14:textId="77777777" w:rsidR="00AE001F" w:rsidRPr="00E4750E" w:rsidRDefault="00AE001F" w:rsidP="00AE001F">
      <w:pPr>
        <w:pStyle w:val="2"/>
        <w:numPr>
          <w:ilvl w:val="1"/>
          <w:numId w:val="3"/>
        </w:numPr>
      </w:pPr>
      <w:r w:rsidRPr="00E4750E">
        <w:t>Повторить теоретический материал (см. п.2).</w:t>
      </w:r>
    </w:p>
    <w:p w14:paraId="7E01BD20" w14:textId="77777777" w:rsidR="00AE001F" w:rsidRPr="00E4750E" w:rsidRDefault="00AE001F" w:rsidP="00AE001F">
      <w:pPr>
        <w:pStyle w:val="2"/>
        <w:numPr>
          <w:ilvl w:val="1"/>
          <w:numId w:val="3"/>
        </w:numPr>
      </w:pPr>
      <w:r w:rsidRPr="00E4750E">
        <w:t>Изучить описание лабораторной работы.</w:t>
      </w:r>
    </w:p>
    <w:p w14:paraId="23C15E93" w14:textId="77777777" w:rsidR="00AE001F" w:rsidRPr="00E4750E" w:rsidRDefault="00AE001F" w:rsidP="00AE001F">
      <w:pPr>
        <w:pStyle w:val="1"/>
        <w:numPr>
          <w:ilvl w:val="0"/>
          <w:numId w:val="3"/>
        </w:numPr>
      </w:pPr>
      <w:r w:rsidRPr="00E4750E">
        <w:t>Основное оборудование</w:t>
      </w:r>
    </w:p>
    <w:p w14:paraId="4C56013F" w14:textId="77777777" w:rsidR="00AE001F" w:rsidRPr="00E4750E" w:rsidRDefault="00AE001F" w:rsidP="00AE001F">
      <w:pPr>
        <w:pStyle w:val="2"/>
        <w:numPr>
          <w:ilvl w:val="1"/>
          <w:numId w:val="3"/>
        </w:numPr>
      </w:pPr>
      <w:r w:rsidRPr="00E4750E">
        <w:t>Персональный компьютер.</w:t>
      </w:r>
    </w:p>
    <w:p w14:paraId="1A7AB18B" w14:textId="77777777" w:rsidR="00AE001F" w:rsidRPr="00E4750E" w:rsidRDefault="00AE001F" w:rsidP="00AE001F">
      <w:pPr>
        <w:pStyle w:val="1"/>
        <w:numPr>
          <w:ilvl w:val="0"/>
          <w:numId w:val="3"/>
        </w:numPr>
      </w:pPr>
      <w:r w:rsidRPr="00E4750E">
        <w:t>Задание</w:t>
      </w:r>
    </w:p>
    <w:p w14:paraId="1474D852" w14:textId="77777777" w:rsidR="00AE001F" w:rsidRDefault="00AE001F" w:rsidP="00AE001F"/>
    <w:p w14:paraId="6FF9EB4C" w14:textId="584970AF" w:rsidR="00AE001F" w:rsidRDefault="00AE001F" w:rsidP="00AE001F">
      <w:r w:rsidRPr="00E4750E">
        <w:t>Создать оконное приложение с главной формой и дополнительными формами (на каждой выполнено одно из заданий). Реализовать переход к этим формам с главной формы при нажатии на соответствующие кнопки.</w:t>
      </w:r>
    </w:p>
    <w:p w14:paraId="269AA499" w14:textId="77777777" w:rsidR="00AE001F" w:rsidRPr="00E4750E" w:rsidRDefault="00AE001F" w:rsidP="00AE001F"/>
    <w:p w14:paraId="61C4BF97" w14:textId="77777777" w:rsidR="00AE001F" w:rsidRPr="00E4750E" w:rsidRDefault="00AE001F" w:rsidP="00AE001F">
      <w:pPr>
        <w:pStyle w:val="2"/>
        <w:numPr>
          <w:ilvl w:val="1"/>
          <w:numId w:val="3"/>
        </w:numPr>
      </w:pPr>
      <w:r w:rsidRPr="00E4750E">
        <w:t xml:space="preserve">Применение </w:t>
      </w:r>
      <w:proofErr w:type="spellStart"/>
      <w:r w:rsidRPr="00E4750E">
        <w:t>ComboBox</w:t>
      </w:r>
      <w:proofErr w:type="spellEnd"/>
    </w:p>
    <w:p w14:paraId="53F6DCCB" w14:textId="77777777" w:rsidR="00AE001F" w:rsidRPr="00E4750E" w:rsidRDefault="00AE001F" w:rsidP="00AE001F">
      <w:pPr>
        <w:pStyle w:val="2"/>
        <w:numPr>
          <w:ilvl w:val="2"/>
          <w:numId w:val="3"/>
        </w:numPr>
      </w:pPr>
      <w:r w:rsidRPr="00E4750E">
        <w:t xml:space="preserve">Создать форму для заказа билетов с выпадающим списком </w:t>
      </w:r>
      <w:proofErr w:type="spellStart"/>
      <w:r w:rsidRPr="00E4750E">
        <w:t>ComboBox</w:t>
      </w:r>
      <w:proofErr w:type="spellEnd"/>
      <w:r w:rsidRPr="00E4750E">
        <w:t xml:space="preserve"> со стилем </w:t>
      </w:r>
      <w:proofErr w:type="spellStart"/>
      <w:r w:rsidRPr="00E4750E">
        <w:t>DropDownStyle</w:t>
      </w:r>
      <w:proofErr w:type="spellEnd"/>
      <w:r w:rsidRPr="00E4750E">
        <w:t xml:space="preserve">: </w:t>
      </w:r>
      <w:proofErr w:type="spellStart"/>
      <w:r w:rsidRPr="00E4750E">
        <w:t>DropDownList</w:t>
      </w:r>
      <w:proofErr w:type="spellEnd"/>
      <w:r w:rsidRPr="00E4750E">
        <w:t xml:space="preserve"> для выбора пункта </w:t>
      </w:r>
      <w:proofErr w:type="spellStart"/>
      <w:r w:rsidRPr="00E4750E">
        <w:t>назачения</w:t>
      </w:r>
      <w:proofErr w:type="spellEnd"/>
      <w:r w:rsidRPr="00E4750E">
        <w:t>. Снабдить список меткой, чтобы пользователь понимал, что он должен ввести.</w:t>
      </w:r>
    </w:p>
    <w:p w14:paraId="408148E3" w14:textId="77777777" w:rsidR="00AE001F" w:rsidRPr="00E4750E" w:rsidRDefault="00AE001F" w:rsidP="00AE001F">
      <w:pPr>
        <w:pStyle w:val="2"/>
        <w:numPr>
          <w:ilvl w:val="2"/>
          <w:numId w:val="3"/>
        </w:numPr>
      </w:pPr>
      <w:r w:rsidRPr="00E4750E">
        <w:t>Добавить на форму кнопку «Заказать», при нажатии на которую нужно выводить информацию о заказе в следующем виде:</w:t>
      </w:r>
    </w:p>
    <w:p w14:paraId="3AD610F2" w14:textId="77777777" w:rsidR="00AE001F" w:rsidRPr="00E4750E" w:rsidRDefault="00AE001F" w:rsidP="00AE001F">
      <w:r w:rsidRPr="00E4750E">
        <w:t>Билет: Архангельск — Пункт назначения</w:t>
      </w:r>
    </w:p>
    <w:p w14:paraId="4154DDA5" w14:textId="77777777" w:rsidR="00AE001F" w:rsidRPr="00E4750E" w:rsidRDefault="00AE001F" w:rsidP="00AE001F">
      <w:pPr>
        <w:pStyle w:val="2"/>
        <w:numPr>
          <w:ilvl w:val="1"/>
          <w:numId w:val="3"/>
        </w:numPr>
      </w:pPr>
      <w:r w:rsidRPr="00E4750E">
        <w:t xml:space="preserve">Применение </w:t>
      </w:r>
      <w:proofErr w:type="spellStart"/>
      <w:r w:rsidRPr="00E4750E">
        <w:t>CheckedListBox</w:t>
      </w:r>
      <w:proofErr w:type="spellEnd"/>
    </w:p>
    <w:p w14:paraId="6FC7D296" w14:textId="77777777" w:rsidR="00AE001F" w:rsidRPr="00E4750E" w:rsidRDefault="00AE001F" w:rsidP="00AE001F">
      <w:pPr>
        <w:pStyle w:val="2"/>
        <w:numPr>
          <w:ilvl w:val="2"/>
          <w:numId w:val="3"/>
        </w:numPr>
      </w:pPr>
      <w:r w:rsidRPr="00E4750E">
        <w:t>Создать форму записи на курсы. На форме должны быть:</w:t>
      </w:r>
    </w:p>
    <w:p w14:paraId="5FE6C7EA" w14:textId="77777777" w:rsidR="00AE001F" w:rsidRPr="00E4750E" w:rsidRDefault="00AE001F" w:rsidP="00AE001F">
      <w:r w:rsidRPr="00E4750E">
        <w:t xml:space="preserve">- </w:t>
      </w:r>
      <w:proofErr w:type="spellStart"/>
      <w:r w:rsidRPr="00E4750E">
        <w:t>CheckedListBox</w:t>
      </w:r>
      <w:proofErr w:type="spellEnd"/>
      <w:r w:rsidRPr="00E4750E">
        <w:t xml:space="preserve"> для выбора курсов (на выбор должно быть предоставлено 10 наименований, значения указать в дизайнере);</w:t>
      </w:r>
    </w:p>
    <w:p w14:paraId="33904CED" w14:textId="77777777" w:rsidR="00AE001F" w:rsidRPr="00E4750E" w:rsidRDefault="00AE001F" w:rsidP="00AE001F">
      <w:r w:rsidRPr="00E4750E">
        <w:t>- кнопка «Записаться».</w:t>
      </w:r>
    </w:p>
    <w:p w14:paraId="41E3EFAC" w14:textId="77777777" w:rsidR="00AE001F" w:rsidRPr="00E4750E" w:rsidRDefault="00AE001F" w:rsidP="00AE001F">
      <w:pPr>
        <w:pStyle w:val="2"/>
        <w:numPr>
          <w:ilvl w:val="2"/>
          <w:numId w:val="3"/>
        </w:numPr>
      </w:pPr>
      <w:r w:rsidRPr="00E4750E">
        <w:t>При нажатии на кнопку должно выводиться сообщение (вместо многоточий – название выбранных курсов):</w:t>
      </w:r>
    </w:p>
    <w:p w14:paraId="606E6F93" w14:textId="77777777" w:rsidR="00AE001F" w:rsidRPr="00E4750E" w:rsidRDefault="00AE001F" w:rsidP="00AE001F">
      <w:r w:rsidRPr="00E4750E">
        <w:t>«Вы выбрали следующие курсы:</w:t>
      </w:r>
    </w:p>
    <w:p w14:paraId="07BB4F4B" w14:textId="77777777" w:rsidR="00AE001F" w:rsidRPr="00E4750E" w:rsidRDefault="00AE001F" w:rsidP="00AE001F">
      <w:r w:rsidRPr="00E4750E">
        <w:t>- …;</w:t>
      </w:r>
    </w:p>
    <w:p w14:paraId="37DDB182" w14:textId="77777777" w:rsidR="00AE001F" w:rsidRPr="00E4750E" w:rsidRDefault="00AE001F" w:rsidP="00AE001F">
      <w:r w:rsidRPr="00E4750E">
        <w:t>- …;</w:t>
      </w:r>
    </w:p>
    <w:p w14:paraId="4EEFAA15" w14:textId="77777777" w:rsidR="00AE001F" w:rsidRPr="00E4750E" w:rsidRDefault="00AE001F" w:rsidP="00AE001F">
      <w:r w:rsidRPr="00E4750E">
        <w:t>- …»</w:t>
      </w:r>
    </w:p>
    <w:p w14:paraId="5B5CCA02" w14:textId="77777777" w:rsidR="00AE001F" w:rsidRPr="00E4750E" w:rsidRDefault="00AE001F" w:rsidP="00AE001F">
      <w:pPr>
        <w:pStyle w:val="2"/>
        <w:numPr>
          <w:ilvl w:val="2"/>
          <w:numId w:val="3"/>
        </w:numPr>
      </w:pPr>
      <w:r w:rsidRPr="00E4750E">
        <w:lastRenderedPageBreak/>
        <w:t>Если пользователь не выбрал ни одно наименование курса, сообщить, что эти данные обязательны для заполнения.</w:t>
      </w:r>
    </w:p>
    <w:p w14:paraId="11BE9B87" w14:textId="77777777" w:rsidR="00AE001F" w:rsidRPr="00E4750E" w:rsidRDefault="00AE001F" w:rsidP="00AE001F">
      <w:pPr>
        <w:pStyle w:val="2"/>
        <w:numPr>
          <w:ilvl w:val="1"/>
          <w:numId w:val="3"/>
        </w:numPr>
      </w:pPr>
      <w:r w:rsidRPr="00E4750E">
        <w:t xml:space="preserve">Применение </w:t>
      </w:r>
      <w:proofErr w:type="spellStart"/>
      <w:r w:rsidRPr="00E4750E">
        <w:t>ListBox</w:t>
      </w:r>
      <w:proofErr w:type="spellEnd"/>
    </w:p>
    <w:p w14:paraId="586133A1" w14:textId="77777777" w:rsidR="00AE001F" w:rsidRPr="00E4750E" w:rsidRDefault="00AE001F" w:rsidP="00AE001F">
      <w:pPr>
        <w:pStyle w:val="2"/>
        <w:numPr>
          <w:ilvl w:val="2"/>
          <w:numId w:val="3"/>
        </w:numPr>
      </w:pPr>
      <w:r w:rsidRPr="00E4750E">
        <w:t xml:space="preserve">Создать форму, добавить на нее два элемента </w:t>
      </w:r>
      <w:proofErr w:type="spellStart"/>
      <w:r w:rsidRPr="00E4750E">
        <w:t>ListBox</w:t>
      </w:r>
      <w:proofErr w:type="spellEnd"/>
      <w:r w:rsidRPr="00E4750E">
        <w:t xml:space="preserve">. Заполнить списки </w:t>
      </w:r>
      <w:proofErr w:type="spellStart"/>
      <w:r w:rsidRPr="00E4750E">
        <w:t>программно</w:t>
      </w:r>
      <w:proofErr w:type="spellEnd"/>
      <w:r w:rsidRPr="00E4750E">
        <w:t xml:space="preserve"> различными значениями (по 5 значений в каждом).</w:t>
      </w:r>
    </w:p>
    <w:p w14:paraId="24067A10" w14:textId="77777777" w:rsidR="00AE001F" w:rsidRPr="00E4750E" w:rsidRDefault="00AE001F" w:rsidP="00AE001F">
      <w:pPr>
        <w:pStyle w:val="2"/>
        <w:numPr>
          <w:ilvl w:val="2"/>
          <w:numId w:val="3"/>
        </w:numPr>
      </w:pPr>
      <w:r w:rsidRPr="00E4750E">
        <w:t>Добавить на форму поле ввода и кнопку «Добавить». При нажатии на кнопку значение из поля ввода, если оно не пустое, должно заноситься в первый список.</w:t>
      </w:r>
    </w:p>
    <w:p w14:paraId="278571BC" w14:textId="77777777" w:rsidR="00AE001F" w:rsidRPr="00E4750E" w:rsidRDefault="00AE001F" w:rsidP="00AE001F">
      <w:pPr>
        <w:pStyle w:val="2"/>
        <w:numPr>
          <w:ilvl w:val="1"/>
          <w:numId w:val="3"/>
        </w:numPr>
      </w:pPr>
      <w:r w:rsidRPr="00E4750E">
        <w:t xml:space="preserve">Применение </w:t>
      </w:r>
      <w:proofErr w:type="spellStart"/>
      <w:r w:rsidRPr="00E4750E">
        <w:t>ListBox</w:t>
      </w:r>
      <w:proofErr w:type="spellEnd"/>
    </w:p>
    <w:p w14:paraId="4568FC6F" w14:textId="77777777" w:rsidR="00AE001F" w:rsidRPr="00E4750E" w:rsidRDefault="00AE001F" w:rsidP="00AE001F">
      <w:pPr>
        <w:pStyle w:val="2"/>
        <w:numPr>
          <w:ilvl w:val="2"/>
          <w:numId w:val="3"/>
        </w:numPr>
      </w:pPr>
      <w:r w:rsidRPr="00E4750E">
        <w:t>Добавить на форму из п.5.3 кнопки с подписями «&gt;» (перенести выделенные элементы во второй список) и «&gt;&gt;» (перенести все элементы во второй список).</w:t>
      </w:r>
    </w:p>
    <w:p w14:paraId="67A8FE92" w14:textId="77777777" w:rsidR="00AE001F" w:rsidRPr="00E4750E" w:rsidRDefault="00AE001F" w:rsidP="00AE001F">
      <w:pPr>
        <w:pStyle w:val="2"/>
        <w:numPr>
          <w:ilvl w:val="2"/>
          <w:numId w:val="3"/>
        </w:numPr>
      </w:pPr>
      <w:r w:rsidRPr="00E4750E">
        <w:t>Реализовать функциональность кнопок с подписями «&gt;» и «&gt;&gt;». В зависимости от кнопки выделенные или все элементы из первого списка должны быть удалены, во второй – добавлены.</w:t>
      </w:r>
    </w:p>
    <w:p w14:paraId="593B157B" w14:textId="77777777" w:rsidR="00AE001F" w:rsidRPr="00E4750E" w:rsidRDefault="00AE001F" w:rsidP="00AE001F">
      <w:pPr>
        <w:pStyle w:val="1"/>
        <w:numPr>
          <w:ilvl w:val="0"/>
          <w:numId w:val="3"/>
        </w:numPr>
      </w:pPr>
      <w:r w:rsidRPr="00E4750E">
        <w:t>Порядок выполнения работы</w:t>
      </w:r>
    </w:p>
    <w:p w14:paraId="4AB405D8" w14:textId="77777777" w:rsidR="00AE001F" w:rsidRPr="00E4750E" w:rsidRDefault="00AE001F" w:rsidP="00AE001F">
      <w:pPr>
        <w:pStyle w:val="2"/>
        <w:numPr>
          <w:ilvl w:val="1"/>
          <w:numId w:val="3"/>
        </w:numPr>
      </w:pPr>
      <w:r w:rsidRPr="00E4750E">
        <w:t>Используя Microsoft Visual Studio, создать проект C# и выполнить задания из п.5.</w:t>
      </w:r>
    </w:p>
    <w:p w14:paraId="77511A77" w14:textId="77777777" w:rsidR="00AE001F" w:rsidRPr="00E4750E" w:rsidRDefault="00AE001F" w:rsidP="00AE001F">
      <w:pPr>
        <w:pStyle w:val="2"/>
        <w:numPr>
          <w:ilvl w:val="1"/>
          <w:numId w:val="3"/>
        </w:numPr>
      </w:pPr>
      <w:r w:rsidRPr="00E4750E">
        <w:t>Ответить на контрольные вопросы.</w:t>
      </w:r>
    </w:p>
    <w:p w14:paraId="7D712FC1" w14:textId="77777777" w:rsidR="00AE001F" w:rsidRPr="00E4750E" w:rsidRDefault="00AE001F" w:rsidP="00AE001F">
      <w:pPr>
        <w:pStyle w:val="1"/>
        <w:numPr>
          <w:ilvl w:val="0"/>
          <w:numId w:val="3"/>
        </w:numPr>
      </w:pPr>
      <w:r w:rsidRPr="00E4750E">
        <w:t>Содержание отчета</w:t>
      </w:r>
    </w:p>
    <w:p w14:paraId="7A41E7EF" w14:textId="77777777" w:rsidR="00AE001F" w:rsidRPr="00E4750E" w:rsidRDefault="00AE001F" w:rsidP="00AE001F">
      <w:pPr>
        <w:pStyle w:val="2"/>
        <w:numPr>
          <w:ilvl w:val="1"/>
          <w:numId w:val="3"/>
        </w:numPr>
      </w:pPr>
      <w:r w:rsidRPr="00E4750E">
        <w:t>Титульный лист</w:t>
      </w:r>
    </w:p>
    <w:p w14:paraId="4D6BC086" w14:textId="77777777" w:rsidR="00AE001F" w:rsidRPr="00E4750E" w:rsidRDefault="00AE001F" w:rsidP="00AE001F">
      <w:pPr>
        <w:pStyle w:val="2"/>
        <w:numPr>
          <w:ilvl w:val="1"/>
          <w:numId w:val="3"/>
        </w:numPr>
      </w:pPr>
      <w:r w:rsidRPr="00E4750E">
        <w:t>Цель работы</w:t>
      </w:r>
    </w:p>
    <w:p w14:paraId="39C5A288" w14:textId="77777777" w:rsidR="00AE001F" w:rsidRPr="00E4750E" w:rsidRDefault="00AE001F" w:rsidP="00AE001F">
      <w:pPr>
        <w:pStyle w:val="2"/>
        <w:numPr>
          <w:ilvl w:val="1"/>
          <w:numId w:val="3"/>
        </w:numPr>
      </w:pPr>
      <w:r w:rsidRPr="00E4750E">
        <w:t>Ответы на контрольные вопросы</w:t>
      </w:r>
    </w:p>
    <w:p w14:paraId="6DF90AAE" w14:textId="77777777" w:rsidR="00AE001F" w:rsidRPr="00E4750E" w:rsidRDefault="00AE001F" w:rsidP="00AE001F">
      <w:pPr>
        <w:pStyle w:val="2"/>
        <w:numPr>
          <w:ilvl w:val="1"/>
          <w:numId w:val="3"/>
        </w:numPr>
      </w:pPr>
      <w:r w:rsidRPr="00E4750E">
        <w:t>Вывод</w:t>
      </w:r>
    </w:p>
    <w:p w14:paraId="061B95CC" w14:textId="77777777" w:rsidR="00AE001F" w:rsidRPr="00E4750E" w:rsidRDefault="00AE001F" w:rsidP="00AE001F">
      <w:pPr>
        <w:pStyle w:val="1"/>
        <w:numPr>
          <w:ilvl w:val="0"/>
          <w:numId w:val="3"/>
        </w:numPr>
      </w:pPr>
      <w:r w:rsidRPr="00E4750E">
        <w:t>Контрольные вопросы</w:t>
      </w:r>
    </w:p>
    <w:p w14:paraId="6B4E6BD4" w14:textId="77777777" w:rsidR="00AE001F" w:rsidRPr="00E4750E" w:rsidRDefault="00AE001F" w:rsidP="00AE001F">
      <w:pPr>
        <w:pStyle w:val="2"/>
        <w:numPr>
          <w:ilvl w:val="1"/>
          <w:numId w:val="3"/>
        </w:numPr>
      </w:pPr>
      <w:r w:rsidRPr="00E4750E">
        <w:t xml:space="preserve">Что такое </w:t>
      </w:r>
      <w:proofErr w:type="spellStart"/>
      <w:r w:rsidRPr="00E4750E">
        <w:t>ListBox</w:t>
      </w:r>
      <w:proofErr w:type="spellEnd"/>
      <w:r w:rsidRPr="00E4750E">
        <w:t xml:space="preserve"> и для чего он используется?</w:t>
      </w:r>
    </w:p>
    <w:p w14:paraId="3A8B911D" w14:textId="77777777" w:rsidR="00AE001F" w:rsidRPr="00E4750E" w:rsidRDefault="00AE001F" w:rsidP="00AE001F">
      <w:pPr>
        <w:pStyle w:val="2"/>
        <w:numPr>
          <w:ilvl w:val="1"/>
          <w:numId w:val="3"/>
        </w:numPr>
      </w:pPr>
      <w:r w:rsidRPr="00E4750E">
        <w:t xml:space="preserve">Что такое </w:t>
      </w:r>
      <w:proofErr w:type="spellStart"/>
      <w:r w:rsidRPr="00E4750E">
        <w:t>ComboBox</w:t>
      </w:r>
      <w:proofErr w:type="spellEnd"/>
      <w:r w:rsidRPr="00E4750E">
        <w:t xml:space="preserve"> и для чего он используется?</w:t>
      </w:r>
    </w:p>
    <w:p w14:paraId="174ACAFF" w14:textId="77777777" w:rsidR="00AE001F" w:rsidRPr="00E4750E" w:rsidRDefault="00AE001F" w:rsidP="00AE001F">
      <w:pPr>
        <w:pStyle w:val="2"/>
        <w:numPr>
          <w:ilvl w:val="1"/>
          <w:numId w:val="3"/>
        </w:numPr>
      </w:pPr>
      <w:r w:rsidRPr="00E4750E">
        <w:t xml:space="preserve">Что такое </w:t>
      </w:r>
      <w:proofErr w:type="spellStart"/>
      <w:r w:rsidRPr="00E4750E">
        <w:t>CheckedListBox</w:t>
      </w:r>
      <w:proofErr w:type="spellEnd"/>
      <w:r w:rsidRPr="00E4750E">
        <w:t xml:space="preserve"> и для чего он используется?</w:t>
      </w:r>
    </w:p>
    <w:p w14:paraId="2B5A5ABA" w14:textId="77777777" w:rsidR="00AE001F" w:rsidRPr="00E4750E" w:rsidRDefault="00AE001F" w:rsidP="00AE001F">
      <w:pPr>
        <w:pStyle w:val="2"/>
        <w:numPr>
          <w:ilvl w:val="1"/>
          <w:numId w:val="3"/>
        </w:numPr>
      </w:pPr>
      <w:r w:rsidRPr="00E4750E">
        <w:t xml:space="preserve">Когда срабатывает событие </w:t>
      </w:r>
      <w:proofErr w:type="spellStart"/>
      <w:r w:rsidRPr="00E4750E">
        <w:t>SelectedIndexChanged</w:t>
      </w:r>
      <w:proofErr w:type="spellEnd"/>
      <w:r w:rsidRPr="00E4750E">
        <w:t xml:space="preserve"> и в каких элементах управления оно поддерживается?</w:t>
      </w:r>
    </w:p>
    <w:p w14:paraId="44574CFD" w14:textId="77777777" w:rsidR="00AE001F" w:rsidRPr="005F3C33" w:rsidRDefault="00AE001F" w:rsidP="00AE001F">
      <w:pPr>
        <w:pStyle w:val="2"/>
        <w:numPr>
          <w:ilvl w:val="1"/>
          <w:numId w:val="3"/>
        </w:numPr>
      </w:pPr>
      <w:r w:rsidRPr="00E4750E">
        <w:t xml:space="preserve">Когда срабатывает событие </w:t>
      </w:r>
      <w:proofErr w:type="spellStart"/>
      <w:r w:rsidRPr="00E4750E">
        <w:t>CheckedChanged</w:t>
      </w:r>
      <w:proofErr w:type="spellEnd"/>
      <w:r w:rsidRPr="00E4750E">
        <w:t xml:space="preserve"> и в каких элементах управления оно поддерживается?</w:t>
      </w:r>
    </w:p>
    <w:p w14:paraId="56560A37" w14:textId="4E6D283B" w:rsidR="00EE187F" w:rsidRPr="00AE001F" w:rsidRDefault="00EE187F" w:rsidP="00AE001F"/>
    <w:sectPr w:rsidR="00EE187F" w:rsidRPr="00AE0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55311"/>
    <w:rsid w:val="00070FAF"/>
    <w:rsid w:val="00080A51"/>
    <w:rsid w:val="000B1531"/>
    <w:rsid w:val="000C0097"/>
    <w:rsid w:val="00106123"/>
    <w:rsid w:val="001306AE"/>
    <w:rsid w:val="00142169"/>
    <w:rsid w:val="00147FDC"/>
    <w:rsid w:val="00157865"/>
    <w:rsid w:val="0016046B"/>
    <w:rsid w:val="001645AA"/>
    <w:rsid w:val="00172B15"/>
    <w:rsid w:val="00182495"/>
    <w:rsid w:val="0018259A"/>
    <w:rsid w:val="001874D7"/>
    <w:rsid w:val="001974B9"/>
    <w:rsid w:val="001A4923"/>
    <w:rsid w:val="001D41B2"/>
    <w:rsid w:val="001E03FF"/>
    <w:rsid w:val="001E08E7"/>
    <w:rsid w:val="001E1F5F"/>
    <w:rsid w:val="001E32F3"/>
    <w:rsid w:val="001E4D07"/>
    <w:rsid w:val="001E7749"/>
    <w:rsid w:val="001F2D59"/>
    <w:rsid w:val="00215DA5"/>
    <w:rsid w:val="00225A5E"/>
    <w:rsid w:val="002456BD"/>
    <w:rsid w:val="00253F0B"/>
    <w:rsid w:val="00261B0A"/>
    <w:rsid w:val="00271E47"/>
    <w:rsid w:val="002757AB"/>
    <w:rsid w:val="00292C9C"/>
    <w:rsid w:val="002943A8"/>
    <w:rsid w:val="002E0231"/>
    <w:rsid w:val="00323285"/>
    <w:rsid w:val="0032751F"/>
    <w:rsid w:val="00330804"/>
    <w:rsid w:val="00334820"/>
    <w:rsid w:val="00350F53"/>
    <w:rsid w:val="0036219F"/>
    <w:rsid w:val="003771A7"/>
    <w:rsid w:val="003C6A30"/>
    <w:rsid w:val="003E2CFB"/>
    <w:rsid w:val="003F5D99"/>
    <w:rsid w:val="00406646"/>
    <w:rsid w:val="00411272"/>
    <w:rsid w:val="00414633"/>
    <w:rsid w:val="00443427"/>
    <w:rsid w:val="004759E4"/>
    <w:rsid w:val="00476383"/>
    <w:rsid w:val="004A1472"/>
    <w:rsid w:val="004A368A"/>
    <w:rsid w:val="004E04B3"/>
    <w:rsid w:val="004E2808"/>
    <w:rsid w:val="004E4FA5"/>
    <w:rsid w:val="004F178F"/>
    <w:rsid w:val="00514302"/>
    <w:rsid w:val="00564E59"/>
    <w:rsid w:val="00577E85"/>
    <w:rsid w:val="00597252"/>
    <w:rsid w:val="005B2306"/>
    <w:rsid w:val="005C3728"/>
    <w:rsid w:val="005C462D"/>
    <w:rsid w:val="005C6E23"/>
    <w:rsid w:val="005F0A17"/>
    <w:rsid w:val="0061167A"/>
    <w:rsid w:val="00623DA7"/>
    <w:rsid w:val="006566A7"/>
    <w:rsid w:val="006769C8"/>
    <w:rsid w:val="00693BA2"/>
    <w:rsid w:val="006B60F6"/>
    <w:rsid w:val="006C3BE4"/>
    <w:rsid w:val="006E2B52"/>
    <w:rsid w:val="006E6FA6"/>
    <w:rsid w:val="006F41C3"/>
    <w:rsid w:val="007069FE"/>
    <w:rsid w:val="00711D0F"/>
    <w:rsid w:val="0071638D"/>
    <w:rsid w:val="00723E7E"/>
    <w:rsid w:val="00735A9E"/>
    <w:rsid w:val="007502B2"/>
    <w:rsid w:val="00761372"/>
    <w:rsid w:val="00771CEB"/>
    <w:rsid w:val="00777A49"/>
    <w:rsid w:val="00784C93"/>
    <w:rsid w:val="007A091B"/>
    <w:rsid w:val="007B2FE0"/>
    <w:rsid w:val="007B5CEA"/>
    <w:rsid w:val="007B751B"/>
    <w:rsid w:val="007F1C7C"/>
    <w:rsid w:val="007F2C11"/>
    <w:rsid w:val="007F6037"/>
    <w:rsid w:val="00814C20"/>
    <w:rsid w:val="00840ABB"/>
    <w:rsid w:val="00871EDC"/>
    <w:rsid w:val="00871F2D"/>
    <w:rsid w:val="00873CD7"/>
    <w:rsid w:val="00881FDE"/>
    <w:rsid w:val="008823E4"/>
    <w:rsid w:val="0089460B"/>
    <w:rsid w:val="00895CC0"/>
    <w:rsid w:val="008A376B"/>
    <w:rsid w:val="008B582A"/>
    <w:rsid w:val="008D59BE"/>
    <w:rsid w:val="008F18B6"/>
    <w:rsid w:val="008F25B5"/>
    <w:rsid w:val="0090066F"/>
    <w:rsid w:val="0091048A"/>
    <w:rsid w:val="009107B3"/>
    <w:rsid w:val="00925158"/>
    <w:rsid w:val="0093590A"/>
    <w:rsid w:val="00957198"/>
    <w:rsid w:val="00972EA7"/>
    <w:rsid w:val="0099194A"/>
    <w:rsid w:val="00996E78"/>
    <w:rsid w:val="009A5CA5"/>
    <w:rsid w:val="009F7E05"/>
    <w:rsid w:val="00A24A5A"/>
    <w:rsid w:val="00A52F1F"/>
    <w:rsid w:val="00A7632F"/>
    <w:rsid w:val="00A81B5D"/>
    <w:rsid w:val="00AA3FFC"/>
    <w:rsid w:val="00AD035D"/>
    <w:rsid w:val="00AE001F"/>
    <w:rsid w:val="00AF0E8D"/>
    <w:rsid w:val="00AF2C43"/>
    <w:rsid w:val="00B1450B"/>
    <w:rsid w:val="00B20CBB"/>
    <w:rsid w:val="00B34EF6"/>
    <w:rsid w:val="00B36B1F"/>
    <w:rsid w:val="00B63F95"/>
    <w:rsid w:val="00B744F4"/>
    <w:rsid w:val="00B74820"/>
    <w:rsid w:val="00B83CE0"/>
    <w:rsid w:val="00B85644"/>
    <w:rsid w:val="00B87733"/>
    <w:rsid w:val="00BA2188"/>
    <w:rsid w:val="00BA6611"/>
    <w:rsid w:val="00BB18E8"/>
    <w:rsid w:val="00BC00F8"/>
    <w:rsid w:val="00BC582F"/>
    <w:rsid w:val="00BC5D54"/>
    <w:rsid w:val="00BE7E11"/>
    <w:rsid w:val="00C16FE8"/>
    <w:rsid w:val="00C25A79"/>
    <w:rsid w:val="00C33D3A"/>
    <w:rsid w:val="00C56EC6"/>
    <w:rsid w:val="00C87255"/>
    <w:rsid w:val="00C9370F"/>
    <w:rsid w:val="00CB2982"/>
    <w:rsid w:val="00CB389F"/>
    <w:rsid w:val="00CD50E2"/>
    <w:rsid w:val="00CF0E87"/>
    <w:rsid w:val="00CF2EC0"/>
    <w:rsid w:val="00D100C2"/>
    <w:rsid w:val="00D265BF"/>
    <w:rsid w:val="00D32318"/>
    <w:rsid w:val="00D543DA"/>
    <w:rsid w:val="00D66C75"/>
    <w:rsid w:val="00D729F3"/>
    <w:rsid w:val="00D7386F"/>
    <w:rsid w:val="00D76328"/>
    <w:rsid w:val="00DD2A13"/>
    <w:rsid w:val="00DF070F"/>
    <w:rsid w:val="00E01507"/>
    <w:rsid w:val="00E019D8"/>
    <w:rsid w:val="00E13016"/>
    <w:rsid w:val="00E65989"/>
    <w:rsid w:val="00EA1265"/>
    <w:rsid w:val="00EB38BE"/>
    <w:rsid w:val="00EE187F"/>
    <w:rsid w:val="00F0702F"/>
    <w:rsid w:val="00F10A9F"/>
    <w:rsid w:val="00F1414C"/>
    <w:rsid w:val="00F14A16"/>
    <w:rsid w:val="00F42AF7"/>
    <w:rsid w:val="00F45B5C"/>
    <w:rsid w:val="00F55D30"/>
    <w:rsid w:val="00F70D8A"/>
    <w:rsid w:val="00F80F65"/>
    <w:rsid w:val="00F83B42"/>
    <w:rsid w:val="00FA0777"/>
    <w:rsid w:val="00FA6D1B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149</TotalTime>
  <Pages>2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139</cp:revision>
  <dcterms:created xsi:type="dcterms:W3CDTF">2025-09-23T15:30:00Z</dcterms:created>
  <dcterms:modified xsi:type="dcterms:W3CDTF">2025-11-19T15:45:00Z</dcterms:modified>
</cp:coreProperties>
</file>