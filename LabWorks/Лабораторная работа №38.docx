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F79B" w14:textId="77777777" w:rsidR="00F36730" w:rsidRPr="00D431DA" w:rsidRDefault="00F36730" w:rsidP="00F36730">
      <w:pPr>
        <w:pStyle w:val="10"/>
      </w:pPr>
      <w:r w:rsidRPr="00D431DA">
        <w:t>Лабораторная работа №38</w:t>
      </w:r>
      <w:r>
        <w:br/>
      </w:r>
      <w:r w:rsidRPr="00D431DA">
        <w:t>Разработка приложений</w:t>
      </w:r>
    </w:p>
    <w:p w14:paraId="0D51A56A" w14:textId="77777777" w:rsidR="00F36730" w:rsidRPr="00D431DA" w:rsidRDefault="00F36730" w:rsidP="00F36730">
      <w:pPr>
        <w:pStyle w:val="1"/>
        <w:numPr>
          <w:ilvl w:val="0"/>
          <w:numId w:val="7"/>
        </w:numPr>
      </w:pPr>
      <w:r w:rsidRPr="00D431DA">
        <w:t>Цель работы</w:t>
      </w:r>
    </w:p>
    <w:p w14:paraId="10439E84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Научиться разрабатывать приложения на C#.</w:t>
      </w:r>
    </w:p>
    <w:p w14:paraId="0D24DA9D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Литература</w:t>
      </w:r>
    </w:p>
    <w:p w14:paraId="59E37666" w14:textId="77777777" w:rsidR="00F36730" w:rsidRPr="00D431DA" w:rsidRDefault="00F36730" w:rsidP="00F36730">
      <w:pPr>
        <w:pStyle w:val="2"/>
        <w:numPr>
          <w:ilvl w:val="1"/>
          <w:numId w:val="3"/>
        </w:numPr>
      </w:pPr>
      <w:proofErr w:type="spellStart"/>
      <w:r w:rsidRPr="00D431DA">
        <w:t>Фленов</w:t>
      </w:r>
      <w:proofErr w:type="spellEnd"/>
      <w:r w:rsidRPr="00D431DA">
        <w:t xml:space="preserve"> М.Е. Библия C# / М.Е. </w:t>
      </w:r>
      <w:proofErr w:type="spellStart"/>
      <w:r w:rsidRPr="00D431DA">
        <w:t>Фленов</w:t>
      </w:r>
      <w:proofErr w:type="spellEnd"/>
      <w:r w:rsidRPr="00D431DA">
        <w:t>. – Санкт-</w:t>
      </w:r>
      <w:proofErr w:type="gramStart"/>
      <w:r w:rsidRPr="00D431DA">
        <w:t>Петербург :</w:t>
      </w:r>
      <w:proofErr w:type="gramEnd"/>
      <w:r w:rsidRPr="00D431DA">
        <w:t xml:space="preserve"> БХВ-</w:t>
      </w:r>
      <w:proofErr w:type="spellStart"/>
      <w:r w:rsidRPr="00D431DA">
        <w:t>Пете.рбург</w:t>
      </w:r>
      <w:proofErr w:type="spellEnd"/>
      <w:r w:rsidRPr="00D431DA">
        <w:t xml:space="preserve">, 2016. – Режим доступа: </w:t>
      </w:r>
      <w:hyperlink r:id="rId5" w:history="1">
        <w:r w:rsidRPr="00D431DA">
          <w:rPr>
            <w:rStyle w:val="af0"/>
          </w:rPr>
          <w:t>https://ibooks.ru/reading.php</w:t>
        </w:r>
      </w:hyperlink>
      <w:r w:rsidRPr="00D431DA">
        <w:t xml:space="preserve">? </w:t>
      </w:r>
      <w:proofErr w:type="spellStart"/>
      <w:r w:rsidRPr="00D431DA">
        <w:t>productid</w:t>
      </w:r>
      <w:proofErr w:type="spellEnd"/>
      <w:r w:rsidRPr="00D431DA">
        <w:t xml:space="preserve">=353561, только для зарегистрированных пользователей. – </w:t>
      </w:r>
      <w:proofErr w:type="spellStart"/>
      <w:r w:rsidRPr="00D431DA">
        <w:t>Загл</w:t>
      </w:r>
      <w:proofErr w:type="spellEnd"/>
      <w:r w:rsidRPr="00D431DA">
        <w:t>. с экрана. – гл.5, гл.13.</w:t>
      </w:r>
    </w:p>
    <w:p w14:paraId="06421E32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Подготовка к работе</w:t>
      </w:r>
    </w:p>
    <w:p w14:paraId="318D104C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Повторить теоретический материал (см. п.2).</w:t>
      </w:r>
    </w:p>
    <w:p w14:paraId="0BB70CED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Изучить описание лабораторной работы.</w:t>
      </w:r>
    </w:p>
    <w:p w14:paraId="0877A75C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Основное оборудование</w:t>
      </w:r>
    </w:p>
    <w:p w14:paraId="715C1DEE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Персональный компьютер.</w:t>
      </w:r>
    </w:p>
    <w:p w14:paraId="75F5256D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Задание</w:t>
      </w:r>
    </w:p>
    <w:p w14:paraId="58A9AB13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Спроектировать и разработать интерфейс оконного приложения по заданию из п.9.</w:t>
      </w:r>
    </w:p>
    <w:p w14:paraId="0014E813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Реализовать функциональность приложения</w:t>
      </w:r>
    </w:p>
    <w:p w14:paraId="3D17D128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Выполнить тестирование разработанного приложения</w:t>
      </w:r>
    </w:p>
    <w:p w14:paraId="55BFC479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Порядок выполнения работы</w:t>
      </w:r>
    </w:p>
    <w:p w14:paraId="38E12E60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Используя Microsoft Visual Studio, создать проект C# и выполнить задания из п.5.</w:t>
      </w:r>
    </w:p>
    <w:p w14:paraId="31BCD93D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Ответить на контрольные вопросы.</w:t>
      </w:r>
    </w:p>
    <w:p w14:paraId="34E6D420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Содержание отчета</w:t>
      </w:r>
    </w:p>
    <w:p w14:paraId="166496BC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Титульный лист</w:t>
      </w:r>
    </w:p>
    <w:p w14:paraId="2BF76C3C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Цель работы</w:t>
      </w:r>
    </w:p>
    <w:p w14:paraId="4E000DA4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Ответы на контрольные вопросы</w:t>
      </w:r>
    </w:p>
    <w:p w14:paraId="7318303B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Вывод</w:t>
      </w:r>
    </w:p>
    <w:p w14:paraId="01FF379B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Контрольные вопросы</w:t>
      </w:r>
    </w:p>
    <w:p w14:paraId="3704E5A3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Из каких этапов состоит разработка приложений?</w:t>
      </w:r>
    </w:p>
    <w:p w14:paraId="51EA7E20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 xml:space="preserve">Какие операторы языка </w:t>
      </w:r>
      <w:r w:rsidRPr="00D431DA">
        <w:rPr>
          <w:lang w:val="en-US"/>
        </w:rPr>
        <w:t>C</w:t>
      </w:r>
      <w:r w:rsidRPr="00D431DA">
        <w:t># позволяют обработать исключения в программе?</w:t>
      </w:r>
    </w:p>
    <w:p w14:paraId="2BF56F49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Какие элементы управления использованы в разработанном приложении?</w:t>
      </w:r>
    </w:p>
    <w:p w14:paraId="01BB1F50" w14:textId="77777777" w:rsidR="00F36730" w:rsidRPr="00D431DA" w:rsidRDefault="00F36730" w:rsidP="00F36730">
      <w:pPr>
        <w:pStyle w:val="2"/>
        <w:numPr>
          <w:ilvl w:val="1"/>
          <w:numId w:val="3"/>
        </w:numPr>
      </w:pPr>
      <w:r w:rsidRPr="00D431DA">
        <w:t>Для чего выполняется тестирование приложений?</w:t>
      </w:r>
    </w:p>
    <w:p w14:paraId="02ACE0BC" w14:textId="77777777" w:rsidR="00F36730" w:rsidRPr="00D431DA" w:rsidRDefault="00F36730" w:rsidP="00F36730">
      <w:pPr>
        <w:pStyle w:val="1"/>
        <w:numPr>
          <w:ilvl w:val="0"/>
          <w:numId w:val="3"/>
        </w:numPr>
      </w:pPr>
      <w:r w:rsidRPr="00D431DA">
        <w:t>Приложение</w:t>
      </w:r>
    </w:p>
    <w:p w14:paraId="3D364745" w14:textId="77777777" w:rsidR="00F36730" w:rsidRPr="00D431DA" w:rsidRDefault="00F36730" w:rsidP="00F36730">
      <w:r>
        <w:t>И</w:t>
      </w:r>
      <w:r w:rsidRPr="00D431DA">
        <w:t xml:space="preserve">гровое приложение – </w:t>
      </w:r>
      <w:proofErr w:type="spellStart"/>
      <w:r w:rsidRPr="00D431DA">
        <w:t>кликер</w:t>
      </w:r>
      <w:proofErr w:type="spellEnd"/>
      <w:r w:rsidRPr="00D431DA">
        <w:t>.</w:t>
      </w:r>
    </w:p>
    <w:p w14:paraId="6658EAAA" w14:textId="77777777" w:rsidR="00F36730" w:rsidRPr="00D431DA" w:rsidRDefault="00F36730" w:rsidP="00F36730">
      <w:r w:rsidRPr="00D431DA">
        <w:lastRenderedPageBreak/>
        <w:t>Пользователь нажимает на кнопку, за что получает очки.</w:t>
      </w:r>
    </w:p>
    <w:p w14:paraId="7C2F74B0" w14:textId="3F94D886" w:rsidR="00F36730" w:rsidRPr="00D431DA" w:rsidRDefault="00F36730" w:rsidP="00F36730">
      <w:r w:rsidRPr="00D431DA">
        <w:t>За полученные очки пользователь может покупать улучшения, которые увеличивают очки за клик или автоматически дают очки через определенный промежуток времени</w:t>
      </w:r>
      <w:r w:rsidR="00A9109D">
        <w:t xml:space="preserve"> и другое</w:t>
      </w:r>
      <w:r w:rsidRPr="00D431DA">
        <w:t>. Улучшения можно покупать несколько раз, при этом каждый раз его цена увеличивается. Реализовать не менее 10 различных видов улучшений.</w:t>
      </w:r>
    </w:p>
    <w:p w14:paraId="439C8A95" w14:textId="77777777" w:rsidR="00F36730" w:rsidRPr="00D431DA" w:rsidRDefault="00F36730" w:rsidP="00F36730">
      <w:r w:rsidRPr="00D431DA">
        <w:t>Для графического интерфейса приложения обязательно использовать различные изображения, по возможности – анимации.</w:t>
      </w:r>
    </w:p>
    <w:p w14:paraId="677D5FB3" w14:textId="77777777" w:rsidR="00F36730" w:rsidRPr="00D431DA" w:rsidRDefault="00F36730" w:rsidP="00F36730">
      <w:r w:rsidRPr="00D431DA">
        <w:t>Осуществить сохранение прогресса пользователя после выхода из приложения.</w:t>
      </w:r>
    </w:p>
    <w:p w14:paraId="4FCD539B" w14:textId="77777777" w:rsidR="00F36730" w:rsidRPr="00D431DA" w:rsidRDefault="00F36730" w:rsidP="00F36730">
      <w:r w:rsidRPr="00D431DA">
        <w:t>*Дополнительное задание: реализовать увеличение очков в приложении в период, когда оно не запущено (рассчитайте разницу во времени между закрытием приложения и открытием).</w:t>
      </w:r>
    </w:p>
    <w:p w14:paraId="56560A37" w14:textId="17F6DA90" w:rsidR="00EE187F" w:rsidRPr="00F36730" w:rsidRDefault="00EE187F" w:rsidP="00F36730"/>
    <w:sectPr w:rsidR="00EE187F" w:rsidRPr="00F36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055D"/>
    <w:multiLevelType w:val="multilevel"/>
    <w:tmpl w:val="6F7E9B20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368869603">
    <w:abstractNumId w:val="0"/>
  </w:num>
  <w:num w:numId="9" w16cid:durableId="529417815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40068"/>
    <w:rsid w:val="00055311"/>
    <w:rsid w:val="00063675"/>
    <w:rsid w:val="00070FAF"/>
    <w:rsid w:val="00080A51"/>
    <w:rsid w:val="000852C5"/>
    <w:rsid w:val="000B1531"/>
    <w:rsid w:val="000C0097"/>
    <w:rsid w:val="000C566F"/>
    <w:rsid w:val="000D2C3D"/>
    <w:rsid w:val="00106123"/>
    <w:rsid w:val="001306AE"/>
    <w:rsid w:val="00142169"/>
    <w:rsid w:val="00147FDC"/>
    <w:rsid w:val="00157865"/>
    <w:rsid w:val="0016046B"/>
    <w:rsid w:val="001645AA"/>
    <w:rsid w:val="0016575F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B73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03E8"/>
    <w:rsid w:val="00443427"/>
    <w:rsid w:val="00453EE9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2F96"/>
    <w:rsid w:val="00597252"/>
    <w:rsid w:val="005B2306"/>
    <w:rsid w:val="005C3728"/>
    <w:rsid w:val="005C462D"/>
    <w:rsid w:val="005C6E23"/>
    <w:rsid w:val="005D0DC7"/>
    <w:rsid w:val="005D3134"/>
    <w:rsid w:val="005F0A17"/>
    <w:rsid w:val="00605B74"/>
    <w:rsid w:val="0061167A"/>
    <w:rsid w:val="00623DA7"/>
    <w:rsid w:val="006543B7"/>
    <w:rsid w:val="006566A7"/>
    <w:rsid w:val="006769C8"/>
    <w:rsid w:val="00693BA2"/>
    <w:rsid w:val="006A7D55"/>
    <w:rsid w:val="006B60F6"/>
    <w:rsid w:val="006C3BE4"/>
    <w:rsid w:val="006D1D3C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474D"/>
    <w:rsid w:val="008B582A"/>
    <w:rsid w:val="008D59BE"/>
    <w:rsid w:val="008E5ED2"/>
    <w:rsid w:val="008F18B6"/>
    <w:rsid w:val="008F24EF"/>
    <w:rsid w:val="008F25B5"/>
    <w:rsid w:val="0090066F"/>
    <w:rsid w:val="0091048A"/>
    <w:rsid w:val="009107B3"/>
    <w:rsid w:val="00925158"/>
    <w:rsid w:val="0093590A"/>
    <w:rsid w:val="00947C69"/>
    <w:rsid w:val="0095399C"/>
    <w:rsid w:val="00957198"/>
    <w:rsid w:val="00960D9B"/>
    <w:rsid w:val="00972EA7"/>
    <w:rsid w:val="00981A0D"/>
    <w:rsid w:val="009833F7"/>
    <w:rsid w:val="0099194A"/>
    <w:rsid w:val="00996E78"/>
    <w:rsid w:val="009A12B6"/>
    <w:rsid w:val="009A5CA5"/>
    <w:rsid w:val="009C1CF9"/>
    <w:rsid w:val="009E212D"/>
    <w:rsid w:val="009F7E05"/>
    <w:rsid w:val="00A24A5A"/>
    <w:rsid w:val="00A52F1F"/>
    <w:rsid w:val="00A57078"/>
    <w:rsid w:val="00A5787A"/>
    <w:rsid w:val="00A7632F"/>
    <w:rsid w:val="00A81B5D"/>
    <w:rsid w:val="00A9109D"/>
    <w:rsid w:val="00AA0DD9"/>
    <w:rsid w:val="00AA3FFC"/>
    <w:rsid w:val="00AB0A48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415"/>
    <w:rsid w:val="00B54E73"/>
    <w:rsid w:val="00B63F95"/>
    <w:rsid w:val="00B744F4"/>
    <w:rsid w:val="00B74820"/>
    <w:rsid w:val="00B83CE0"/>
    <w:rsid w:val="00B85644"/>
    <w:rsid w:val="00B87733"/>
    <w:rsid w:val="00B878F3"/>
    <w:rsid w:val="00B92E83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16FE8"/>
    <w:rsid w:val="00C25A79"/>
    <w:rsid w:val="00C309F6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D5FE1"/>
    <w:rsid w:val="00EE187F"/>
    <w:rsid w:val="00F0702F"/>
    <w:rsid w:val="00F10A9F"/>
    <w:rsid w:val="00F1414C"/>
    <w:rsid w:val="00F14A16"/>
    <w:rsid w:val="00F36730"/>
    <w:rsid w:val="00F42AF7"/>
    <w:rsid w:val="00F45B5C"/>
    <w:rsid w:val="00F45FE0"/>
    <w:rsid w:val="00F55D30"/>
    <w:rsid w:val="00F57D3F"/>
    <w:rsid w:val="00F70D8A"/>
    <w:rsid w:val="00F80F65"/>
    <w:rsid w:val="00F83B42"/>
    <w:rsid w:val="00F93533"/>
    <w:rsid w:val="00FA0777"/>
    <w:rsid w:val="00FA6D1B"/>
    <w:rsid w:val="00FA6FCD"/>
    <w:rsid w:val="00FB475C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books.ru/reading.php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217</TotalTime>
  <Pages>2</Pages>
  <Words>264</Words>
  <Characters>1667</Characters>
  <Application>Microsoft Office Word</Application>
  <DocSecurity>0</DocSecurity>
  <Lines>49</Lines>
  <Paragraphs>34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204</cp:revision>
  <dcterms:created xsi:type="dcterms:W3CDTF">2025-09-23T15:30:00Z</dcterms:created>
  <dcterms:modified xsi:type="dcterms:W3CDTF">2025-12-17T15:44:00Z</dcterms:modified>
</cp:coreProperties>
</file>