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F30D" w14:textId="77777777" w:rsidR="00360FD4" w:rsidRPr="00800C3F" w:rsidRDefault="00360FD4" w:rsidP="00360FD4">
      <w:pPr>
        <w:pStyle w:val="10"/>
      </w:pPr>
      <w:r w:rsidRPr="00800C3F">
        <w:t>Лабораторная работа №31</w:t>
      </w:r>
      <w:r>
        <w:br/>
      </w:r>
      <w:r w:rsidRPr="00800C3F">
        <w:t>Создание проекта с использованием меню и панели инструментов</w:t>
      </w:r>
    </w:p>
    <w:p w14:paraId="7E10F4C3" w14:textId="77777777" w:rsidR="00360FD4" w:rsidRPr="00800C3F" w:rsidRDefault="00360FD4" w:rsidP="00360FD4">
      <w:pPr>
        <w:pStyle w:val="1"/>
        <w:numPr>
          <w:ilvl w:val="0"/>
          <w:numId w:val="7"/>
        </w:numPr>
      </w:pPr>
      <w:r w:rsidRPr="00800C3F">
        <w:t>Цель работы</w:t>
      </w:r>
    </w:p>
    <w:p w14:paraId="6B8AE223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Научиться применять и настраивать различные виды меню, панель инструментов, строку состояния в приложении на C#.</w:t>
      </w:r>
    </w:p>
    <w:p w14:paraId="4A1237F3" w14:textId="77777777" w:rsidR="00360FD4" w:rsidRPr="00800C3F" w:rsidRDefault="00360FD4" w:rsidP="00360FD4">
      <w:pPr>
        <w:pStyle w:val="1"/>
        <w:numPr>
          <w:ilvl w:val="0"/>
          <w:numId w:val="3"/>
        </w:numPr>
      </w:pPr>
      <w:r w:rsidRPr="00800C3F">
        <w:t>Литература</w:t>
      </w:r>
    </w:p>
    <w:p w14:paraId="37F93A06" w14:textId="77777777" w:rsidR="00360FD4" w:rsidRPr="00800C3F" w:rsidRDefault="00360FD4" w:rsidP="00360FD4">
      <w:pPr>
        <w:pStyle w:val="2"/>
        <w:numPr>
          <w:ilvl w:val="1"/>
          <w:numId w:val="3"/>
        </w:numPr>
      </w:pPr>
      <w:proofErr w:type="spellStart"/>
      <w:r w:rsidRPr="00800C3F">
        <w:t>Фленов</w:t>
      </w:r>
      <w:proofErr w:type="spellEnd"/>
      <w:r w:rsidRPr="00800C3F">
        <w:t xml:space="preserve">, М. Е.  Библия C# / М. Е. </w:t>
      </w:r>
      <w:proofErr w:type="spellStart"/>
      <w:r w:rsidRPr="00800C3F">
        <w:t>Фленов</w:t>
      </w:r>
      <w:proofErr w:type="spellEnd"/>
      <w:r w:rsidRPr="00800C3F">
        <w:t>. – Санкт-</w:t>
      </w:r>
      <w:proofErr w:type="gramStart"/>
      <w:r w:rsidRPr="00800C3F">
        <w:t>Петербург :</w:t>
      </w:r>
      <w:proofErr w:type="gramEnd"/>
      <w:r w:rsidRPr="00800C3F">
        <w:t xml:space="preserve"> БХВ-Петербург, 2016. – Режим доступа: https://ibooks.ru/bookshelf/353561/reading.  </w:t>
      </w:r>
      <w:proofErr w:type="spellStart"/>
      <w:r w:rsidRPr="00800C3F">
        <w:t>Загл</w:t>
      </w:r>
      <w:proofErr w:type="spellEnd"/>
      <w:r w:rsidRPr="00800C3F">
        <w:t>. с экрана. – п.5.9.</w:t>
      </w:r>
    </w:p>
    <w:p w14:paraId="6F33BC5D" w14:textId="77777777" w:rsidR="00360FD4" w:rsidRPr="00800C3F" w:rsidRDefault="00360FD4" w:rsidP="00360FD4">
      <w:pPr>
        <w:pStyle w:val="1"/>
        <w:numPr>
          <w:ilvl w:val="0"/>
          <w:numId w:val="3"/>
        </w:numPr>
      </w:pPr>
      <w:r w:rsidRPr="00800C3F">
        <w:t>Подготовка к работе</w:t>
      </w:r>
    </w:p>
    <w:p w14:paraId="2ECE20DD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Повторить теоретический материал (см. п.2).</w:t>
      </w:r>
    </w:p>
    <w:p w14:paraId="34CF9979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Изучить описание лабораторной работы.</w:t>
      </w:r>
    </w:p>
    <w:p w14:paraId="1B3F92F9" w14:textId="77777777" w:rsidR="00360FD4" w:rsidRPr="00800C3F" w:rsidRDefault="00360FD4" w:rsidP="00360FD4">
      <w:pPr>
        <w:pStyle w:val="1"/>
        <w:numPr>
          <w:ilvl w:val="0"/>
          <w:numId w:val="3"/>
        </w:numPr>
      </w:pPr>
      <w:r w:rsidRPr="00800C3F">
        <w:t>Основное оборудование</w:t>
      </w:r>
    </w:p>
    <w:p w14:paraId="70F61007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Персональный компьютер.</w:t>
      </w:r>
    </w:p>
    <w:p w14:paraId="2AD1D7E0" w14:textId="77777777" w:rsidR="00360FD4" w:rsidRPr="00800C3F" w:rsidRDefault="00360FD4" w:rsidP="00360FD4">
      <w:pPr>
        <w:pStyle w:val="1"/>
        <w:numPr>
          <w:ilvl w:val="0"/>
          <w:numId w:val="3"/>
        </w:numPr>
      </w:pPr>
      <w:r w:rsidRPr="00800C3F">
        <w:t>Задание</w:t>
      </w:r>
    </w:p>
    <w:p w14:paraId="4F53859D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Настройка меню и горячих клавиш для работы с документом</w:t>
      </w:r>
    </w:p>
    <w:p w14:paraId="5239BEB0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 xml:space="preserve">Добавить на форму главное меню </w:t>
      </w:r>
      <w:proofErr w:type="spellStart"/>
      <w:r w:rsidRPr="00800C3F">
        <w:t>MenuStrip</w:t>
      </w:r>
      <w:proofErr w:type="spellEnd"/>
      <w:r w:rsidRPr="00800C3F">
        <w:t xml:space="preserve"> с пунктом «Файл» и подпунктами:</w:t>
      </w:r>
    </w:p>
    <w:p w14:paraId="0C5539F0" w14:textId="77777777" w:rsidR="00360FD4" w:rsidRPr="00800C3F" w:rsidRDefault="00360FD4" w:rsidP="00360FD4">
      <w:r w:rsidRPr="00800C3F">
        <w:t xml:space="preserve">- «Создать» (горячие клавиши: </w:t>
      </w:r>
      <w:proofErr w:type="spellStart"/>
      <w:r w:rsidRPr="00800C3F">
        <w:t>Ctrl+N</w:t>
      </w:r>
      <w:proofErr w:type="spellEnd"/>
      <w:r w:rsidRPr="00800C3F">
        <w:t>),</w:t>
      </w:r>
    </w:p>
    <w:p w14:paraId="3C9C510E" w14:textId="77777777" w:rsidR="00360FD4" w:rsidRPr="00800C3F" w:rsidRDefault="00360FD4" w:rsidP="00360FD4">
      <w:r w:rsidRPr="00800C3F">
        <w:t xml:space="preserve">- «Открыть» (горячие клавиши: </w:t>
      </w:r>
      <w:proofErr w:type="spellStart"/>
      <w:r w:rsidRPr="00800C3F">
        <w:t>Ctrl+O</w:t>
      </w:r>
      <w:proofErr w:type="spellEnd"/>
      <w:r w:rsidRPr="00800C3F">
        <w:t>),</w:t>
      </w:r>
    </w:p>
    <w:p w14:paraId="53DE47A6" w14:textId="77777777" w:rsidR="00360FD4" w:rsidRPr="00800C3F" w:rsidRDefault="00360FD4" w:rsidP="00360FD4">
      <w:r w:rsidRPr="00800C3F">
        <w:t xml:space="preserve">- «Сохранить» (горячие клавиши: </w:t>
      </w:r>
      <w:proofErr w:type="spellStart"/>
      <w:r w:rsidRPr="00800C3F">
        <w:t>Ctrl+S</w:t>
      </w:r>
      <w:proofErr w:type="spellEnd"/>
      <w:r w:rsidRPr="00800C3F">
        <w:t>),</w:t>
      </w:r>
    </w:p>
    <w:p w14:paraId="116F82AD" w14:textId="77777777" w:rsidR="00360FD4" w:rsidRPr="00800C3F" w:rsidRDefault="00360FD4" w:rsidP="00360FD4">
      <w:r w:rsidRPr="00800C3F">
        <w:t>- разделитель,</w:t>
      </w:r>
    </w:p>
    <w:p w14:paraId="7DF4D261" w14:textId="77777777" w:rsidR="00360FD4" w:rsidRPr="00800C3F" w:rsidRDefault="00360FD4" w:rsidP="00360FD4">
      <w:r w:rsidRPr="00800C3F">
        <w:t>- «Закрыть».</w:t>
      </w:r>
    </w:p>
    <w:p w14:paraId="3437C189" w14:textId="77777777" w:rsidR="00360FD4" w:rsidRPr="00800C3F" w:rsidRDefault="00360FD4" w:rsidP="00360FD4">
      <w:r w:rsidRPr="00800C3F">
        <w:t>Реализовать закрытие формы при нажатии на «Закрыть».</w:t>
      </w:r>
    </w:p>
    <w:p w14:paraId="5A0866A1" w14:textId="77777777" w:rsidR="00360FD4" w:rsidRPr="00800C3F" w:rsidRDefault="00360FD4" w:rsidP="00360FD4">
      <w:r w:rsidRPr="00800C3F">
        <w:t xml:space="preserve">Для настройки горячих клавиш используется свойство </w:t>
      </w:r>
      <w:proofErr w:type="spellStart"/>
      <w:r w:rsidRPr="00800C3F">
        <w:rPr>
          <w:lang w:val="en-US"/>
        </w:rPr>
        <w:t>ShortcutKeys</w:t>
      </w:r>
      <w:proofErr w:type="spellEnd"/>
    </w:p>
    <w:p w14:paraId="0F5621BB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 xml:space="preserve">Добавить на форму поле ввода </w:t>
      </w:r>
      <w:proofErr w:type="spellStart"/>
      <w:r w:rsidRPr="00800C3F">
        <w:t>RichTextBox</w:t>
      </w:r>
      <w:proofErr w:type="spellEnd"/>
      <w:r w:rsidRPr="00800C3F">
        <w:t xml:space="preserve">. Поле ввода должно заполнять всю форму. При нажатии на «Создать» поле ввода </w:t>
      </w:r>
      <w:proofErr w:type="spellStart"/>
      <w:r w:rsidRPr="00800C3F">
        <w:t>RichTextBox</w:t>
      </w:r>
      <w:proofErr w:type="spellEnd"/>
      <w:r w:rsidRPr="00800C3F">
        <w:t xml:space="preserve"> должно очищаться от содержимого, а заголовок окна меняться на текст «Безымянный».</w:t>
      </w:r>
    </w:p>
    <w:p w14:paraId="7658C458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>При нажатии на «Открыть» предоставить пользователю возможность выбора текстового файла. Настроить у диалогового окна выбора файла фильтрацию на следующие типы файлов: *.</w:t>
      </w:r>
      <w:proofErr w:type="spellStart"/>
      <w:r w:rsidRPr="00800C3F">
        <w:t>txt</w:t>
      </w:r>
      <w:proofErr w:type="spellEnd"/>
      <w:r w:rsidRPr="00800C3F">
        <w:t>, *.</w:t>
      </w:r>
      <w:proofErr w:type="spellStart"/>
      <w:r w:rsidRPr="00800C3F">
        <w:t>rtf</w:t>
      </w:r>
      <w:proofErr w:type="spellEnd"/>
      <w:r w:rsidRPr="00800C3F">
        <w:t>, *.*.</w:t>
      </w:r>
    </w:p>
    <w:p w14:paraId="467153C3" w14:textId="77777777" w:rsidR="00360FD4" w:rsidRPr="00800C3F" w:rsidRDefault="00360FD4" w:rsidP="00360FD4">
      <w:r w:rsidRPr="00800C3F">
        <w:t xml:space="preserve">Реализовать отображение в поле ввода </w:t>
      </w:r>
      <w:proofErr w:type="spellStart"/>
      <w:r w:rsidRPr="00800C3F">
        <w:t>RichTextBox</w:t>
      </w:r>
      <w:proofErr w:type="spellEnd"/>
      <w:r w:rsidRPr="00800C3F">
        <w:t xml:space="preserve"> содержимого выбранного в диалоговом окне файла. Заголовок окна должен меняться на полное название файла.</w:t>
      </w:r>
    </w:p>
    <w:p w14:paraId="04A739FC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>При нажатии на «Сохранить» предоставить пользователю возможность указания имени сохраняемого текстового файла. Настроить фильтрацию на следующие типы файлов: *.</w:t>
      </w:r>
      <w:proofErr w:type="spellStart"/>
      <w:r w:rsidRPr="00800C3F">
        <w:t>txt</w:t>
      </w:r>
      <w:proofErr w:type="spellEnd"/>
      <w:r w:rsidRPr="00800C3F">
        <w:t>, *.</w:t>
      </w:r>
      <w:proofErr w:type="spellStart"/>
      <w:r w:rsidRPr="00800C3F">
        <w:t>rtf</w:t>
      </w:r>
      <w:proofErr w:type="spellEnd"/>
      <w:r w:rsidRPr="00800C3F">
        <w:t>.</w:t>
      </w:r>
    </w:p>
    <w:p w14:paraId="1E68195E" w14:textId="77777777" w:rsidR="00360FD4" w:rsidRPr="00800C3F" w:rsidRDefault="00360FD4" w:rsidP="00360FD4">
      <w:r w:rsidRPr="00800C3F">
        <w:t xml:space="preserve">Реализовать сохранение содержимого поля ввода </w:t>
      </w:r>
      <w:proofErr w:type="spellStart"/>
      <w:r w:rsidRPr="00800C3F">
        <w:t>RichTextBox</w:t>
      </w:r>
      <w:proofErr w:type="spellEnd"/>
      <w:r w:rsidRPr="00800C3F">
        <w:t xml:space="preserve"> в файл</w:t>
      </w:r>
      <w:proofErr w:type="gramStart"/>
      <w:r w:rsidRPr="00800C3F">
        <w:t>.</w:t>
      </w:r>
      <w:proofErr w:type="gramEnd"/>
      <w:r w:rsidRPr="00800C3F">
        <w:t xml:space="preserve"> </w:t>
      </w:r>
      <w:r w:rsidRPr="00800C3F">
        <w:lastRenderedPageBreak/>
        <w:t>указанный в диалоговом окне сохранения файла.</w:t>
      </w:r>
    </w:p>
    <w:p w14:paraId="1AA1F40E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Настройка контекстного меню для настройки цвета и шрифта текста</w:t>
      </w:r>
    </w:p>
    <w:p w14:paraId="521C8CCF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>Создать контекстное меню (</w:t>
      </w:r>
      <w:proofErr w:type="spellStart"/>
      <w:r w:rsidRPr="00800C3F">
        <w:rPr>
          <w:lang w:val="en-US"/>
        </w:rPr>
        <w:t>ContextMenuStrip</w:t>
      </w:r>
      <w:proofErr w:type="spellEnd"/>
      <w:r w:rsidRPr="00800C3F">
        <w:t>) и добавить в него пункты «Цвет» и «Шрифт».</w:t>
      </w:r>
    </w:p>
    <w:p w14:paraId="2C52C53B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>При нажатии на «Цвет» предоставить пользователю возможность выбора настроек цвета. Реализовать изменение цвета выделенного текста на выбранный в диалоговом окне.</w:t>
      </w:r>
    </w:p>
    <w:p w14:paraId="7E652EB6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 xml:space="preserve"> При нажатии на «Шрифт» предоставить пользователю возможность выбора настроек шрифта. Реализовать изменение шрифта выделенного текста на выбранный в диалоговом окне.</w:t>
      </w:r>
    </w:p>
    <w:p w14:paraId="0ABE0ADC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 xml:space="preserve">Привязать контекстное меню к </w:t>
      </w:r>
      <w:proofErr w:type="spellStart"/>
      <w:r w:rsidRPr="00800C3F">
        <w:t>RichTextBox</w:t>
      </w:r>
      <w:proofErr w:type="spellEnd"/>
      <w:r w:rsidRPr="00800C3F">
        <w:t>.</w:t>
      </w:r>
    </w:p>
    <w:p w14:paraId="37B34E73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 xml:space="preserve">Добавить в главное меню пункт «Форматирование» и в свойстве </w:t>
      </w:r>
      <w:proofErr w:type="spellStart"/>
      <w:r w:rsidRPr="00800C3F">
        <w:t>DropDown</w:t>
      </w:r>
      <w:proofErr w:type="spellEnd"/>
      <w:r w:rsidRPr="00800C3F">
        <w:t xml:space="preserve"> выбрать созданное контекстное меню.</w:t>
      </w:r>
    </w:p>
    <w:p w14:paraId="74D551EA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Настройка панели инструментов</w:t>
      </w:r>
    </w:p>
    <w:p w14:paraId="36B46A6E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 xml:space="preserve">Добавить на форму панель инструментов </w:t>
      </w:r>
      <w:proofErr w:type="spellStart"/>
      <w:r w:rsidRPr="00800C3F">
        <w:t>ToolStrip</w:t>
      </w:r>
      <w:proofErr w:type="spellEnd"/>
      <w:r w:rsidRPr="00800C3F">
        <w:t xml:space="preserve"> для настройки текста.</w:t>
      </w:r>
    </w:p>
    <w:p w14:paraId="4263D182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>Добавить в панель инструментов выпадающий список для отображения списка доступных шрифтов и изменения шрифта в поле ввода.</w:t>
      </w:r>
    </w:p>
    <w:p w14:paraId="0A693003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>Добавить в панель инструментов три кнопки с подписями «По левому краю», «По центру», «По правому краю» (будут использоваться для настройки выравнивания текста). По умолчанию должен быть установлен флажок у кнопки «По левому краю».</w:t>
      </w:r>
    </w:p>
    <w:p w14:paraId="00639705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Настройка отображения информации в строке состояния</w:t>
      </w:r>
    </w:p>
    <w:p w14:paraId="07A54993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>Добавить на форму строку состояния.</w:t>
      </w:r>
    </w:p>
    <w:p w14:paraId="6B044D11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>Реализовать отображение в строке состояния текущей даты.</w:t>
      </w:r>
    </w:p>
    <w:p w14:paraId="1F0D6407" w14:textId="77777777" w:rsidR="00360FD4" w:rsidRPr="00800C3F" w:rsidRDefault="00360FD4" w:rsidP="00360FD4">
      <w:pPr>
        <w:pStyle w:val="2"/>
        <w:numPr>
          <w:ilvl w:val="2"/>
          <w:numId w:val="3"/>
        </w:numPr>
      </w:pPr>
      <w:r w:rsidRPr="00800C3F">
        <w:t>Реализовать отображение в строке состояния количества символов в поле ввода и количества символов в поле ввода без учета пробелов.</w:t>
      </w:r>
    </w:p>
    <w:p w14:paraId="5FC32999" w14:textId="77777777" w:rsidR="00360FD4" w:rsidRPr="00800C3F" w:rsidRDefault="00360FD4" w:rsidP="00360FD4">
      <w:pPr>
        <w:pStyle w:val="1"/>
        <w:numPr>
          <w:ilvl w:val="0"/>
          <w:numId w:val="3"/>
        </w:numPr>
      </w:pPr>
      <w:r w:rsidRPr="00800C3F">
        <w:t>Порядок выполнения работы</w:t>
      </w:r>
    </w:p>
    <w:p w14:paraId="5D1FB03E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Используя Microsoft Visual Studio, создать проект C# и выполнить задания из п.5.</w:t>
      </w:r>
    </w:p>
    <w:p w14:paraId="23B91650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Ответить на контрольные вопросы.</w:t>
      </w:r>
    </w:p>
    <w:p w14:paraId="0E99C219" w14:textId="77777777" w:rsidR="00360FD4" w:rsidRPr="00800C3F" w:rsidRDefault="00360FD4" w:rsidP="00360FD4">
      <w:pPr>
        <w:pStyle w:val="1"/>
        <w:numPr>
          <w:ilvl w:val="0"/>
          <w:numId w:val="3"/>
        </w:numPr>
      </w:pPr>
      <w:r w:rsidRPr="00800C3F">
        <w:t>Содержание отчета</w:t>
      </w:r>
    </w:p>
    <w:p w14:paraId="3BB7F40D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Титульный лист</w:t>
      </w:r>
    </w:p>
    <w:p w14:paraId="1B1A6EB1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Цель работы</w:t>
      </w:r>
    </w:p>
    <w:p w14:paraId="60153937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Ответы на контрольные вопросы</w:t>
      </w:r>
    </w:p>
    <w:p w14:paraId="2940E6AC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>Вывод</w:t>
      </w:r>
    </w:p>
    <w:p w14:paraId="39DE1958" w14:textId="77777777" w:rsidR="00360FD4" w:rsidRPr="00800C3F" w:rsidRDefault="00360FD4" w:rsidP="00360FD4">
      <w:pPr>
        <w:pStyle w:val="1"/>
        <w:numPr>
          <w:ilvl w:val="0"/>
          <w:numId w:val="3"/>
        </w:numPr>
      </w:pPr>
      <w:r w:rsidRPr="00800C3F">
        <w:t>Контрольные вопросы</w:t>
      </w:r>
    </w:p>
    <w:p w14:paraId="187F1C0A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 xml:space="preserve">Что такое </w:t>
      </w:r>
      <w:proofErr w:type="spellStart"/>
      <w:r w:rsidRPr="00800C3F">
        <w:rPr>
          <w:lang w:val="en-US"/>
        </w:rPr>
        <w:t>MenuStrip</w:t>
      </w:r>
      <w:proofErr w:type="spellEnd"/>
      <w:r w:rsidRPr="00800C3F">
        <w:t xml:space="preserve"> и для чего он используется?</w:t>
      </w:r>
    </w:p>
    <w:p w14:paraId="5F6361A8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 xml:space="preserve">Что такое </w:t>
      </w:r>
      <w:proofErr w:type="spellStart"/>
      <w:r w:rsidRPr="00800C3F">
        <w:rPr>
          <w:lang w:val="en-US"/>
        </w:rPr>
        <w:t>ContextMenuStrip</w:t>
      </w:r>
      <w:proofErr w:type="spellEnd"/>
      <w:r w:rsidRPr="00800C3F">
        <w:t xml:space="preserve"> и для чего он используется?</w:t>
      </w:r>
    </w:p>
    <w:p w14:paraId="02A64273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 xml:space="preserve">Что такое </w:t>
      </w:r>
      <w:proofErr w:type="spellStart"/>
      <w:r w:rsidRPr="00800C3F">
        <w:rPr>
          <w:lang w:val="en-US"/>
        </w:rPr>
        <w:t>ToolStrip</w:t>
      </w:r>
      <w:proofErr w:type="spellEnd"/>
      <w:r w:rsidRPr="00800C3F">
        <w:t xml:space="preserve"> и для чего он используется?</w:t>
      </w:r>
    </w:p>
    <w:p w14:paraId="3F4FF624" w14:textId="77777777" w:rsidR="00360FD4" w:rsidRPr="00800C3F" w:rsidRDefault="00360FD4" w:rsidP="00360FD4">
      <w:pPr>
        <w:pStyle w:val="2"/>
        <w:numPr>
          <w:ilvl w:val="1"/>
          <w:numId w:val="3"/>
        </w:numPr>
      </w:pPr>
      <w:r w:rsidRPr="00800C3F">
        <w:t xml:space="preserve">Что такое </w:t>
      </w:r>
      <w:proofErr w:type="spellStart"/>
      <w:r w:rsidRPr="00800C3F">
        <w:rPr>
          <w:lang w:val="en-US"/>
        </w:rPr>
        <w:t>StatusStrip</w:t>
      </w:r>
      <w:proofErr w:type="spellEnd"/>
      <w:r w:rsidRPr="00800C3F">
        <w:t xml:space="preserve"> и для чего он используется?</w:t>
      </w:r>
    </w:p>
    <w:p w14:paraId="56560A37" w14:textId="3C3384C3" w:rsidR="00EE187F" w:rsidRPr="00360FD4" w:rsidRDefault="00EE187F" w:rsidP="00360FD4"/>
    <w:sectPr w:rsidR="00EE187F" w:rsidRPr="00360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63675"/>
    <w:rsid w:val="00070FAF"/>
    <w:rsid w:val="00080A51"/>
    <w:rsid w:val="000B1531"/>
    <w:rsid w:val="000C0097"/>
    <w:rsid w:val="000D2C3D"/>
    <w:rsid w:val="00106123"/>
    <w:rsid w:val="001306AE"/>
    <w:rsid w:val="00142169"/>
    <w:rsid w:val="00147FDC"/>
    <w:rsid w:val="00157865"/>
    <w:rsid w:val="0016046B"/>
    <w:rsid w:val="001645AA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762D7"/>
    <w:rsid w:val="00292C9C"/>
    <w:rsid w:val="002943A8"/>
    <w:rsid w:val="002A44EA"/>
    <w:rsid w:val="002E0231"/>
    <w:rsid w:val="00323285"/>
    <w:rsid w:val="0032751F"/>
    <w:rsid w:val="00330804"/>
    <w:rsid w:val="00334820"/>
    <w:rsid w:val="00350F53"/>
    <w:rsid w:val="00360FD4"/>
    <w:rsid w:val="0036219F"/>
    <w:rsid w:val="003771A7"/>
    <w:rsid w:val="003C6A30"/>
    <w:rsid w:val="003E2CFB"/>
    <w:rsid w:val="003F5D99"/>
    <w:rsid w:val="00406646"/>
    <w:rsid w:val="00411272"/>
    <w:rsid w:val="00414633"/>
    <w:rsid w:val="00443427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7252"/>
    <w:rsid w:val="005B2306"/>
    <w:rsid w:val="005C3728"/>
    <w:rsid w:val="005C462D"/>
    <w:rsid w:val="005C6E23"/>
    <w:rsid w:val="005F0A17"/>
    <w:rsid w:val="00605B74"/>
    <w:rsid w:val="0061167A"/>
    <w:rsid w:val="00623DA7"/>
    <w:rsid w:val="006543B7"/>
    <w:rsid w:val="006566A7"/>
    <w:rsid w:val="006769C8"/>
    <w:rsid w:val="00693BA2"/>
    <w:rsid w:val="006B60F6"/>
    <w:rsid w:val="006C3BE4"/>
    <w:rsid w:val="006D3BD6"/>
    <w:rsid w:val="006E2B52"/>
    <w:rsid w:val="006E587D"/>
    <w:rsid w:val="006E6FA6"/>
    <w:rsid w:val="006F1994"/>
    <w:rsid w:val="006F41C3"/>
    <w:rsid w:val="007069FE"/>
    <w:rsid w:val="00711D0F"/>
    <w:rsid w:val="00713B95"/>
    <w:rsid w:val="0071638D"/>
    <w:rsid w:val="00723E7E"/>
    <w:rsid w:val="00735A9E"/>
    <w:rsid w:val="0074683A"/>
    <w:rsid w:val="007502B2"/>
    <w:rsid w:val="00761372"/>
    <w:rsid w:val="00771CEB"/>
    <w:rsid w:val="00777A49"/>
    <w:rsid w:val="00784C93"/>
    <w:rsid w:val="00784EE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47C69"/>
    <w:rsid w:val="00957198"/>
    <w:rsid w:val="00960D9B"/>
    <w:rsid w:val="00972EA7"/>
    <w:rsid w:val="00981A0D"/>
    <w:rsid w:val="0099194A"/>
    <w:rsid w:val="00996E78"/>
    <w:rsid w:val="009A12B6"/>
    <w:rsid w:val="009A5CA5"/>
    <w:rsid w:val="009F7E05"/>
    <w:rsid w:val="00A24A5A"/>
    <w:rsid w:val="00A52F1F"/>
    <w:rsid w:val="00A57078"/>
    <w:rsid w:val="00A5787A"/>
    <w:rsid w:val="00A7632F"/>
    <w:rsid w:val="00A81B5D"/>
    <w:rsid w:val="00AA3FFC"/>
    <w:rsid w:val="00AD035D"/>
    <w:rsid w:val="00AD04AE"/>
    <w:rsid w:val="00AE001F"/>
    <w:rsid w:val="00AE20B5"/>
    <w:rsid w:val="00AF0E8D"/>
    <w:rsid w:val="00AF2C43"/>
    <w:rsid w:val="00B10454"/>
    <w:rsid w:val="00B1450B"/>
    <w:rsid w:val="00B20CBB"/>
    <w:rsid w:val="00B22940"/>
    <w:rsid w:val="00B34EF6"/>
    <w:rsid w:val="00B36B1F"/>
    <w:rsid w:val="00B54E73"/>
    <w:rsid w:val="00B63F95"/>
    <w:rsid w:val="00B744F4"/>
    <w:rsid w:val="00B74820"/>
    <w:rsid w:val="00B83CE0"/>
    <w:rsid w:val="00B85644"/>
    <w:rsid w:val="00B87733"/>
    <w:rsid w:val="00BA2188"/>
    <w:rsid w:val="00BA6611"/>
    <w:rsid w:val="00BB18E8"/>
    <w:rsid w:val="00BB49F7"/>
    <w:rsid w:val="00BC00F8"/>
    <w:rsid w:val="00BC582F"/>
    <w:rsid w:val="00BC5D54"/>
    <w:rsid w:val="00BE7E11"/>
    <w:rsid w:val="00BF1897"/>
    <w:rsid w:val="00BF56BD"/>
    <w:rsid w:val="00C16FE8"/>
    <w:rsid w:val="00C25A79"/>
    <w:rsid w:val="00C33D3A"/>
    <w:rsid w:val="00C52314"/>
    <w:rsid w:val="00C56EC6"/>
    <w:rsid w:val="00C87255"/>
    <w:rsid w:val="00C9370F"/>
    <w:rsid w:val="00CB2982"/>
    <w:rsid w:val="00CB389F"/>
    <w:rsid w:val="00CD50E2"/>
    <w:rsid w:val="00CF0E87"/>
    <w:rsid w:val="00CF2EC0"/>
    <w:rsid w:val="00D001BC"/>
    <w:rsid w:val="00D100C2"/>
    <w:rsid w:val="00D25772"/>
    <w:rsid w:val="00D265BF"/>
    <w:rsid w:val="00D32318"/>
    <w:rsid w:val="00D543DA"/>
    <w:rsid w:val="00D5783F"/>
    <w:rsid w:val="00D66C75"/>
    <w:rsid w:val="00D729F3"/>
    <w:rsid w:val="00D7386F"/>
    <w:rsid w:val="00D76328"/>
    <w:rsid w:val="00DB6075"/>
    <w:rsid w:val="00DD2A13"/>
    <w:rsid w:val="00DD39A1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14A16"/>
    <w:rsid w:val="00F42AF7"/>
    <w:rsid w:val="00F45B5C"/>
    <w:rsid w:val="00F45FE0"/>
    <w:rsid w:val="00F55D30"/>
    <w:rsid w:val="00F57D3F"/>
    <w:rsid w:val="00F70D8A"/>
    <w:rsid w:val="00F80F65"/>
    <w:rsid w:val="00F83B42"/>
    <w:rsid w:val="00FA0777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187</TotalTime>
  <Pages>2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173</cp:revision>
  <dcterms:created xsi:type="dcterms:W3CDTF">2025-09-23T15:30:00Z</dcterms:created>
  <dcterms:modified xsi:type="dcterms:W3CDTF">2025-11-30T16:42:00Z</dcterms:modified>
</cp:coreProperties>
</file>