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DAE95" w14:textId="76B88B4A" w:rsidR="00142169" w:rsidRPr="00AC1707" w:rsidRDefault="00142169" w:rsidP="00142169">
      <w:pPr>
        <w:pStyle w:val="10"/>
      </w:pPr>
      <w:r w:rsidRPr="00AC1707">
        <w:t>Лабораторная работа №1</w:t>
      </w:r>
      <w:r w:rsidR="00DA57D9">
        <w:t>0</w:t>
      </w:r>
      <w:r>
        <w:br/>
      </w:r>
      <w:r w:rsidR="00466903" w:rsidRPr="00466903">
        <w:t>Работа с бинарными файлами</w:t>
      </w:r>
    </w:p>
    <w:p w14:paraId="5DDF635E" w14:textId="77777777" w:rsidR="00142169" w:rsidRPr="00AC1707" w:rsidRDefault="00142169" w:rsidP="00142169">
      <w:pPr>
        <w:pStyle w:val="1"/>
        <w:numPr>
          <w:ilvl w:val="0"/>
          <w:numId w:val="7"/>
        </w:numPr>
      </w:pPr>
      <w:r w:rsidRPr="00AC1707">
        <w:t>Цель работы</w:t>
      </w:r>
    </w:p>
    <w:p w14:paraId="5DF3F3CC" w14:textId="05B000BC" w:rsidR="00142169" w:rsidRPr="00AC1707" w:rsidRDefault="00142169" w:rsidP="00142169">
      <w:pPr>
        <w:pStyle w:val="2"/>
        <w:numPr>
          <w:ilvl w:val="1"/>
          <w:numId w:val="3"/>
        </w:numPr>
      </w:pPr>
      <w:r w:rsidRPr="00AC1707">
        <w:t>Изучить процесс обработки двоичных файлов средствами языка C</w:t>
      </w:r>
      <w:r w:rsidR="00094F02" w:rsidRPr="00094F02">
        <w:t>#</w:t>
      </w:r>
      <w:r w:rsidRPr="00AC1707">
        <w:t xml:space="preserve"> с использованием потоков.</w:t>
      </w:r>
    </w:p>
    <w:p w14:paraId="72DCD377" w14:textId="77777777" w:rsidR="00142169" w:rsidRPr="00AC1707" w:rsidRDefault="00142169" w:rsidP="00142169">
      <w:pPr>
        <w:pStyle w:val="1"/>
        <w:numPr>
          <w:ilvl w:val="0"/>
          <w:numId w:val="3"/>
        </w:numPr>
      </w:pPr>
      <w:r w:rsidRPr="00AC1707">
        <w:t>Литература</w:t>
      </w:r>
    </w:p>
    <w:p w14:paraId="1CA96DD3" w14:textId="77777777" w:rsidR="00142169" w:rsidRPr="00360A9D" w:rsidRDefault="00142169" w:rsidP="00142169">
      <w:pPr>
        <w:pStyle w:val="2"/>
        <w:numPr>
          <w:ilvl w:val="1"/>
          <w:numId w:val="3"/>
        </w:numPr>
        <w:rPr>
          <w:highlight w:val="yellow"/>
        </w:rPr>
      </w:pPr>
      <w:r w:rsidRPr="00360A9D">
        <w:rPr>
          <w:highlight w:val="yellow"/>
        </w:rPr>
        <w:t>Ашарина, И. В. Объектно-ориентированное программирование в   С++: лекции и упражнения. Учебное пособие для вузов. – 2-е изд., перераб. и доп. Москва : Горячая Линия–Телеком, 2017. – URL: https://ibooks.ru/bookshelf/359752/reading. – Режим доступа: для зарегистрир. пользователей. – Текст : электронный. – гл.24</w:t>
      </w:r>
    </w:p>
    <w:p w14:paraId="2AE6F937" w14:textId="77777777" w:rsidR="00142169" w:rsidRPr="00360A9D" w:rsidRDefault="00142169" w:rsidP="00142169">
      <w:pPr>
        <w:pStyle w:val="2"/>
        <w:numPr>
          <w:ilvl w:val="1"/>
          <w:numId w:val="3"/>
        </w:numPr>
        <w:rPr>
          <w:highlight w:val="yellow"/>
        </w:rPr>
      </w:pPr>
      <w:r w:rsidRPr="00360A9D">
        <w:rPr>
          <w:highlight w:val="yellow"/>
        </w:rPr>
        <w:t>Немцова, Т. И. Программирование на языке высокого уровня. Программирование на языке С++ / Т. И. Немцова, С. Ю. Голова, А. И. Терентьев. – Москва : Форум, 2019. – URL: https://ibooks.ru/reading.php?productid=361544. – Режим доступа: для зарегистрир. пользователей. – Текст : электронный. – п.19.8-19.11.</w:t>
      </w:r>
    </w:p>
    <w:p w14:paraId="79F38A58" w14:textId="77777777" w:rsidR="00142169" w:rsidRPr="00AC1707" w:rsidRDefault="00142169" w:rsidP="00142169">
      <w:pPr>
        <w:pStyle w:val="1"/>
        <w:numPr>
          <w:ilvl w:val="0"/>
          <w:numId w:val="3"/>
        </w:numPr>
      </w:pPr>
      <w:r w:rsidRPr="00AC1707">
        <w:t>Подготовка к работе</w:t>
      </w:r>
    </w:p>
    <w:p w14:paraId="0F0F4A3B" w14:textId="77777777" w:rsidR="00142169" w:rsidRPr="00AC1707" w:rsidRDefault="00142169" w:rsidP="00142169">
      <w:pPr>
        <w:pStyle w:val="2"/>
        <w:numPr>
          <w:ilvl w:val="1"/>
          <w:numId w:val="3"/>
        </w:numPr>
      </w:pPr>
      <w:r w:rsidRPr="00AC1707">
        <w:t>Повторить теоретический материал (см. п.2).</w:t>
      </w:r>
    </w:p>
    <w:p w14:paraId="589F8170" w14:textId="77777777" w:rsidR="00142169" w:rsidRPr="00AC1707" w:rsidRDefault="00142169" w:rsidP="00142169">
      <w:pPr>
        <w:pStyle w:val="2"/>
        <w:numPr>
          <w:ilvl w:val="1"/>
          <w:numId w:val="3"/>
        </w:numPr>
      </w:pPr>
      <w:r w:rsidRPr="00AC1707">
        <w:t>Изучить описание лабораторной работы.</w:t>
      </w:r>
    </w:p>
    <w:p w14:paraId="7A3594E1" w14:textId="77777777" w:rsidR="00142169" w:rsidRPr="00AC1707" w:rsidRDefault="00142169" w:rsidP="00142169">
      <w:pPr>
        <w:pStyle w:val="1"/>
        <w:numPr>
          <w:ilvl w:val="0"/>
          <w:numId w:val="3"/>
        </w:numPr>
      </w:pPr>
      <w:r w:rsidRPr="00AC1707">
        <w:t>Основное оборудование</w:t>
      </w:r>
    </w:p>
    <w:p w14:paraId="749D6ADB" w14:textId="77777777" w:rsidR="00142169" w:rsidRPr="00AC1707" w:rsidRDefault="00142169" w:rsidP="00142169">
      <w:pPr>
        <w:pStyle w:val="2"/>
        <w:numPr>
          <w:ilvl w:val="1"/>
          <w:numId w:val="3"/>
        </w:numPr>
      </w:pPr>
      <w:r w:rsidRPr="00AC1707">
        <w:t>Персональный компьютер.</w:t>
      </w:r>
    </w:p>
    <w:p w14:paraId="56193BC8" w14:textId="77777777" w:rsidR="00142169" w:rsidRPr="00AC1707" w:rsidRDefault="00142169" w:rsidP="00142169">
      <w:pPr>
        <w:pStyle w:val="1"/>
        <w:numPr>
          <w:ilvl w:val="0"/>
          <w:numId w:val="3"/>
        </w:numPr>
      </w:pPr>
      <w:r w:rsidRPr="00AC1707">
        <w:t>Задание</w:t>
      </w:r>
    </w:p>
    <w:p w14:paraId="21175AF9" w14:textId="77777777" w:rsidR="00142169" w:rsidRPr="00AC1707" w:rsidRDefault="00142169" w:rsidP="00FA3134">
      <w:pPr>
        <w:pStyle w:val="2"/>
        <w:numPr>
          <w:ilvl w:val="1"/>
          <w:numId w:val="3"/>
        </w:numPr>
      </w:pPr>
      <w:r w:rsidRPr="00AC1707">
        <w:t>Написать программу, запрашивающую у пользователя имя файла и записывающую в него n случайных целых чисел от 1 до 100 (n вводится пользователем)</w:t>
      </w:r>
      <w:r w:rsidRPr="00075E72">
        <w:t xml:space="preserve"> </w:t>
      </w:r>
      <w:r>
        <w:t xml:space="preserve">в </w:t>
      </w:r>
      <w:r w:rsidRPr="00142169">
        <w:rPr>
          <w:b/>
          <w:bCs w:val="0"/>
        </w:rPr>
        <w:t>бинарном</w:t>
      </w:r>
      <w:r>
        <w:t xml:space="preserve"> виде</w:t>
      </w:r>
      <w:r w:rsidRPr="00AC1707">
        <w:t>.</w:t>
      </w:r>
    </w:p>
    <w:p w14:paraId="1809CAD7" w14:textId="22B10E62" w:rsidR="00142169" w:rsidRPr="00A20C27" w:rsidRDefault="00142169" w:rsidP="00FA3134">
      <w:pPr>
        <w:pStyle w:val="2"/>
        <w:numPr>
          <w:ilvl w:val="1"/>
          <w:numId w:val="3"/>
        </w:numPr>
      </w:pPr>
      <w:r w:rsidRPr="00AC1707">
        <w:t xml:space="preserve">Написать программу, запрашивающую у пользователя имя </w:t>
      </w:r>
      <w:r w:rsidRPr="001E03FF">
        <w:rPr>
          <w:b/>
          <w:bCs w:val="0"/>
        </w:rPr>
        <w:t>бинарного</w:t>
      </w:r>
      <w:r>
        <w:t xml:space="preserve"> </w:t>
      </w:r>
      <w:r w:rsidRPr="00AC1707">
        <w:t>файла</w:t>
      </w:r>
      <w:r w:rsidR="001E03FF">
        <w:t xml:space="preserve"> из задания </w:t>
      </w:r>
      <w:r w:rsidR="0071638D">
        <w:t>п.5.1</w:t>
      </w:r>
      <w:r w:rsidRPr="00AC1707">
        <w:t>, считывающую из него целые числа до конца файла и выводящую</w:t>
      </w:r>
      <w:r w:rsidR="00735A9E">
        <w:t xml:space="preserve"> эти числа и их сумму</w:t>
      </w:r>
      <w:r w:rsidRPr="00AC1707">
        <w:t xml:space="preserve"> на экран.</w:t>
      </w:r>
    </w:p>
    <w:p w14:paraId="4F05E28C" w14:textId="3B67053A" w:rsidR="00A20C27" w:rsidRDefault="008651F2" w:rsidP="00FA3134">
      <w:pPr>
        <w:pStyle w:val="2"/>
        <w:numPr>
          <w:ilvl w:val="1"/>
          <w:numId w:val="3"/>
        </w:numPr>
      </w:pPr>
      <w:r>
        <w:t xml:space="preserve">Написать программу, запрашивающую </w:t>
      </w:r>
      <w:r w:rsidR="00D0325F">
        <w:t>у пользователя</w:t>
      </w:r>
      <w:r w:rsidR="00D0325F" w:rsidRPr="00D0325F">
        <w:t xml:space="preserve"> </w:t>
      </w:r>
      <w:r w:rsidR="00D0325F" w:rsidRPr="00AC1707">
        <w:t xml:space="preserve">имя </w:t>
      </w:r>
      <w:r w:rsidR="00D0325F" w:rsidRPr="001E03FF">
        <w:rPr>
          <w:b/>
          <w:bCs w:val="0"/>
        </w:rPr>
        <w:t>бинарного</w:t>
      </w:r>
      <w:r w:rsidR="00D0325F">
        <w:t xml:space="preserve"> </w:t>
      </w:r>
      <w:r w:rsidR="00D0325F" w:rsidRPr="00AC1707">
        <w:t>файла</w:t>
      </w:r>
      <w:r w:rsidR="00D0325F">
        <w:t xml:space="preserve"> из задания п.5.1 и </w:t>
      </w:r>
      <w:r w:rsidR="00750F76">
        <w:t>номер элемента</w:t>
      </w:r>
      <w:r w:rsidR="00F41385">
        <w:t xml:space="preserve">. </w:t>
      </w:r>
      <w:r w:rsidR="00482108">
        <w:t>Вычислить смещение, перейти к нужному числу и вывести его, не считывая предшествующие числа и не загружая файл целиком.</w:t>
      </w:r>
    </w:p>
    <w:p w14:paraId="4AEBED3C" w14:textId="33BBD104" w:rsidR="00684E3E" w:rsidRDefault="00896165" w:rsidP="00FA3134">
      <w:pPr>
        <w:pStyle w:val="2"/>
        <w:widowControl/>
        <w:numPr>
          <w:ilvl w:val="1"/>
          <w:numId w:val="3"/>
        </w:numPr>
      </w:pPr>
      <w:r w:rsidRPr="00896165">
        <w:t xml:space="preserve">Написать программу, запрашивающую имя </w:t>
      </w:r>
      <w:r w:rsidRPr="001E03FF">
        <w:rPr>
          <w:b/>
          <w:bCs w:val="0"/>
        </w:rPr>
        <w:t>бинарного</w:t>
      </w:r>
      <w:r>
        <w:t xml:space="preserve"> </w:t>
      </w:r>
      <w:r w:rsidRPr="00896165">
        <w:t>файла</w:t>
      </w:r>
      <w:r w:rsidR="002F0B9D">
        <w:t xml:space="preserve"> из задания п.5.1</w:t>
      </w:r>
      <w:r w:rsidRPr="00896165">
        <w:t xml:space="preserve"> и номера первого и последнего чисел диапазона. Перейти непосредственно к началу диапазона и вычислить сумму его элементов, не считывая предшествующие числа.</w:t>
      </w:r>
    </w:p>
    <w:p w14:paraId="2759730C" w14:textId="67232915" w:rsidR="00F757B1" w:rsidRDefault="00F757B1" w:rsidP="00FA3134">
      <w:pPr>
        <w:pStyle w:val="2"/>
        <w:widowControl/>
        <w:numPr>
          <w:ilvl w:val="1"/>
          <w:numId w:val="3"/>
        </w:numPr>
      </w:pPr>
      <w:r>
        <w:t xml:space="preserve">Написать программу для замены одного числа в двоичном файле задания 5.1. Пользователь вводит имя </w:t>
      </w:r>
      <w:r w:rsidR="00A62D72" w:rsidRPr="001E03FF">
        <w:rPr>
          <w:b/>
          <w:bCs w:val="0"/>
        </w:rPr>
        <w:t>бинарного</w:t>
      </w:r>
      <w:r w:rsidR="00A62D72">
        <w:t xml:space="preserve"> </w:t>
      </w:r>
      <w:r>
        <w:t xml:space="preserve">файла, порядковый номер k и новое значение </w:t>
      </w:r>
      <w:r w:rsidR="00687167">
        <w:t>числа</w:t>
      </w:r>
      <w:r>
        <w:t xml:space="preserve">. После проверки формата и номера прочитать и вывести старое значение, затем заменить его по вычисленному смещению. </w:t>
      </w:r>
      <w:r>
        <w:lastRenderedPageBreak/>
        <w:t>Использовать произвольный доступ и режим открытия существующего файла с чтением и записью; не пересоздавать файл и не переписывать его целиком</w:t>
      </w:r>
      <w:r w:rsidR="00374D04">
        <w:t xml:space="preserve">. </w:t>
      </w:r>
      <w:r w:rsidR="00FA3134">
        <w:t>Для проверки замены прочитать числа из файла и вывести их на экран</w:t>
      </w:r>
    </w:p>
    <w:p w14:paraId="24A8E9D8" w14:textId="77777777" w:rsidR="00142169" w:rsidRPr="00AC1707" w:rsidRDefault="00142169" w:rsidP="00142169">
      <w:pPr>
        <w:pStyle w:val="1"/>
        <w:numPr>
          <w:ilvl w:val="0"/>
          <w:numId w:val="3"/>
        </w:numPr>
      </w:pPr>
      <w:r w:rsidRPr="00AC1707">
        <w:t>Порядок выполнения работы</w:t>
      </w:r>
    </w:p>
    <w:p w14:paraId="7F1FB7D7" w14:textId="505182E4" w:rsidR="00142169" w:rsidRPr="00AC1707" w:rsidRDefault="00142169" w:rsidP="00142169">
      <w:pPr>
        <w:pStyle w:val="2"/>
        <w:numPr>
          <w:ilvl w:val="1"/>
          <w:numId w:val="3"/>
        </w:numPr>
      </w:pPr>
      <w:r w:rsidRPr="00AC1707">
        <w:t>Используя Microsoft Visual Studio, создать проект C</w:t>
      </w:r>
      <w:r w:rsidR="000B2D6A" w:rsidRPr="00360A9D">
        <w:t>#</w:t>
      </w:r>
      <w:r w:rsidRPr="00AC1707">
        <w:t xml:space="preserve"> и выполнить задания из п.5.</w:t>
      </w:r>
    </w:p>
    <w:p w14:paraId="7EDCB208" w14:textId="77777777" w:rsidR="00142169" w:rsidRPr="00AC1707" w:rsidRDefault="00142169" w:rsidP="00142169">
      <w:pPr>
        <w:pStyle w:val="2"/>
        <w:numPr>
          <w:ilvl w:val="1"/>
          <w:numId w:val="3"/>
        </w:numPr>
      </w:pPr>
      <w:r w:rsidRPr="00AC1707">
        <w:t>Ответить на контрольные вопросы.</w:t>
      </w:r>
    </w:p>
    <w:p w14:paraId="73A6D1B7" w14:textId="77777777" w:rsidR="00142169" w:rsidRPr="00AC1707" w:rsidRDefault="00142169" w:rsidP="00142169">
      <w:pPr>
        <w:pStyle w:val="1"/>
        <w:numPr>
          <w:ilvl w:val="0"/>
          <w:numId w:val="3"/>
        </w:numPr>
      </w:pPr>
      <w:r w:rsidRPr="00AC1707">
        <w:t>Содержание отчета</w:t>
      </w:r>
    </w:p>
    <w:p w14:paraId="61C86093" w14:textId="77777777" w:rsidR="00142169" w:rsidRPr="00AC1707" w:rsidRDefault="00142169" w:rsidP="00142169">
      <w:pPr>
        <w:pStyle w:val="2"/>
        <w:numPr>
          <w:ilvl w:val="1"/>
          <w:numId w:val="3"/>
        </w:numPr>
      </w:pPr>
      <w:r w:rsidRPr="00AC1707">
        <w:t>Титульный лист</w:t>
      </w:r>
    </w:p>
    <w:p w14:paraId="5F2DD46C" w14:textId="77777777" w:rsidR="00142169" w:rsidRPr="00AC1707" w:rsidRDefault="00142169" w:rsidP="00142169">
      <w:pPr>
        <w:pStyle w:val="2"/>
        <w:numPr>
          <w:ilvl w:val="1"/>
          <w:numId w:val="3"/>
        </w:numPr>
      </w:pPr>
      <w:r w:rsidRPr="00AC1707">
        <w:t>Цель работы</w:t>
      </w:r>
    </w:p>
    <w:p w14:paraId="7C3B1816" w14:textId="77777777" w:rsidR="00142169" w:rsidRPr="00AC1707" w:rsidRDefault="00142169" w:rsidP="00142169">
      <w:pPr>
        <w:pStyle w:val="2"/>
        <w:numPr>
          <w:ilvl w:val="1"/>
          <w:numId w:val="3"/>
        </w:numPr>
      </w:pPr>
      <w:r w:rsidRPr="00AC1707">
        <w:t>Ответы на контрольные вопросы</w:t>
      </w:r>
    </w:p>
    <w:p w14:paraId="0217F091" w14:textId="77777777" w:rsidR="00142169" w:rsidRPr="00AC1707" w:rsidRDefault="00142169" w:rsidP="00142169">
      <w:pPr>
        <w:pStyle w:val="2"/>
        <w:numPr>
          <w:ilvl w:val="1"/>
          <w:numId w:val="3"/>
        </w:numPr>
      </w:pPr>
      <w:r w:rsidRPr="00AC1707">
        <w:t>Вывод</w:t>
      </w:r>
    </w:p>
    <w:p w14:paraId="6B74A5CB" w14:textId="77777777" w:rsidR="00142169" w:rsidRPr="00AC1707" w:rsidRDefault="00142169" w:rsidP="00142169">
      <w:pPr>
        <w:pStyle w:val="1"/>
        <w:numPr>
          <w:ilvl w:val="0"/>
          <w:numId w:val="3"/>
        </w:numPr>
      </w:pPr>
      <w:r w:rsidRPr="00AC1707">
        <w:t>Контрольные вопросы</w:t>
      </w:r>
    </w:p>
    <w:p w14:paraId="750942A6" w14:textId="77777777" w:rsidR="00142169" w:rsidRPr="00AC1707" w:rsidRDefault="00142169" w:rsidP="00142169">
      <w:pPr>
        <w:pStyle w:val="2"/>
        <w:numPr>
          <w:ilvl w:val="1"/>
          <w:numId w:val="3"/>
        </w:numPr>
      </w:pPr>
      <w:r w:rsidRPr="00AC1707">
        <w:t>В чем преимущества использования двоичных файлов?</w:t>
      </w:r>
    </w:p>
    <w:p w14:paraId="7F4ECC6B" w14:textId="77777777" w:rsidR="00142169" w:rsidRPr="00AC1707" w:rsidRDefault="00142169" w:rsidP="00142169">
      <w:pPr>
        <w:pStyle w:val="2"/>
        <w:numPr>
          <w:ilvl w:val="1"/>
          <w:numId w:val="3"/>
        </w:numPr>
      </w:pPr>
      <w:r w:rsidRPr="00AC1707">
        <w:t>С помощью каких функций можно записывать информацию в двоичные файлы?</w:t>
      </w:r>
    </w:p>
    <w:p w14:paraId="0D05174A" w14:textId="77777777" w:rsidR="00142169" w:rsidRPr="00AC1707" w:rsidRDefault="00142169" w:rsidP="00142169">
      <w:pPr>
        <w:pStyle w:val="2"/>
        <w:numPr>
          <w:ilvl w:val="1"/>
          <w:numId w:val="3"/>
        </w:numPr>
      </w:pPr>
      <w:r w:rsidRPr="00AC1707">
        <w:t>С помощью каких функций можно считывать информацию из двоичных файлов?</w:t>
      </w:r>
    </w:p>
    <w:p w14:paraId="175B3373" w14:textId="77777777" w:rsidR="00142169" w:rsidRPr="00AC1707" w:rsidRDefault="00142169" w:rsidP="00142169">
      <w:pPr>
        <w:pStyle w:val="2"/>
        <w:numPr>
          <w:ilvl w:val="1"/>
          <w:numId w:val="3"/>
        </w:numPr>
      </w:pPr>
      <w:r w:rsidRPr="00AC1707">
        <w:t>Как считать переменные стандартных типов данных из двоичного файла?</w:t>
      </w:r>
    </w:p>
    <w:p w14:paraId="20D173C8" w14:textId="77777777" w:rsidR="00142169" w:rsidRDefault="00142169" w:rsidP="00142169">
      <w:pPr>
        <w:pStyle w:val="2"/>
        <w:numPr>
          <w:ilvl w:val="1"/>
          <w:numId w:val="3"/>
        </w:numPr>
      </w:pPr>
      <w:r w:rsidRPr="00AC1707">
        <w:t>Как считать переменные структурированных типов данных из двоичного файла?</w:t>
      </w:r>
    </w:p>
    <w:p w14:paraId="56560A37" w14:textId="5035A777" w:rsidR="00EE187F" w:rsidRDefault="00685BBB" w:rsidP="00685BBB">
      <w:pPr>
        <w:pStyle w:val="1"/>
        <w:numPr>
          <w:ilvl w:val="0"/>
          <w:numId w:val="3"/>
        </w:numPr>
      </w:pPr>
      <w:r>
        <w:t>Приложение</w:t>
      </w:r>
    </w:p>
    <w:p w14:paraId="5CE1F3BA" w14:textId="2A787915" w:rsidR="00986FC6" w:rsidRPr="00986FC6" w:rsidRDefault="00986FC6" w:rsidP="00986FC6">
      <w:pPr>
        <w:pStyle w:val="2"/>
        <w:numPr>
          <w:ilvl w:val="1"/>
          <w:numId w:val="3"/>
        </w:numPr>
      </w:pPr>
      <w:r w:rsidRPr="00986FC6">
        <w:t>Общие сведения о бинарных файлах</w:t>
      </w:r>
    </w:p>
    <w:p w14:paraId="63501324" w14:textId="77777777" w:rsidR="00986FC6" w:rsidRPr="00986FC6" w:rsidRDefault="00986FC6" w:rsidP="00986FC6">
      <w:pPr>
        <w:ind w:firstLine="567"/>
      </w:pPr>
      <w:r w:rsidRPr="00986FC6">
        <w:t>Бинарный (двоичный) файл хранит информацию в виде последовательности байтов. В отличие от текстовых файлов, значения в нём записываются во внутреннем двоичном представлении, а не в виде символов.</w:t>
      </w:r>
    </w:p>
    <w:p w14:paraId="11FB2D7D" w14:textId="77777777" w:rsidR="00986FC6" w:rsidRPr="00986FC6" w:rsidRDefault="00986FC6" w:rsidP="00986FC6">
      <w:pPr>
        <w:ind w:firstLine="567"/>
      </w:pPr>
      <w:r w:rsidRPr="00986FC6">
        <w:t>Для работы с бинарными файлами в C# используются классы из пространства имён System.IO:</w:t>
      </w:r>
    </w:p>
    <w:p w14:paraId="6C0CCCFB" w14:textId="167E4CE1" w:rsidR="00986FC6" w:rsidRPr="00986FC6" w:rsidRDefault="00986FC6" w:rsidP="00986FC6">
      <w:pPr>
        <w:ind w:firstLine="567"/>
      </w:pPr>
      <w:r w:rsidRPr="00986FC6">
        <w:t xml:space="preserve">FileStream </w:t>
      </w:r>
      <w:r w:rsidR="00311782">
        <w:t>–</w:t>
      </w:r>
      <w:r w:rsidRPr="00986FC6">
        <w:t xml:space="preserve"> открывает файл и предоставляет доступ к его содержимому.</w:t>
      </w:r>
    </w:p>
    <w:p w14:paraId="42209858" w14:textId="1C113CAE" w:rsidR="00986FC6" w:rsidRPr="00986FC6" w:rsidRDefault="00986FC6" w:rsidP="00986FC6">
      <w:pPr>
        <w:ind w:firstLine="567"/>
      </w:pPr>
      <w:r w:rsidRPr="00986FC6">
        <w:t xml:space="preserve">BinaryWriter </w:t>
      </w:r>
      <w:r w:rsidR="00311782">
        <w:t>–</w:t>
      </w:r>
      <w:r w:rsidRPr="00986FC6">
        <w:t xml:space="preserve"> записывает данные различных типов в бинарный файл.</w:t>
      </w:r>
    </w:p>
    <w:p w14:paraId="778135D1" w14:textId="17776318" w:rsidR="00986FC6" w:rsidRPr="00986FC6" w:rsidRDefault="00986FC6" w:rsidP="00986FC6">
      <w:pPr>
        <w:ind w:firstLine="567"/>
      </w:pPr>
      <w:r w:rsidRPr="00986FC6">
        <w:t xml:space="preserve">BinaryReader </w:t>
      </w:r>
      <w:r w:rsidR="00311782">
        <w:t>–</w:t>
      </w:r>
      <w:r w:rsidRPr="00986FC6">
        <w:t xml:space="preserve"> считывает данные из бинарного файла.</w:t>
      </w:r>
    </w:p>
    <w:p w14:paraId="32FA8890" w14:textId="77777777" w:rsidR="00986FC6" w:rsidRPr="00986FC6" w:rsidRDefault="00986FC6" w:rsidP="00986FC6">
      <w:pPr>
        <w:ind w:firstLine="567"/>
      </w:pPr>
      <w:r w:rsidRPr="00986FC6">
        <w:t>Для подключения необходимых классов используется директива:</w:t>
      </w:r>
    </w:p>
    <w:p w14:paraId="5055DD0B" w14:textId="77777777" w:rsidR="00986FC6" w:rsidRPr="00986FC6" w:rsidRDefault="00986FC6" w:rsidP="00311782">
      <w:pPr>
        <w:pStyle w:val="ad"/>
      </w:pPr>
      <w:r w:rsidRPr="00986FC6">
        <w:t>using System.IO;</w:t>
      </w:r>
    </w:p>
    <w:p w14:paraId="090DDBF2" w14:textId="5E0805C8" w:rsidR="00986FC6" w:rsidRPr="00986FC6" w:rsidRDefault="00986FC6" w:rsidP="0038246B">
      <w:pPr>
        <w:pStyle w:val="2"/>
        <w:numPr>
          <w:ilvl w:val="1"/>
          <w:numId w:val="3"/>
        </w:numPr>
      </w:pPr>
      <w:r w:rsidRPr="00986FC6">
        <w:t>Запись данных с помощью BinaryWriter</w:t>
      </w:r>
    </w:p>
    <w:p w14:paraId="73BB8A6F" w14:textId="77777777" w:rsidR="00986FC6" w:rsidRPr="00986FC6" w:rsidRDefault="00986FC6" w:rsidP="00986FC6">
      <w:pPr>
        <w:ind w:firstLine="567"/>
      </w:pPr>
      <w:r w:rsidRPr="00986FC6">
        <w:t>Для записи информации необходимо создать файловый поток FileStream, а затем передать его объекту BinaryWriter.</w:t>
      </w:r>
    </w:p>
    <w:p w14:paraId="7CBAB503" w14:textId="77777777" w:rsidR="00986FC6" w:rsidRPr="00986FC6" w:rsidRDefault="00986FC6" w:rsidP="0038246B">
      <w:pPr>
        <w:pStyle w:val="ad"/>
      </w:pPr>
      <w:r w:rsidRPr="00986FC6">
        <w:t>using FileStream fs = new FileStream(</w:t>
      </w:r>
    </w:p>
    <w:p w14:paraId="21BF3B7D" w14:textId="77777777" w:rsidR="00986FC6" w:rsidRPr="00986FC6" w:rsidRDefault="00986FC6" w:rsidP="0038246B">
      <w:pPr>
        <w:pStyle w:val="ad"/>
      </w:pPr>
      <w:r w:rsidRPr="00986FC6">
        <w:t xml:space="preserve">    "data.bin",</w:t>
      </w:r>
    </w:p>
    <w:p w14:paraId="4059E694" w14:textId="77777777" w:rsidR="00986FC6" w:rsidRPr="00986FC6" w:rsidRDefault="00986FC6" w:rsidP="0038246B">
      <w:pPr>
        <w:pStyle w:val="ad"/>
      </w:pPr>
      <w:r w:rsidRPr="00986FC6">
        <w:t xml:space="preserve">    FileMode.Create,</w:t>
      </w:r>
    </w:p>
    <w:p w14:paraId="53EF9022" w14:textId="77777777" w:rsidR="00986FC6" w:rsidRPr="00986FC6" w:rsidRDefault="00986FC6" w:rsidP="0038246B">
      <w:pPr>
        <w:pStyle w:val="ad"/>
      </w:pPr>
      <w:r w:rsidRPr="00986FC6">
        <w:t xml:space="preserve">    FileAccess.Write</w:t>
      </w:r>
    </w:p>
    <w:p w14:paraId="2879566C" w14:textId="77777777" w:rsidR="00986FC6" w:rsidRPr="00986FC6" w:rsidRDefault="00986FC6" w:rsidP="0038246B">
      <w:pPr>
        <w:pStyle w:val="ad"/>
      </w:pPr>
      <w:r w:rsidRPr="00986FC6">
        <w:lastRenderedPageBreak/>
        <w:t>);</w:t>
      </w:r>
    </w:p>
    <w:p w14:paraId="51F5408E" w14:textId="77777777" w:rsidR="00986FC6" w:rsidRPr="00986FC6" w:rsidRDefault="00986FC6" w:rsidP="0038246B">
      <w:pPr>
        <w:pStyle w:val="ad"/>
      </w:pPr>
    </w:p>
    <w:p w14:paraId="48BA60D3" w14:textId="77777777" w:rsidR="00986FC6" w:rsidRPr="00986FC6" w:rsidRDefault="00986FC6" w:rsidP="0038246B">
      <w:pPr>
        <w:pStyle w:val="ad"/>
      </w:pPr>
      <w:r w:rsidRPr="00986FC6">
        <w:t>using BinaryWriter writer = new BinaryWriter(fs);</w:t>
      </w:r>
    </w:p>
    <w:p w14:paraId="3121654E" w14:textId="77777777" w:rsidR="00986FC6" w:rsidRPr="00986FC6" w:rsidRDefault="00986FC6" w:rsidP="0038246B">
      <w:pPr>
        <w:pStyle w:val="ad"/>
      </w:pPr>
    </w:p>
    <w:p w14:paraId="69383554" w14:textId="77777777" w:rsidR="00986FC6" w:rsidRPr="00986FC6" w:rsidRDefault="00986FC6" w:rsidP="0038246B">
      <w:pPr>
        <w:pStyle w:val="ad"/>
      </w:pPr>
      <w:r w:rsidRPr="00986FC6">
        <w:t>writer.Write(25);</w:t>
      </w:r>
    </w:p>
    <w:p w14:paraId="2C62C91C" w14:textId="77777777" w:rsidR="00986FC6" w:rsidRPr="00986FC6" w:rsidRDefault="00986FC6" w:rsidP="0038246B">
      <w:pPr>
        <w:pStyle w:val="ad"/>
      </w:pPr>
      <w:r w:rsidRPr="00986FC6">
        <w:t>writer.Write(3.14);</w:t>
      </w:r>
    </w:p>
    <w:p w14:paraId="64C9F8BB" w14:textId="77777777" w:rsidR="00986FC6" w:rsidRPr="00986FC6" w:rsidRDefault="00986FC6" w:rsidP="0038246B">
      <w:pPr>
        <w:pStyle w:val="ad"/>
      </w:pPr>
      <w:r w:rsidRPr="00986FC6">
        <w:t>writer.Write(true);</w:t>
      </w:r>
    </w:p>
    <w:p w14:paraId="33581BAA" w14:textId="77777777" w:rsidR="00986FC6" w:rsidRPr="00986FC6" w:rsidRDefault="00986FC6" w:rsidP="00986FC6">
      <w:pPr>
        <w:ind w:firstLine="567"/>
      </w:pPr>
      <w:r w:rsidRPr="00986FC6">
        <w:t>Метод Write() записывает значение в файл в соответствии с его типом.</w:t>
      </w:r>
    </w:p>
    <w:p w14:paraId="642A5B68" w14:textId="7E5B7FC8" w:rsidR="004C2E9D" w:rsidRPr="004C2E9D" w:rsidRDefault="004C2E9D" w:rsidP="004C2E9D">
      <w:pPr>
        <w:pStyle w:val="2"/>
        <w:numPr>
          <w:ilvl w:val="1"/>
          <w:numId w:val="3"/>
        </w:numPr>
      </w:pPr>
      <w:r w:rsidRPr="004C2E9D">
        <w:t>Чтение данных с помощью BinaryReader</w:t>
      </w:r>
    </w:p>
    <w:p w14:paraId="48019300" w14:textId="77777777" w:rsidR="004C2E9D" w:rsidRPr="004C2E9D" w:rsidRDefault="004C2E9D" w:rsidP="004C2E9D">
      <w:pPr>
        <w:ind w:firstLine="567"/>
      </w:pPr>
      <w:r w:rsidRPr="004C2E9D">
        <w:t>Для чтения информации используется класс BinaryReader.</w:t>
      </w:r>
    </w:p>
    <w:p w14:paraId="7F714841" w14:textId="77777777" w:rsidR="004C2E9D" w:rsidRPr="004C2E9D" w:rsidRDefault="004C2E9D" w:rsidP="004C2E9D">
      <w:pPr>
        <w:pStyle w:val="ad"/>
      </w:pPr>
      <w:r w:rsidRPr="004C2E9D">
        <w:t>using FileStream fs = new FileStream(</w:t>
      </w:r>
    </w:p>
    <w:p w14:paraId="37EDDCFA" w14:textId="77777777" w:rsidR="004C2E9D" w:rsidRPr="004C2E9D" w:rsidRDefault="004C2E9D" w:rsidP="004C2E9D">
      <w:pPr>
        <w:pStyle w:val="ad"/>
      </w:pPr>
      <w:r w:rsidRPr="004C2E9D">
        <w:t xml:space="preserve">    "data.bin",</w:t>
      </w:r>
    </w:p>
    <w:p w14:paraId="3B4323EF" w14:textId="77777777" w:rsidR="004C2E9D" w:rsidRPr="004C2E9D" w:rsidRDefault="004C2E9D" w:rsidP="004C2E9D">
      <w:pPr>
        <w:pStyle w:val="ad"/>
      </w:pPr>
      <w:r w:rsidRPr="004C2E9D">
        <w:t xml:space="preserve">    FileMode.Open,</w:t>
      </w:r>
    </w:p>
    <w:p w14:paraId="19C65BBF" w14:textId="77777777" w:rsidR="004C2E9D" w:rsidRPr="004C2E9D" w:rsidRDefault="004C2E9D" w:rsidP="004C2E9D">
      <w:pPr>
        <w:pStyle w:val="ad"/>
      </w:pPr>
      <w:r w:rsidRPr="004C2E9D">
        <w:t xml:space="preserve">    FileAccess.Read</w:t>
      </w:r>
    </w:p>
    <w:p w14:paraId="69BA72A5" w14:textId="77777777" w:rsidR="004C2E9D" w:rsidRPr="004C2E9D" w:rsidRDefault="004C2E9D" w:rsidP="004C2E9D">
      <w:pPr>
        <w:pStyle w:val="ad"/>
      </w:pPr>
      <w:r w:rsidRPr="004C2E9D">
        <w:t>);</w:t>
      </w:r>
    </w:p>
    <w:p w14:paraId="30CD0FFD" w14:textId="77777777" w:rsidR="004C2E9D" w:rsidRPr="004C2E9D" w:rsidRDefault="004C2E9D" w:rsidP="004C2E9D">
      <w:pPr>
        <w:pStyle w:val="ad"/>
      </w:pPr>
    </w:p>
    <w:p w14:paraId="45EB33E7" w14:textId="77777777" w:rsidR="004C2E9D" w:rsidRPr="004C2E9D" w:rsidRDefault="004C2E9D" w:rsidP="004C2E9D">
      <w:pPr>
        <w:pStyle w:val="ad"/>
      </w:pPr>
      <w:r w:rsidRPr="004C2E9D">
        <w:t>using BinaryReader reader = new BinaryReader(fs);</w:t>
      </w:r>
    </w:p>
    <w:p w14:paraId="6B32FA55" w14:textId="77777777" w:rsidR="004C2E9D" w:rsidRPr="004C2E9D" w:rsidRDefault="004C2E9D" w:rsidP="004C2E9D">
      <w:pPr>
        <w:pStyle w:val="ad"/>
      </w:pPr>
    </w:p>
    <w:p w14:paraId="1DBA91C8" w14:textId="77777777" w:rsidR="004C2E9D" w:rsidRPr="004C2E9D" w:rsidRDefault="004C2E9D" w:rsidP="004C2E9D">
      <w:pPr>
        <w:pStyle w:val="ad"/>
      </w:pPr>
      <w:r w:rsidRPr="004C2E9D">
        <w:t>int a = reader.ReadInt32();</w:t>
      </w:r>
    </w:p>
    <w:p w14:paraId="197765B9" w14:textId="77777777" w:rsidR="004C2E9D" w:rsidRPr="004C2E9D" w:rsidRDefault="004C2E9D" w:rsidP="004C2E9D">
      <w:pPr>
        <w:pStyle w:val="ad"/>
      </w:pPr>
      <w:r w:rsidRPr="004C2E9D">
        <w:t>double b = reader.ReadDouble();</w:t>
      </w:r>
    </w:p>
    <w:p w14:paraId="1486294D" w14:textId="77777777" w:rsidR="004C2E9D" w:rsidRPr="004C2E9D" w:rsidRDefault="004C2E9D" w:rsidP="004C2E9D">
      <w:pPr>
        <w:pStyle w:val="ad"/>
      </w:pPr>
      <w:r w:rsidRPr="004C2E9D">
        <w:t>bool c = reader.ReadBoolean();</w:t>
      </w:r>
    </w:p>
    <w:p w14:paraId="10B06EFE" w14:textId="7E1E0F1E" w:rsidR="00CA56DC" w:rsidRPr="00CA56DC" w:rsidRDefault="00CA56DC" w:rsidP="00CA56DC">
      <w:pPr>
        <w:pStyle w:val="2"/>
        <w:numPr>
          <w:ilvl w:val="1"/>
          <w:numId w:val="3"/>
        </w:numPr>
      </w:pPr>
      <w:r w:rsidRPr="00CA56DC">
        <w:t>Определение размера файла и проверка конца файла</w:t>
      </w:r>
    </w:p>
    <w:p w14:paraId="5B9EBB65" w14:textId="2196C653" w:rsidR="00CA56DC" w:rsidRPr="00CA56DC" w:rsidRDefault="00CA56DC" w:rsidP="00CA56DC">
      <w:pPr>
        <w:ind w:firstLine="567"/>
      </w:pPr>
      <w:r w:rsidRPr="00CA56DC">
        <w:t xml:space="preserve">Свойство Length класса FileStream возвращает размер файла в байтах, а свойство Position </w:t>
      </w:r>
      <w:r w:rsidR="00C32335">
        <w:t>–</w:t>
      </w:r>
      <w:r w:rsidRPr="00CA56DC">
        <w:t xml:space="preserve"> текущую позицию файлового указателя.</w:t>
      </w:r>
    </w:p>
    <w:p w14:paraId="73880993" w14:textId="77777777" w:rsidR="00CA56DC" w:rsidRPr="00CA56DC" w:rsidRDefault="00CA56DC" w:rsidP="00CA56DC">
      <w:pPr>
        <w:pStyle w:val="ad"/>
      </w:pPr>
      <w:r w:rsidRPr="00CA56DC">
        <w:t>long size = fs.Length;</w:t>
      </w:r>
    </w:p>
    <w:p w14:paraId="44E43E38" w14:textId="77777777" w:rsidR="00CA56DC" w:rsidRPr="00CA56DC" w:rsidRDefault="00CA56DC" w:rsidP="00CA56DC">
      <w:pPr>
        <w:pStyle w:val="ad"/>
      </w:pPr>
      <w:r w:rsidRPr="00CA56DC">
        <w:t>long position = fs.Position;</w:t>
      </w:r>
    </w:p>
    <w:p w14:paraId="0333C0E4" w14:textId="77777777" w:rsidR="00CA56DC" w:rsidRPr="00CA56DC" w:rsidRDefault="00CA56DC" w:rsidP="00CA56DC">
      <w:pPr>
        <w:ind w:firstLine="567"/>
      </w:pPr>
      <w:r w:rsidRPr="00CA56DC">
        <w:t>Для проверки наличия непрочитанных данных можно использовать условие:</w:t>
      </w:r>
    </w:p>
    <w:p w14:paraId="737B966F" w14:textId="77777777" w:rsidR="00CA56DC" w:rsidRPr="00CA56DC" w:rsidRDefault="00CA56DC" w:rsidP="00CA56DC">
      <w:pPr>
        <w:pStyle w:val="ad"/>
      </w:pPr>
      <w:r w:rsidRPr="00CA56DC">
        <w:t>fs.Position &lt; fs.Length</w:t>
      </w:r>
    </w:p>
    <w:p w14:paraId="67471596" w14:textId="77777777" w:rsidR="00CA56DC" w:rsidRPr="00CA56DC" w:rsidRDefault="00CA56DC" w:rsidP="00CA56DC">
      <w:pPr>
        <w:ind w:firstLine="567"/>
      </w:pPr>
      <w:r w:rsidRPr="00CA56DC">
        <w:t>При достижении конца файла попытка прочитать очередное значение методом BinaryReader может вызвать исключение EndOfStreamException.</w:t>
      </w:r>
    </w:p>
    <w:p w14:paraId="2D14169A" w14:textId="10081EE1" w:rsidR="00CA56DC" w:rsidRPr="00CA56DC" w:rsidRDefault="00CA56DC" w:rsidP="00CA56DC">
      <w:pPr>
        <w:pStyle w:val="2"/>
        <w:numPr>
          <w:ilvl w:val="1"/>
          <w:numId w:val="3"/>
        </w:numPr>
      </w:pPr>
      <w:r w:rsidRPr="00CA56DC">
        <w:t>Произвольный доступ к файлу</w:t>
      </w:r>
    </w:p>
    <w:p w14:paraId="76B3D621" w14:textId="77777777" w:rsidR="00CA56DC" w:rsidRPr="00CA56DC" w:rsidRDefault="00CA56DC" w:rsidP="00CA56DC">
      <w:pPr>
        <w:ind w:firstLine="567"/>
      </w:pPr>
      <w:r w:rsidRPr="00CA56DC">
        <w:t>Произвольный доступ позволяет переместить файловый указатель непосредственно к нужному участку файла, не считывая предыдущие данные.</w:t>
      </w:r>
    </w:p>
    <w:p w14:paraId="6C2A9510" w14:textId="77777777" w:rsidR="00CA56DC" w:rsidRPr="00CA56DC" w:rsidRDefault="00CA56DC" w:rsidP="00CA56DC">
      <w:pPr>
        <w:ind w:firstLine="567"/>
      </w:pPr>
      <w:r w:rsidRPr="00CA56DC">
        <w:t>Для перемещения используется метод Seek():</w:t>
      </w:r>
    </w:p>
    <w:p w14:paraId="38A5885D" w14:textId="77777777" w:rsidR="00CA56DC" w:rsidRPr="00CA56DC" w:rsidRDefault="00CA56DC" w:rsidP="00CA56DC">
      <w:pPr>
        <w:pStyle w:val="ad"/>
      </w:pPr>
      <w:r w:rsidRPr="00CA56DC">
        <w:t>fs.Seek(offset, SeekOrigin.Begin);</w:t>
      </w:r>
    </w:p>
    <w:p w14:paraId="416D33DF" w14:textId="27B3A7D7" w:rsidR="00CA56DC" w:rsidRPr="00CA56DC" w:rsidRDefault="00CA56DC" w:rsidP="00CA56DC">
      <w:pPr>
        <w:ind w:firstLine="567"/>
      </w:pPr>
      <w:r w:rsidRPr="00CA56DC">
        <w:t xml:space="preserve">Здесь offset </w:t>
      </w:r>
      <w:r w:rsidR="00C32335">
        <w:t>–</w:t>
      </w:r>
      <w:r w:rsidRPr="00CA56DC">
        <w:t xml:space="preserve"> смещение в байтах, а SeekOrigin.Begin означает отсчёт от начала файла.</w:t>
      </w:r>
    </w:p>
    <w:p w14:paraId="156BD4EC" w14:textId="77777777" w:rsidR="00CA56DC" w:rsidRPr="00CA56DC" w:rsidRDefault="00CA56DC" w:rsidP="00CA56DC">
      <w:pPr>
        <w:ind w:firstLine="567"/>
      </w:pPr>
      <w:r w:rsidRPr="00CA56DC">
        <w:t>Возможные значения SeekOrigin: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7371"/>
      </w:tblGrid>
      <w:tr w:rsidR="00CA56DC" w:rsidRPr="00CA56DC" w14:paraId="444A6F65" w14:textId="77777777" w:rsidTr="00CA56DC">
        <w:tc>
          <w:tcPr>
            <w:tcW w:w="2122" w:type="dxa"/>
            <w:vAlign w:val="center"/>
            <w:hideMark/>
          </w:tcPr>
          <w:p w14:paraId="64D40C38" w14:textId="77777777" w:rsidR="00CA56DC" w:rsidRPr="00CA56DC" w:rsidRDefault="00CA56DC" w:rsidP="00CA56DC">
            <w:pPr>
              <w:rPr>
                <w:b/>
                <w:bCs/>
              </w:rPr>
            </w:pPr>
            <w:r w:rsidRPr="00CA56DC">
              <w:rPr>
                <w:b/>
                <w:bCs/>
              </w:rPr>
              <w:t>Значение</w:t>
            </w:r>
          </w:p>
        </w:tc>
        <w:tc>
          <w:tcPr>
            <w:tcW w:w="7371" w:type="dxa"/>
            <w:vAlign w:val="center"/>
            <w:hideMark/>
          </w:tcPr>
          <w:p w14:paraId="35E599CF" w14:textId="77777777" w:rsidR="00CA56DC" w:rsidRPr="00CA56DC" w:rsidRDefault="00CA56DC" w:rsidP="00CA56DC">
            <w:pPr>
              <w:rPr>
                <w:b/>
                <w:bCs/>
              </w:rPr>
            </w:pPr>
            <w:r w:rsidRPr="00CA56DC">
              <w:rPr>
                <w:b/>
                <w:bCs/>
              </w:rPr>
              <w:t>Начало отсчёта</w:t>
            </w:r>
          </w:p>
        </w:tc>
      </w:tr>
      <w:tr w:rsidR="00CA56DC" w:rsidRPr="00CA56DC" w14:paraId="260BE34D" w14:textId="77777777" w:rsidTr="00CA56DC">
        <w:tc>
          <w:tcPr>
            <w:tcW w:w="2122" w:type="dxa"/>
            <w:vAlign w:val="center"/>
            <w:hideMark/>
          </w:tcPr>
          <w:p w14:paraId="76A03D52" w14:textId="77777777" w:rsidR="00CA56DC" w:rsidRPr="00CA56DC" w:rsidRDefault="00CA56DC" w:rsidP="00CA56DC">
            <w:r w:rsidRPr="00CA56DC">
              <w:t>Begin</w:t>
            </w:r>
          </w:p>
        </w:tc>
        <w:tc>
          <w:tcPr>
            <w:tcW w:w="7371" w:type="dxa"/>
            <w:vAlign w:val="center"/>
            <w:hideMark/>
          </w:tcPr>
          <w:p w14:paraId="7C5D6580" w14:textId="77777777" w:rsidR="00CA56DC" w:rsidRPr="00CA56DC" w:rsidRDefault="00CA56DC" w:rsidP="00CA56DC">
            <w:r w:rsidRPr="00CA56DC">
              <w:t>Начало файла</w:t>
            </w:r>
          </w:p>
        </w:tc>
      </w:tr>
      <w:tr w:rsidR="00CA56DC" w:rsidRPr="00CA56DC" w14:paraId="391EADBD" w14:textId="77777777" w:rsidTr="00CA56DC">
        <w:tc>
          <w:tcPr>
            <w:tcW w:w="2122" w:type="dxa"/>
            <w:vAlign w:val="center"/>
            <w:hideMark/>
          </w:tcPr>
          <w:p w14:paraId="311BC7EE" w14:textId="77777777" w:rsidR="00CA56DC" w:rsidRPr="00CA56DC" w:rsidRDefault="00CA56DC" w:rsidP="00CA56DC">
            <w:r w:rsidRPr="00CA56DC">
              <w:t>Current</w:t>
            </w:r>
          </w:p>
        </w:tc>
        <w:tc>
          <w:tcPr>
            <w:tcW w:w="7371" w:type="dxa"/>
            <w:vAlign w:val="center"/>
            <w:hideMark/>
          </w:tcPr>
          <w:p w14:paraId="11D1CFD4" w14:textId="77777777" w:rsidR="00CA56DC" w:rsidRPr="00CA56DC" w:rsidRDefault="00CA56DC" w:rsidP="00CA56DC">
            <w:r w:rsidRPr="00CA56DC">
              <w:t>Текущая позиция</w:t>
            </w:r>
          </w:p>
        </w:tc>
      </w:tr>
      <w:tr w:rsidR="00CA56DC" w:rsidRPr="00CA56DC" w14:paraId="0D8C6B26" w14:textId="77777777" w:rsidTr="00CA56DC">
        <w:tc>
          <w:tcPr>
            <w:tcW w:w="2122" w:type="dxa"/>
            <w:vAlign w:val="center"/>
            <w:hideMark/>
          </w:tcPr>
          <w:p w14:paraId="68FC0E90" w14:textId="77777777" w:rsidR="00CA56DC" w:rsidRPr="00CA56DC" w:rsidRDefault="00CA56DC" w:rsidP="00CA56DC">
            <w:r w:rsidRPr="00CA56DC">
              <w:t>End</w:t>
            </w:r>
          </w:p>
        </w:tc>
        <w:tc>
          <w:tcPr>
            <w:tcW w:w="7371" w:type="dxa"/>
            <w:vAlign w:val="center"/>
            <w:hideMark/>
          </w:tcPr>
          <w:p w14:paraId="28C7A186" w14:textId="77777777" w:rsidR="00CA56DC" w:rsidRPr="00CA56DC" w:rsidRDefault="00CA56DC" w:rsidP="00CA56DC">
            <w:r w:rsidRPr="00CA56DC">
              <w:t>Конец файла</w:t>
            </w:r>
          </w:p>
        </w:tc>
      </w:tr>
    </w:tbl>
    <w:p w14:paraId="5EF73FA2" w14:textId="77777777" w:rsidR="00CA56DC" w:rsidRPr="00CA56DC" w:rsidRDefault="00CA56DC" w:rsidP="00CA56DC">
      <w:pPr>
        <w:ind w:firstLine="567"/>
      </w:pPr>
      <w:r w:rsidRPr="00CA56DC">
        <w:t xml:space="preserve">Если файл состоит из элементов одинакового размера, смещение элемента </w:t>
      </w:r>
      <w:r w:rsidRPr="00CA56DC">
        <w:lastRenderedPageBreak/>
        <w:t>можно вычислить по формуле:</w:t>
      </w:r>
    </w:p>
    <w:p w14:paraId="39366470" w14:textId="77777777" w:rsidR="00CA56DC" w:rsidRPr="00CA56DC" w:rsidRDefault="00CA56DC" w:rsidP="00CA56DC">
      <w:pPr>
        <w:ind w:firstLine="567"/>
      </w:pPr>
      <w:r w:rsidRPr="00CA56DC">
        <w:t>Для определения размера типа int можно использовать:</w:t>
      </w:r>
    </w:p>
    <w:p w14:paraId="76B7DC99" w14:textId="77777777" w:rsidR="00CA56DC" w:rsidRPr="00CA56DC" w:rsidRDefault="00CA56DC" w:rsidP="000924ED">
      <w:pPr>
        <w:pStyle w:val="ad"/>
      </w:pPr>
      <w:r w:rsidRPr="00CA56DC">
        <w:t>int size = sizeof(int);</w:t>
      </w:r>
    </w:p>
    <w:p w14:paraId="0696D777" w14:textId="46B448F4" w:rsidR="00CA56DC" w:rsidRPr="00CA56DC" w:rsidRDefault="00CA56DC" w:rsidP="000924ED">
      <w:pPr>
        <w:pStyle w:val="2"/>
        <w:numPr>
          <w:ilvl w:val="1"/>
          <w:numId w:val="3"/>
        </w:numPr>
      </w:pPr>
      <w:r w:rsidRPr="00CA56DC">
        <w:t>Изменение данных в существующем файле</w:t>
      </w:r>
    </w:p>
    <w:p w14:paraId="63D4A9B3" w14:textId="77777777" w:rsidR="00CA56DC" w:rsidRPr="00CA56DC" w:rsidRDefault="00CA56DC" w:rsidP="00CA56DC">
      <w:pPr>
        <w:ind w:firstLine="567"/>
      </w:pPr>
      <w:r w:rsidRPr="00CA56DC">
        <w:t>Для изменения содержимого файла без его пересоздания необходимо открыть его с правами чтения и записи:</w:t>
      </w:r>
    </w:p>
    <w:p w14:paraId="707F1E14" w14:textId="77777777" w:rsidR="00CA56DC" w:rsidRPr="00CA56DC" w:rsidRDefault="00CA56DC" w:rsidP="000924ED">
      <w:pPr>
        <w:pStyle w:val="ad"/>
      </w:pPr>
      <w:r w:rsidRPr="00CA56DC">
        <w:t>using FileStream fs = new FileStream(</w:t>
      </w:r>
    </w:p>
    <w:p w14:paraId="57B1CE3D" w14:textId="77777777" w:rsidR="00CA56DC" w:rsidRPr="00CA56DC" w:rsidRDefault="00CA56DC" w:rsidP="000924ED">
      <w:pPr>
        <w:pStyle w:val="ad"/>
      </w:pPr>
      <w:r w:rsidRPr="00CA56DC">
        <w:t xml:space="preserve">    "data.bin",</w:t>
      </w:r>
    </w:p>
    <w:p w14:paraId="5B41E66E" w14:textId="77777777" w:rsidR="00CA56DC" w:rsidRPr="00CA56DC" w:rsidRDefault="00CA56DC" w:rsidP="000924ED">
      <w:pPr>
        <w:pStyle w:val="ad"/>
      </w:pPr>
      <w:r w:rsidRPr="00CA56DC">
        <w:t xml:space="preserve">    FileMode.Open,</w:t>
      </w:r>
    </w:p>
    <w:p w14:paraId="0A31F5DC" w14:textId="77777777" w:rsidR="00CA56DC" w:rsidRPr="00CA56DC" w:rsidRDefault="00CA56DC" w:rsidP="000924ED">
      <w:pPr>
        <w:pStyle w:val="ad"/>
      </w:pPr>
      <w:r w:rsidRPr="00CA56DC">
        <w:t xml:space="preserve">    FileAccess.ReadWrite</w:t>
      </w:r>
    </w:p>
    <w:p w14:paraId="39B1C1FA" w14:textId="77777777" w:rsidR="00CA56DC" w:rsidRPr="00CA56DC" w:rsidRDefault="00CA56DC" w:rsidP="000924ED">
      <w:pPr>
        <w:pStyle w:val="ad"/>
      </w:pPr>
      <w:r w:rsidRPr="00CA56DC">
        <w:t>);</w:t>
      </w:r>
    </w:p>
    <w:p w14:paraId="736B717A" w14:textId="77777777" w:rsidR="00CA56DC" w:rsidRPr="00CA56DC" w:rsidRDefault="00CA56DC" w:rsidP="00CA56DC">
      <w:pPr>
        <w:ind w:firstLine="567"/>
      </w:pPr>
      <w:r w:rsidRPr="00CA56DC">
        <w:t>Для такого потока допускается использование BinaryReader и BinaryWriter. Перед чтением или записью можно переместить позицию файлового указателя с помощью Seek().</w:t>
      </w:r>
    </w:p>
    <w:p w14:paraId="7BED5778" w14:textId="77777777" w:rsidR="00CA56DC" w:rsidRPr="00CA56DC" w:rsidRDefault="00CA56DC" w:rsidP="00CA56DC">
      <w:pPr>
        <w:ind w:firstLine="567"/>
      </w:pPr>
      <w:r w:rsidRPr="00CA56DC">
        <w:t>При замене данных следует учитывать, что записываемое значение должно занимать столько же байтов, сколько исходное, если необходимо сохранить структуру файла.</w:t>
      </w:r>
    </w:p>
    <w:p w14:paraId="5B418410" w14:textId="77777777" w:rsidR="00CA56DC" w:rsidRPr="00CA56DC" w:rsidRDefault="00CA56DC" w:rsidP="00CA56DC">
      <w:pPr>
        <w:ind w:firstLine="567"/>
      </w:pPr>
      <w:r w:rsidRPr="00CA56DC">
        <w:t>Важно: не используйте FileMode.Create для изменения существующего файла, поскольку этот режим удаляет его прежнее содержимое.</w:t>
      </w:r>
    </w:p>
    <w:p w14:paraId="31C596C9" w14:textId="77777777" w:rsidR="00685BBB" w:rsidRPr="00142169" w:rsidRDefault="00685BBB" w:rsidP="004C2E9D">
      <w:pPr>
        <w:pStyle w:val="2"/>
        <w:numPr>
          <w:ilvl w:val="0"/>
          <w:numId w:val="0"/>
        </w:numPr>
        <w:ind w:left="567"/>
      </w:pPr>
    </w:p>
    <w:sectPr w:rsidR="00685BBB" w:rsidRPr="001421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0AA3"/>
    <w:multiLevelType w:val="multilevel"/>
    <w:tmpl w:val="96E0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2" w15:restartNumberingAfterBreak="0">
    <w:nsid w:val="6ED64C27"/>
    <w:multiLevelType w:val="multilevel"/>
    <w:tmpl w:val="68BC61E4"/>
    <w:numStyleLink w:val="a"/>
  </w:abstractNum>
  <w:num w:numId="1" w16cid:durableId="1386948056">
    <w:abstractNumId w:val="1"/>
  </w:num>
  <w:num w:numId="2" w16cid:durableId="141122171">
    <w:abstractNumId w:val="1"/>
  </w:num>
  <w:num w:numId="3" w16cid:durableId="634676009">
    <w:abstractNumId w:val="2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2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1"/>
  </w:num>
  <w:num w:numId="6" w16cid:durableId="797380273">
    <w:abstractNumId w:val="1"/>
  </w:num>
  <w:num w:numId="7" w16cid:durableId="1160148657">
    <w:abstractNumId w:val="2"/>
    <w:lvlOverride w:ilvl="0">
      <w:startOverride w:val="1"/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8" w16cid:durableId="323433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A49"/>
    <w:rsid w:val="000223C6"/>
    <w:rsid w:val="00055311"/>
    <w:rsid w:val="00070FAF"/>
    <w:rsid w:val="00080A51"/>
    <w:rsid w:val="000924ED"/>
    <w:rsid w:val="00094F02"/>
    <w:rsid w:val="000B1531"/>
    <w:rsid w:val="000B2D6A"/>
    <w:rsid w:val="000C0097"/>
    <w:rsid w:val="00106123"/>
    <w:rsid w:val="00142169"/>
    <w:rsid w:val="0016046B"/>
    <w:rsid w:val="00162AEB"/>
    <w:rsid w:val="00182495"/>
    <w:rsid w:val="0018259A"/>
    <w:rsid w:val="001974B9"/>
    <w:rsid w:val="001E03FF"/>
    <w:rsid w:val="001E32F3"/>
    <w:rsid w:val="001E4D07"/>
    <w:rsid w:val="001F2D59"/>
    <w:rsid w:val="00225A5E"/>
    <w:rsid w:val="00261B0A"/>
    <w:rsid w:val="00271E47"/>
    <w:rsid w:val="002F0B9D"/>
    <w:rsid w:val="00311782"/>
    <w:rsid w:val="0032751F"/>
    <w:rsid w:val="00334820"/>
    <w:rsid w:val="00360A9D"/>
    <w:rsid w:val="0036384D"/>
    <w:rsid w:val="00374D04"/>
    <w:rsid w:val="0038246B"/>
    <w:rsid w:val="003C2BE8"/>
    <w:rsid w:val="003C6A30"/>
    <w:rsid w:val="003E2CFB"/>
    <w:rsid w:val="00411272"/>
    <w:rsid w:val="00443427"/>
    <w:rsid w:val="00466903"/>
    <w:rsid w:val="00475223"/>
    <w:rsid w:val="004759E4"/>
    <w:rsid w:val="00476383"/>
    <w:rsid w:val="00482108"/>
    <w:rsid w:val="004A368A"/>
    <w:rsid w:val="004C2E9D"/>
    <w:rsid w:val="004E2808"/>
    <w:rsid w:val="004E4FA5"/>
    <w:rsid w:val="004F178F"/>
    <w:rsid w:val="00505642"/>
    <w:rsid w:val="00597252"/>
    <w:rsid w:val="005B2306"/>
    <w:rsid w:val="0061167A"/>
    <w:rsid w:val="006566A7"/>
    <w:rsid w:val="006769C8"/>
    <w:rsid w:val="00684E3E"/>
    <w:rsid w:val="00685BBB"/>
    <w:rsid w:val="00687167"/>
    <w:rsid w:val="00693BA2"/>
    <w:rsid w:val="006C3BE4"/>
    <w:rsid w:val="006E2B52"/>
    <w:rsid w:val="00711D0F"/>
    <w:rsid w:val="0071638D"/>
    <w:rsid w:val="00735A9E"/>
    <w:rsid w:val="00750F76"/>
    <w:rsid w:val="00761372"/>
    <w:rsid w:val="00777A49"/>
    <w:rsid w:val="00792867"/>
    <w:rsid w:val="007B5CEA"/>
    <w:rsid w:val="007B751B"/>
    <w:rsid w:val="007F2C11"/>
    <w:rsid w:val="007F6037"/>
    <w:rsid w:val="00814C20"/>
    <w:rsid w:val="00840ABB"/>
    <w:rsid w:val="008651F2"/>
    <w:rsid w:val="00881FDE"/>
    <w:rsid w:val="008823E4"/>
    <w:rsid w:val="00896165"/>
    <w:rsid w:val="008B6246"/>
    <w:rsid w:val="008D59BE"/>
    <w:rsid w:val="008F18B6"/>
    <w:rsid w:val="008F25B5"/>
    <w:rsid w:val="0090066F"/>
    <w:rsid w:val="00925158"/>
    <w:rsid w:val="00986FC6"/>
    <w:rsid w:val="00996E78"/>
    <w:rsid w:val="009A5CA5"/>
    <w:rsid w:val="009F7E05"/>
    <w:rsid w:val="00A20C27"/>
    <w:rsid w:val="00A52F1F"/>
    <w:rsid w:val="00A62D72"/>
    <w:rsid w:val="00A7632F"/>
    <w:rsid w:val="00AF0E8D"/>
    <w:rsid w:val="00AF2C43"/>
    <w:rsid w:val="00B34EF6"/>
    <w:rsid w:val="00B36B1F"/>
    <w:rsid w:val="00B63F95"/>
    <w:rsid w:val="00BA3EEE"/>
    <w:rsid w:val="00BC00F8"/>
    <w:rsid w:val="00C16507"/>
    <w:rsid w:val="00C16FE8"/>
    <w:rsid w:val="00C25A79"/>
    <w:rsid w:val="00C32335"/>
    <w:rsid w:val="00CA56DC"/>
    <w:rsid w:val="00CB389F"/>
    <w:rsid w:val="00CC46C2"/>
    <w:rsid w:val="00CD50E2"/>
    <w:rsid w:val="00CF0E87"/>
    <w:rsid w:val="00D0325F"/>
    <w:rsid w:val="00D100C2"/>
    <w:rsid w:val="00D66C75"/>
    <w:rsid w:val="00DA57D9"/>
    <w:rsid w:val="00DD2A13"/>
    <w:rsid w:val="00DD6091"/>
    <w:rsid w:val="00DE34DC"/>
    <w:rsid w:val="00E01507"/>
    <w:rsid w:val="00E019D8"/>
    <w:rsid w:val="00E13016"/>
    <w:rsid w:val="00E65989"/>
    <w:rsid w:val="00E81A55"/>
    <w:rsid w:val="00EE187F"/>
    <w:rsid w:val="00F41385"/>
    <w:rsid w:val="00F42AF7"/>
    <w:rsid w:val="00F45B5C"/>
    <w:rsid w:val="00F757B1"/>
    <w:rsid w:val="00FA3134"/>
    <w:rsid w:val="00FF0246"/>
    <w:rsid w:val="00FF19FE"/>
    <w:rsid w:val="00FF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AE152D"/>
  <w15:chartTrackingRefBased/>
  <w15:docId w15:val="{719DFE07-E4EF-49D8-A664-4A74D803C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77A49"/>
    <w:pPr>
      <w:widowControl w:val="0"/>
      <w:spacing w:after="0" w:line="240" w:lineRule="auto"/>
      <w:jc w:val="both"/>
    </w:pPr>
    <w:rPr>
      <w:bCs w:val="0"/>
    </w:rPr>
  </w:style>
  <w:style w:type="paragraph" w:styleId="10">
    <w:name w:val="heading 1"/>
    <w:basedOn w:val="a0"/>
    <w:next w:val="a0"/>
    <w:link w:val="11"/>
    <w:uiPriority w:val="9"/>
    <w:qFormat/>
    <w:rsid w:val="00261B0A"/>
    <w:pPr>
      <w:pageBreakBefore/>
      <w:tabs>
        <w:tab w:val="left" w:pos="709"/>
      </w:tabs>
      <w:suppressAutoHyphens/>
      <w:autoSpaceDN w:val="0"/>
      <w:jc w:val="center"/>
      <w:textAlignment w:val="baseline"/>
      <w:outlineLvl w:val="0"/>
    </w:pPr>
    <w:rPr>
      <w:rFonts w:eastAsia="Lucida Sans Unicode"/>
      <w:b/>
      <w:bCs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widowControl/>
      <w:spacing w:before="160" w:after="80"/>
      <w:ind w:firstLine="567"/>
      <w:outlineLvl w:val="1"/>
    </w:pPr>
    <w:rPr>
      <w:rFonts w:asciiTheme="majorHAnsi" w:eastAsiaTheme="majorEastAsia" w:hAnsiTheme="majorHAnsi" w:cstheme="majorBidi"/>
      <w:bCs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widowControl/>
      <w:spacing w:before="160" w:after="80"/>
      <w:ind w:firstLine="567"/>
      <w:outlineLvl w:val="2"/>
    </w:pPr>
    <w:rPr>
      <w:rFonts w:eastAsiaTheme="majorEastAsia" w:cstheme="majorBidi"/>
      <w:bCs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widowControl/>
      <w:spacing w:before="80" w:after="40"/>
      <w:ind w:firstLine="567"/>
      <w:outlineLvl w:val="3"/>
    </w:pPr>
    <w:rPr>
      <w:rFonts w:eastAsiaTheme="majorEastAsia" w:cstheme="majorBidi"/>
      <w:bCs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widowControl/>
      <w:spacing w:before="80" w:after="40"/>
      <w:ind w:firstLine="567"/>
      <w:outlineLvl w:val="4"/>
    </w:pPr>
    <w:rPr>
      <w:rFonts w:eastAsiaTheme="majorEastAsia" w:cstheme="majorBidi"/>
      <w:bCs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widowControl/>
      <w:spacing w:before="40"/>
      <w:ind w:firstLine="567"/>
      <w:outlineLvl w:val="5"/>
    </w:pPr>
    <w:rPr>
      <w:rFonts w:eastAsiaTheme="majorEastAsia" w:cstheme="majorBidi"/>
      <w:bCs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widowControl/>
      <w:spacing w:before="40"/>
      <w:ind w:firstLine="567"/>
      <w:outlineLvl w:val="6"/>
    </w:pPr>
    <w:rPr>
      <w:rFonts w:eastAsiaTheme="majorEastAsia" w:cstheme="majorBidi"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widowControl/>
      <w:ind w:firstLine="567"/>
      <w:outlineLvl w:val="7"/>
    </w:pPr>
    <w:rPr>
      <w:rFonts w:eastAsiaTheme="majorEastAsia" w:cstheme="majorBidi"/>
      <w:bCs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widowControl/>
      <w:ind w:firstLine="567"/>
      <w:outlineLvl w:val="8"/>
    </w:pPr>
    <w:rPr>
      <w:rFonts w:eastAsiaTheme="majorEastAsia" w:cstheme="majorBidi"/>
      <w:bCs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widowControl/>
      <w:spacing w:after="80"/>
      <w:ind w:firstLine="567"/>
      <w:contextualSpacing/>
    </w:pPr>
    <w:rPr>
      <w:rFonts w:asciiTheme="majorHAnsi" w:eastAsiaTheme="majorEastAsia" w:hAnsiTheme="majorHAnsi" w:cstheme="majorBidi"/>
      <w:bCs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widowControl/>
      <w:numPr>
        <w:ilvl w:val="1"/>
      </w:numPr>
      <w:ind w:firstLine="567"/>
    </w:pPr>
    <w:rPr>
      <w:rFonts w:eastAsiaTheme="majorEastAsia" w:cstheme="majorBidi"/>
      <w:bCs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widowControl/>
      <w:spacing w:before="160"/>
      <w:ind w:firstLine="567"/>
      <w:jc w:val="center"/>
    </w:pPr>
    <w:rPr>
      <w:bCs/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widowControl/>
      <w:ind w:left="720" w:firstLine="567"/>
      <w:contextualSpacing/>
    </w:pPr>
    <w:rPr>
      <w:bCs/>
    </w:r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 w:firstLine="567"/>
      <w:jc w:val="center"/>
    </w:pPr>
    <w:rPr>
      <w:bCs/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5531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bCs/>
      <w:lang w:val="en-US"/>
    </w:rPr>
  </w:style>
  <w:style w:type="character" w:customStyle="1" w:styleId="ae">
    <w:name w:val="Фрагмент кода Знак"/>
    <w:basedOn w:val="a1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numPr>
        <w:numId w:val="6"/>
      </w:numPr>
      <w:spacing w:before="280"/>
    </w:pPr>
    <w:rPr>
      <w:b/>
    </w:rPr>
  </w:style>
  <w:style w:type="paragraph" w:customStyle="1" w:styleId="2">
    <w:name w:val="Основная нумерация 2"/>
    <w:basedOn w:val="a0"/>
    <w:link w:val="24"/>
    <w:qFormat/>
    <w:rsid w:val="0018259A"/>
    <w:pPr>
      <w:numPr>
        <w:ilvl w:val="1"/>
        <w:numId w:val="6"/>
      </w:numPr>
    </w:pPr>
    <w:rPr>
      <w:bCs/>
    </w:rPr>
  </w:style>
  <w:style w:type="character" w:customStyle="1" w:styleId="24">
    <w:name w:val="Основная нумерация 2 Знак"/>
    <w:basedOn w:val="a1"/>
    <w:link w:val="2"/>
    <w:rsid w:val="00E65989"/>
  </w:style>
  <w:style w:type="table" w:styleId="af">
    <w:name w:val="Table Grid"/>
    <w:basedOn w:val="a2"/>
    <w:uiPriority w:val="39"/>
    <w:rsid w:val="006C3BE4"/>
    <w:pPr>
      <w:spacing w:after="0" w:line="240" w:lineRule="auto"/>
    </w:pPr>
    <w:rPr>
      <w:bCs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138</TotalTime>
  <Pages>4</Pages>
  <Words>827</Words>
  <Characters>5064</Characters>
  <Application>Microsoft Office Word</Application>
  <DocSecurity>0</DocSecurity>
  <Lines>129</Lines>
  <Paragraphs>75</Paragraphs>
  <ScaleCrop>false</ScaleCrop>
  <Company/>
  <LinksUpToDate>false</LinksUpToDate>
  <CharactersWithSpaces>5816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87</cp:revision>
  <dcterms:created xsi:type="dcterms:W3CDTF">2025-09-23T15:30:00Z</dcterms:created>
  <dcterms:modified xsi:type="dcterms:W3CDTF">2026-10-13T17:06:00Z</dcterms:modified>
</cp:coreProperties>
</file>