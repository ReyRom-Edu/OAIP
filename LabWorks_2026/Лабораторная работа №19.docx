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BDF37" w14:textId="2AB5EBD6" w:rsidR="00D32318" w:rsidRPr="002D0881" w:rsidRDefault="00D32318" w:rsidP="00D32318">
      <w:pPr>
        <w:pStyle w:val="10"/>
      </w:pPr>
      <w:r w:rsidRPr="002D0881">
        <w:t>Лабораторная работа №</w:t>
      </w:r>
      <w:r w:rsidR="00EE7C5C">
        <w:t>19</w:t>
      </w:r>
      <w:r>
        <w:br/>
      </w:r>
      <w:r w:rsidR="00EE7C5C" w:rsidRPr="00EE7C5C">
        <w:t>Изучение процесса разработки классов</w:t>
      </w:r>
    </w:p>
    <w:p w14:paraId="0ACEFFA0" w14:textId="77777777" w:rsidR="00D32318" w:rsidRPr="002D0881" w:rsidRDefault="00D32318" w:rsidP="00D32318">
      <w:pPr>
        <w:pStyle w:val="1"/>
        <w:numPr>
          <w:ilvl w:val="0"/>
          <w:numId w:val="7"/>
        </w:numPr>
      </w:pPr>
      <w:r w:rsidRPr="002D0881">
        <w:t>Цель работы</w:t>
      </w:r>
    </w:p>
    <w:p w14:paraId="42314AE8" w14:textId="50ACCB57" w:rsidR="00D32318" w:rsidRPr="002D0881" w:rsidRDefault="00D32318" w:rsidP="00D32318">
      <w:pPr>
        <w:pStyle w:val="2"/>
        <w:numPr>
          <w:ilvl w:val="1"/>
          <w:numId w:val="3"/>
        </w:numPr>
      </w:pPr>
      <w:r w:rsidRPr="002D0881">
        <w:t>Изучить процесс разработки классов на С</w:t>
      </w:r>
      <w:r w:rsidR="00BB3B7C" w:rsidRPr="00BB3B7C">
        <w:t>#</w:t>
      </w:r>
      <w:r w:rsidRPr="002D0881">
        <w:t>;</w:t>
      </w:r>
    </w:p>
    <w:p w14:paraId="78137F71" w14:textId="2CA75FB9" w:rsidR="00D32318" w:rsidRPr="002D0881" w:rsidRDefault="00D32318" w:rsidP="00D32318">
      <w:pPr>
        <w:pStyle w:val="2"/>
        <w:numPr>
          <w:ilvl w:val="1"/>
          <w:numId w:val="3"/>
        </w:numPr>
      </w:pPr>
      <w:r w:rsidRPr="002D0881">
        <w:t>Изучить реализацию механизмов полиморфизма и инкапсуляции на языке C</w:t>
      </w:r>
      <w:r w:rsidR="00BB3B7C" w:rsidRPr="00BB3B7C">
        <w:t>#</w:t>
      </w:r>
      <w:r w:rsidRPr="002D0881">
        <w:t>;</w:t>
      </w:r>
    </w:p>
    <w:p w14:paraId="1F0D181A" w14:textId="77777777" w:rsidR="00D32318" w:rsidRPr="002D0881" w:rsidRDefault="00D32318" w:rsidP="00D32318">
      <w:pPr>
        <w:pStyle w:val="2"/>
        <w:numPr>
          <w:ilvl w:val="1"/>
          <w:numId w:val="3"/>
        </w:numPr>
      </w:pPr>
      <w:r w:rsidRPr="002D0881">
        <w:t>Закрепить навык разработки программ методами структурного, процедурного и модульного программирования.</w:t>
      </w:r>
    </w:p>
    <w:p w14:paraId="54624F46" w14:textId="77777777" w:rsidR="00D32318" w:rsidRPr="002D0881" w:rsidRDefault="00D32318" w:rsidP="00D32318">
      <w:pPr>
        <w:pStyle w:val="1"/>
        <w:numPr>
          <w:ilvl w:val="0"/>
          <w:numId w:val="3"/>
        </w:numPr>
      </w:pPr>
      <w:r w:rsidRPr="002D0881">
        <w:t>Литература</w:t>
      </w:r>
    </w:p>
    <w:p w14:paraId="5A880240" w14:textId="77777777" w:rsidR="00D32318" w:rsidRPr="00BB3B7C" w:rsidRDefault="00D32318" w:rsidP="00D32318">
      <w:pPr>
        <w:pStyle w:val="2"/>
        <w:numPr>
          <w:ilvl w:val="1"/>
          <w:numId w:val="3"/>
        </w:numPr>
        <w:rPr>
          <w:highlight w:val="yellow"/>
        </w:rPr>
      </w:pPr>
      <w:proofErr w:type="spellStart"/>
      <w:r w:rsidRPr="00BB3B7C">
        <w:rPr>
          <w:highlight w:val="yellow"/>
        </w:rPr>
        <w:t>Ашарина</w:t>
      </w:r>
      <w:proofErr w:type="spellEnd"/>
      <w:r w:rsidRPr="00BB3B7C">
        <w:rPr>
          <w:highlight w:val="yellow"/>
        </w:rPr>
        <w:t xml:space="preserve">, И. В. Объектно-ориентированное программирование в   С++: лекции и упражнения. Учебное пособие для вузов. / И. В. </w:t>
      </w:r>
      <w:proofErr w:type="spellStart"/>
      <w:r w:rsidRPr="00BB3B7C">
        <w:rPr>
          <w:highlight w:val="yellow"/>
        </w:rPr>
        <w:t>Ашарина</w:t>
      </w:r>
      <w:proofErr w:type="spellEnd"/>
      <w:r w:rsidRPr="00BB3B7C">
        <w:rPr>
          <w:highlight w:val="yellow"/>
        </w:rPr>
        <w:t xml:space="preserve">. – 2-е изд., </w:t>
      </w:r>
      <w:proofErr w:type="spellStart"/>
      <w:r w:rsidRPr="00BB3B7C">
        <w:rPr>
          <w:highlight w:val="yellow"/>
        </w:rPr>
        <w:t>перераб</w:t>
      </w:r>
      <w:proofErr w:type="spellEnd"/>
      <w:proofErr w:type="gramStart"/>
      <w:r w:rsidRPr="00BB3B7C">
        <w:rPr>
          <w:highlight w:val="yellow"/>
        </w:rPr>
        <w:t>.</w:t>
      </w:r>
      <w:proofErr w:type="gramEnd"/>
      <w:r w:rsidRPr="00BB3B7C">
        <w:rPr>
          <w:highlight w:val="yellow"/>
        </w:rPr>
        <w:t xml:space="preserve"> и доп. – </w:t>
      </w:r>
      <w:proofErr w:type="gramStart"/>
      <w:r w:rsidRPr="00BB3B7C">
        <w:rPr>
          <w:highlight w:val="yellow"/>
        </w:rPr>
        <w:t>Москва :</w:t>
      </w:r>
      <w:proofErr w:type="gramEnd"/>
      <w:r w:rsidRPr="00BB3B7C">
        <w:rPr>
          <w:highlight w:val="yellow"/>
        </w:rPr>
        <w:t xml:space="preserve"> Горячая Линия–Телеком, 2017. – 336 с. – URL: https://ibooks.ru/reading.php?productid=359752. – Режим доступа: для </w:t>
      </w:r>
      <w:proofErr w:type="spellStart"/>
      <w:r w:rsidRPr="00BB3B7C">
        <w:rPr>
          <w:highlight w:val="yellow"/>
        </w:rPr>
        <w:t>зарегистрир</w:t>
      </w:r>
      <w:proofErr w:type="spellEnd"/>
      <w:r w:rsidRPr="00BB3B7C">
        <w:rPr>
          <w:highlight w:val="yellow"/>
        </w:rPr>
        <w:t xml:space="preserve">. пользователей. – </w:t>
      </w:r>
      <w:proofErr w:type="gramStart"/>
      <w:r w:rsidRPr="00BB3B7C">
        <w:rPr>
          <w:highlight w:val="yellow"/>
        </w:rPr>
        <w:t>Текст :</w:t>
      </w:r>
      <w:proofErr w:type="gramEnd"/>
      <w:r w:rsidRPr="00BB3B7C">
        <w:rPr>
          <w:highlight w:val="yellow"/>
        </w:rPr>
        <w:t xml:space="preserve"> электронный. – гл.18.</w:t>
      </w:r>
    </w:p>
    <w:p w14:paraId="2ECB3894" w14:textId="77777777" w:rsidR="00D32318" w:rsidRPr="002D0881" w:rsidRDefault="00D32318" w:rsidP="00D32318">
      <w:pPr>
        <w:pStyle w:val="1"/>
        <w:numPr>
          <w:ilvl w:val="0"/>
          <w:numId w:val="3"/>
        </w:numPr>
      </w:pPr>
      <w:r w:rsidRPr="002D0881">
        <w:t>Подготовка к работе</w:t>
      </w:r>
    </w:p>
    <w:p w14:paraId="45464BC0" w14:textId="77777777" w:rsidR="00D32318" w:rsidRPr="002D0881" w:rsidRDefault="00D32318" w:rsidP="00D32318">
      <w:pPr>
        <w:pStyle w:val="2"/>
        <w:numPr>
          <w:ilvl w:val="1"/>
          <w:numId w:val="3"/>
        </w:numPr>
      </w:pPr>
      <w:r w:rsidRPr="002D0881">
        <w:t>Повторить теоретический материал (см. п.2).</w:t>
      </w:r>
    </w:p>
    <w:p w14:paraId="34D4D141" w14:textId="77777777" w:rsidR="00D32318" w:rsidRPr="002D0881" w:rsidRDefault="00D32318" w:rsidP="00D32318">
      <w:pPr>
        <w:pStyle w:val="2"/>
        <w:numPr>
          <w:ilvl w:val="1"/>
          <w:numId w:val="3"/>
        </w:numPr>
      </w:pPr>
      <w:r w:rsidRPr="002D0881">
        <w:t>Изучить описание лабораторной работы.</w:t>
      </w:r>
    </w:p>
    <w:p w14:paraId="636C6F8C" w14:textId="77777777" w:rsidR="00D32318" w:rsidRPr="002D0881" w:rsidRDefault="00D32318" w:rsidP="00D32318">
      <w:pPr>
        <w:pStyle w:val="1"/>
        <w:numPr>
          <w:ilvl w:val="0"/>
          <w:numId w:val="3"/>
        </w:numPr>
      </w:pPr>
      <w:r w:rsidRPr="002D0881">
        <w:t>Основное оборудование</w:t>
      </w:r>
    </w:p>
    <w:p w14:paraId="52002BE5" w14:textId="77777777" w:rsidR="00D32318" w:rsidRPr="002D0881" w:rsidRDefault="00D32318" w:rsidP="00D32318">
      <w:pPr>
        <w:pStyle w:val="2"/>
        <w:numPr>
          <w:ilvl w:val="1"/>
          <w:numId w:val="3"/>
        </w:numPr>
      </w:pPr>
      <w:r w:rsidRPr="002D0881">
        <w:t>Персональный компьютер.</w:t>
      </w:r>
    </w:p>
    <w:p w14:paraId="6BA0C874" w14:textId="77777777" w:rsidR="00D32318" w:rsidRPr="002D0881" w:rsidRDefault="00D32318" w:rsidP="00D32318">
      <w:pPr>
        <w:pStyle w:val="1"/>
        <w:numPr>
          <w:ilvl w:val="0"/>
          <w:numId w:val="3"/>
        </w:numPr>
      </w:pPr>
      <w:r w:rsidRPr="002D0881">
        <w:t>Задание</w:t>
      </w:r>
    </w:p>
    <w:p w14:paraId="1237094C" w14:textId="77777777" w:rsidR="00D32318" w:rsidRPr="002D0881" w:rsidRDefault="00D32318" w:rsidP="00D32318">
      <w:pPr>
        <w:pStyle w:val="2"/>
        <w:numPr>
          <w:ilvl w:val="1"/>
          <w:numId w:val="3"/>
        </w:numPr>
      </w:pPr>
      <w:r w:rsidRPr="002D0881">
        <w:t>Создать класс Time для хранения информации о времени.</w:t>
      </w:r>
    </w:p>
    <w:p w14:paraId="646C6586" w14:textId="77777777" w:rsidR="00D32318" w:rsidRPr="002D0881" w:rsidRDefault="00D32318" w:rsidP="00846540">
      <w:pPr>
        <w:ind w:firstLine="567"/>
      </w:pPr>
      <w:r w:rsidRPr="002D0881">
        <w:t xml:space="preserve">Добавить в класс три закрытых поля </w:t>
      </w:r>
      <w:r w:rsidRPr="00103FBF">
        <w:rPr>
          <w:rStyle w:val="ae"/>
        </w:rPr>
        <w:t>hours</w:t>
      </w:r>
      <w:r w:rsidRPr="002D0881">
        <w:t xml:space="preserve">, </w:t>
      </w:r>
      <w:r w:rsidRPr="00103FBF">
        <w:rPr>
          <w:rStyle w:val="ae"/>
        </w:rPr>
        <w:t>minutes</w:t>
      </w:r>
      <w:r w:rsidRPr="002D0881">
        <w:t xml:space="preserve">, </w:t>
      </w:r>
      <w:r w:rsidRPr="00103FBF">
        <w:rPr>
          <w:rStyle w:val="ae"/>
        </w:rPr>
        <w:t>seconds</w:t>
      </w:r>
      <w:r w:rsidRPr="002D0881">
        <w:t xml:space="preserve"> для хранения составляющих времени (часы, минуты, секунды).</w:t>
      </w:r>
    </w:p>
    <w:p w14:paraId="52FC3CA4" w14:textId="77777777" w:rsidR="00E30D1B" w:rsidRPr="00E30D1B" w:rsidRDefault="00E30D1B" w:rsidP="00E30D1B">
      <w:pPr>
        <w:ind w:firstLine="567"/>
      </w:pPr>
      <w:r w:rsidRPr="00E30D1B">
        <w:t xml:space="preserve">Реализуйте открытые свойства </w:t>
      </w:r>
      <w:proofErr w:type="spellStart"/>
      <w:r w:rsidRPr="00E30D1B">
        <w:t>Hours</w:t>
      </w:r>
      <w:proofErr w:type="spellEnd"/>
      <w:r w:rsidRPr="00E30D1B">
        <w:t xml:space="preserve">, </w:t>
      </w:r>
      <w:proofErr w:type="spellStart"/>
      <w:r w:rsidRPr="00E30D1B">
        <w:t>Minutes</w:t>
      </w:r>
      <w:proofErr w:type="spellEnd"/>
      <w:r w:rsidRPr="00E30D1B">
        <w:t xml:space="preserve">, </w:t>
      </w:r>
      <w:proofErr w:type="spellStart"/>
      <w:r w:rsidRPr="00E30D1B">
        <w:t>Seconds</w:t>
      </w:r>
      <w:proofErr w:type="spellEnd"/>
      <w:r w:rsidRPr="00E30D1B">
        <w:t xml:space="preserve"> для чтения и изменения соответствующих полей.</w:t>
      </w:r>
    </w:p>
    <w:p w14:paraId="31AF3153" w14:textId="7AEC72A6" w:rsidR="00E30D1B" w:rsidRPr="00E30D1B" w:rsidRDefault="00E30D1B" w:rsidP="00E30D1B">
      <w:pPr>
        <w:ind w:firstLine="567"/>
      </w:pPr>
      <w:r w:rsidRPr="00E30D1B">
        <w:t xml:space="preserve">При присваивании проверяйте допустимость значения: часы должны находиться в диапазоне от 0 до 23, минуты и секунды </w:t>
      </w:r>
      <w:r>
        <w:t>–</w:t>
      </w:r>
      <w:r w:rsidRPr="00E30D1B">
        <w:t xml:space="preserve"> от 0 до 59. Если значение некорректно, сохраняйте в соответствующем поле 0.</w:t>
      </w:r>
    </w:p>
    <w:p w14:paraId="7DE07C71" w14:textId="46D13117" w:rsidR="00F61A4B" w:rsidRDefault="00F61A4B" w:rsidP="00F61A4B">
      <w:pPr>
        <w:ind w:firstLine="567"/>
      </w:pPr>
      <w:r w:rsidRPr="00F61A4B">
        <w:t xml:space="preserve">Создайте объект, присвойте значения через свойства и выведите их на консоль. Проверьте обработку корректных </w:t>
      </w:r>
      <w:r>
        <w:t xml:space="preserve">и </w:t>
      </w:r>
      <w:r w:rsidRPr="00F61A4B">
        <w:t>некорректных значений.</w:t>
      </w:r>
    </w:p>
    <w:p w14:paraId="10822272" w14:textId="77777777" w:rsidR="007D092E" w:rsidRPr="00F61A4B" w:rsidRDefault="007D092E" w:rsidP="00F61A4B">
      <w:pPr>
        <w:ind w:firstLine="567"/>
      </w:pPr>
    </w:p>
    <w:p w14:paraId="2D7FB95F" w14:textId="6F8084DC" w:rsidR="00D32318" w:rsidRPr="002D0881" w:rsidRDefault="00D32318" w:rsidP="00D84056">
      <w:pPr>
        <w:pStyle w:val="2"/>
        <w:numPr>
          <w:ilvl w:val="1"/>
          <w:numId w:val="3"/>
        </w:numPr>
      </w:pPr>
      <w:r w:rsidRPr="002D0881">
        <w:t>Добавить в класс следующий набор открытых конструкторов:</w:t>
      </w:r>
    </w:p>
    <w:p w14:paraId="17F73660" w14:textId="628A69C5" w:rsidR="00D32318" w:rsidRPr="002D0881" w:rsidRDefault="00D32318" w:rsidP="00846540">
      <w:pPr>
        <w:ind w:firstLine="567"/>
      </w:pPr>
      <w:r w:rsidRPr="002D0881">
        <w:t xml:space="preserve">- конструктор </w:t>
      </w:r>
      <w:r w:rsidR="00672033">
        <w:t>без параметров</w:t>
      </w:r>
      <w:r w:rsidRPr="002D0881">
        <w:t xml:space="preserve"> для задания стандартного времени 12:00:00;</w:t>
      </w:r>
    </w:p>
    <w:p w14:paraId="01EDB195" w14:textId="77777777" w:rsidR="00D32318" w:rsidRPr="002D0881" w:rsidRDefault="00D32318" w:rsidP="00846540">
      <w:pPr>
        <w:ind w:firstLine="567"/>
      </w:pPr>
      <w:r w:rsidRPr="002D0881">
        <w:t>- конструктор с тремя параметрами для задания значений всем полям класса. Если значения параметров переданы некорректно, вместо некорректных данных подставлять 0 (часы не могут быть отрицательными, минуты и секунды должны быть в диапазоне от 0 до 59);</w:t>
      </w:r>
    </w:p>
    <w:p w14:paraId="38E18F92" w14:textId="608EDD6F" w:rsidR="00AB5368" w:rsidRPr="00AB5368" w:rsidRDefault="00D32318" w:rsidP="00AB5368">
      <w:pPr>
        <w:ind w:firstLine="567"/>
      </w:pPr>
      <w:r w:rsidRPr="002D0881">
        <w:t xml:space="preserve">- конструктор с одним параметром </w:t>
      </w:r>
      <w:r w:rsidRPr="00103FBF">
        <w:rPr>
          <w:rStyle w:val="ae"/>
        </w:rPr>
        <w:t>seconds</w:t>
      </w:r>
      <w:r w:rsidRPr="002D0881">
        <w:t xml:space="preserve"> для задания значений всем полям класса (например, при значении 12108 время будет </w:t>
      </w:r>
      <w:r w:rsidR="00AB5368">
        <w:t>0</w:t>
      </w:r>
      <w:r w:rsidRPr="002D0881">
        <w:t>3:21:48)</w:t>
      </w:r>
      <w:r w:rsidR="0052334B">
        <w:t>. О</w:t>
      </w:r>
      <w:r w:rsidR="0052334B" w:rsidRPr="0052334B">
        <w:t xml:space="preserve">трицательное количество секунд считайте равным 0, а значение от 86400 и </w:t>
      </w:r>
      <w:r w:rsidR="0052334B" w:rsidRPr="0052334B">
        <w:lastRenderedPageBreak/>
        <w:t>выше приводите к диапазону одних суток</w:t>
      </w:r>
      <w:r w:rsidR="00AB5368">
        <w:t xml:space="preserve"> (</w:t>
      </w:r>
      <w:r w:rsidR="00AB5368" w:rsidRPr="00AB5368">
        <w:t xml:space="preserve">86461 секунда </w:t>
      </w:r>
      <w:r w:rsidR="00AB5368">
        <w:t>–</w:t>
      </w:r>
      <w:r w:rsidR="00AB5368" w:rsidRPr="00AB5368">
        <w:t xml:space="preserve"> 00:01:01</w:t>
      </w:r>
      <w:r w:rsidR="00AB5368">
        <w:t>)</w:t>
      </w:r>
      <w:r w:rsidR="00AB5368" w:rsidRPr="00AB5368">
        <w:t>.</w:t>
      </w:r>
    </w:p>
    <w:p w14:paraId="38964B96" w14:textId="110C6D29" w:rsidR="00D32318" w:rsidRDefault="00D32318" w:rsidP="00846540">
      <w:pPr>
        <w:ind w:firstLine="567"/>
      </w:pPr>
      <w:r w:rsidRPr="002D0881">
        <w:t xml:space="preserve">Протестировать полученный класс, создав объекты класса с использованием </w:t>
      </w:r>
      <w:r w:rsidR="00245B26">
        <w:t>всех трех конструкторов.</w:t>
      </w:r>
    </w:p>
    <w:p w14:paraId="46F1C245" w14:textId="77777777" w:rsidR="007D092E" w:rsidRPr="002D0881" w:rsidRDefault="007D092E" w:rsidP="00846540">
      <w:pPr>
        <w:ind w:firstLine="567"/>
      </w:pPr>
    </w:p>
    <w:p w14:paraId="78DE90DB" w14:textId="77777777" w:rsidR="00D32318" w:rsidRPr="002D0881" w:rsidRDefault="00D32318" w:rsidP="00D32318">
      <w:pPr>
        <w:pStyle w:val="2"/>
        <w:numPr>
          <w:ilvl w:val="1"/>
          <w:numId w:val="3"/>
        </w:numPr>
      </w:pPr>
      <w:r w:rsidRPr="002D0881">
        <w:t>Добавить в класс следующие элементы:</w:t>
      </w:r>
    </w:p>
    <w:p w14:paraId="1D44DE4C" w14:textId="2D204C45" w:rsidR="00B24773" w:rsidRDefault="00D32318" w:rsidP="00B24773">
      <w:pPr>
        <w:ind w:firstLine="567"/>
      </w:pPr>
      <w:r w:rsidRPr="002D0881">
        <w:t xml:space="preserve">- </w:t>
      </w:r>
      <w:proofErr w:type="spellStart"/>
      <w:proofErr w:type="gramStart"/>
      <w:r w:rsidR="00B24773">
        <w:t>GetFullSeconds</w:t>
      </w:r>
      <w:proofErr w:type="spellEnd"/>
      <w:r w:rsidR="00B24773">
        <w:t>(</w:t>
      </w:r>
      <w:proofErr w:type="gramEnd"/>
      <w:r w:rsidR="00B24773">
        <w:t xml:space="preserve">) </w:t>
      </w:r>
      <w:r w:rsidR="00FC394F">
        <w:t>–</w:t>
      </w:r>
      <w:r w:rsidR="00B24773">
        <w:t xml:space="preserve"> возвращает количество секунд от начала суток;</w:t>
      </w:r>
    </w:p>
    <w:p w14:paraId="7EB95E0D" w14:textId="0E11C46C" w:rsidR="00B24773" w:rsidRDefault="00B24773" w:rsidP="00B24773">
      <w:pPr>
        <w:ind w:firstLine="567"/>
      </w:pPr>
      <w:r w:rsidRPr="002D0881">
        <w:t xml:space="preserve">- </w:t>
      </w:r>
      <w:r>
        <w:t xml:space="preserve">переопределённый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 xml:space="preserve">) </w:t>
      </w:r>
      <w:r w:rsidR="00FC394F">
        <w:t>–</w:t>
      </w:r>
      <w:r w:rsidR="00FC394F">
        <w:t xml:space="preserve"> </w:t>
      </w:r>
      <w:r>
        <w:t xml:space="preserve">возвращает время в формате </w:t>
      </w:r>
      <w:proofErr w:type="spellStart"/>
      <w:r>
        <w:t>HH:</w:t>
      </w:r>
      <w:proofErr w:type="gramStart"/>
      <w:r>
        <w:t>mm:ss</w:t>
      </w:r>
      <w:proofErr w:type="spellEnd"/>
      <w:proofErr w:type="gramEnd"/>
      <w:r>
        <w:t>, например 03:07:09;</w:t>
      </w:r>
    </w:p>
    <w:p w14:paraId="0A4842DD" w14:textId="77777777" w:rsidR="007D3162" w:rsidRDefault="00B24773" w:rsidP="00B24773">
      <w:pPr>
        <w:ind w:firstLine="567"/>
      </w:pPr>
      <w:r w:rsidRPr="002D0881">
        <w:t xml:space="preserve">- </w:t>
      </w:r>
      <w:proofErr w:type="spellStart"/>
      <w:proofErr w:type="gramStart"/>
      <w:r>
        <w:t>IsLaterThan</w:t>
      </w:r>
      <w:proofErr w:type="spellEnd"/>
      <w:r>
        <w:t>(</w:t>
      </w:r>
      <w:proofErr w:type="gramEnd"/>
      <w:r>
        <w:t xml:space="preserve">Time </w:t>
      </w:r>
      <w:proofErr w:type="spellStart"/>
      <w:r>
        <w:t>other</w:t>
      </w:r>
      <w:proofErr w:type="spellEnd"/>
      <w:r>
        <w:t xml:space="preserve">) </w:t>
      </w:r>
      <w:r w:rsidR="00FC394F">
        <w:t>–</w:t>
      </w:r>
      <w:r w:rsidR="00FC394F">
        <w:t xml:space="preserve"> </w:t>
      </w:r>
      <w:r>
        <w:t xml:space="preserve">возвращает </w:t>
      </w:r>
      <w:proofErr w:type="spellStart"/>
      <w:r>
        <w:t>true</w:t>
      </w:r>
      <w:proofErr w:type="spellEnd"/>
      <w:r>
        <w:t>, если текущее время позже времени переданного объекта.</w:t>
      </w:r>
    </w:p>
    <w:p w14:paraId="7BFC70CE" w14:textId="32693CA5" w:rsidR="00D32318" w:rsidRDefault="00D32318" w:rsidP="00B24773">
      <w:pPr>
        <w:ind w:firstLine="567"/>
      </w:pPr>
      <w:r w:rsidRPr="002D0881">
        <w:t>Протестировать работу методов, вызвав их у созданных объектов класса.</w:t>
      </w:r>
    </w:p>
    <w:p w14:paraId="428ABB18" w14:textId="77777777" w:rsidR="007D092E" w:rsidRPr="002D0881" w:rsidRDefault="007D092E" w:rsidP="00B24773">
      <w:pPr>
        <w:ind w:firstLine="567"/>
      </w:pPr>
    </w:p>
    <w:p w14:paraId="03C8D09D" w14:textId="28386C62" w:rsidR="00A50EFA" w:rsidRDefault="00A50EFA" w:rsidP="00884D76">
      <w:pPr>
        <w:pStyle w:val="2"/>
        <w:numPr>
          <w:ilvl w:val="1"/>
          <w:numId w:val="3"/>
        </w:numPr>
      </w:pPr>
      <w:r>
        <w:t>Реализуйте два варианта метода:</w:t>
      </w:r>
    </w:p>
    <w:p w14:paraId="408B877F" w14:textId="114C1D37" w:rsidR="00A50EFA" w:rsidRDefault="00550529" w:rsidP="00DF52CE">
      <w:pPr>
        <w:pStyle w:val="2"/>
        <w:numPr>
          <w:ilvl w:val="0"/>
          <w:numId w:val="0"/>
        </w:numPr>
        <w:ind w:firstLine="567"/>
      </w:pPr>
      <w:r w:rsidRPr="002D0881">
        <w:t xml:space="preserve">- </w:t>
      </w:r>
      <w:proofErr w:type="spellStart"/>
      <w:proofErr w:type="gramStart"/>
      <w:r w:rsidR="00A50EFA">
        <w:t>Add</w:t>
      </w:r>
      <w:proofErr w:type="spellEnd"/>
      <w:r w:rsidR="00A50EFA">
        <w:t>(</w:t>
      </w:r>
      <w:proofErr w:type="spellStart"/>
      <w:proofErr w:type="gramEnd"/>
      <w:r w:rsidR="00A50EFA">
        <w:t>int</w:t>
      </w:r>
      <w:proofErr w:type="spellEnd"/>
      <w:r w:rsidR="00A50EFA">
        <w:t xml:space="preserve"> </w:t>
      </w:r>
      <w:proofErr w:type="spellStart"/>
      <w:r w:rsidR="00A50EFA">
        <w:t>seconds</w:t>
      </w:r>
      <w:proofErr w:type="spellEnd"/>
      <w:r w:rsidR="00A50EFA">
        <w:t xml:space="preserve">) </w:t>
      </w:r>
      <w:r w:rsidR="00DF52CE">
        <w:t>–</w:t>
      </w:r>
      <w:r w:rsidR="00A50EFA">
        <w:t xml:space="preserve"> прибавляет указанное количество секунд;</w:t>
      </w:r>
    </w:p>
    <w:p w14:paraId="1B2B5B92" w14:textId="60DA73A2" w:rsidR="00A50EFA" w:rsidRDefault="00550529" w:rsidP="00550529">
      <w:pPr>
        <w:pStyle w:val="2"/>
        <w:numPr>
          <w:ilvl w:val="0"/>
          <w:numId w:val="0"/>
        </w:numPr>
        <w:ind w:firstLine="567"/>
      </w:pPr>
      <w:r w:rsidRPr="002D0881">
        <w:t xml:space="preserve">- </w:t>
      </w:r>
      <w:proofErr w:type="spellStart"/>
      <w:proofErr w:type="gramStart"/>
      <w:r w:rsidR="00A50EFA">
        <w:t>Add</w:t>
      </w:r>
      <w:proofErr w:type="spellEnd"/>
      <w:r w:rsidR="00A50EFA">
        <w:t>(</w:t>
      </w:r>
      <w:proofErr w:type="spellStart"/>
      <w:proofErr w:type="gramEnd"/>
      <w:r w:rsidR="00A50EFA">
        <w:t>int</w:t>
      </w:r>
      <w:proofErr w:type="spellEnd"/>
      <w:r w:rsidR="00A50EFA">
        <w:t xml:space="preserve"> </w:t>
      </w:r>
      <w:proofErr w:type="spellStart"/>
      <w:r w:rsidR="00A50EFA">
        <w:t>hours</w:t>
      </w:r>
      <w:proofErr w:type="spellEnd"/>
      <w:r w:rsidR="00A50EFA">
        <w:t xml:space="preserve">, </w:t>
      </w:r>
      <w:proofErr w:type="spellStart"/>
      <w:r w:rsidR="00A50EFA">
        <w:t>int</w:t>
      </w:r>
      <w:proofErr w:type="spellEnd"/>
      <w:r w:rsidR="00A50EFA">
        <w:t xml:space="preserve"> </w:t>
      </w:r>
      <w:proofErr w:type="spellStart"/>
      <w:r w:rsidR="00A50EFA">
        <w:t>minutes</w:t>
      </w:r>
      <w:proofErr w:type="spellEnd"/>
      <w:r w:rsidR="00A50EFA">
        <w:t xml:space="preserve">, </w:t>
      </w:r>
      <w:proofErr w:type="spellStart"/>
      <w:r w:rsidR="00A50EFA">
        <w:t>int</w:t>
      </w:r>
      <w:proofErr w:type="spellEnd"/>
      <w:r w:rsidR="00A50EFA">
        <w:t xml:space="preserve"> </w:t>
      </w:r>
      <w:proofErr w:type="spellStart"/>
      <w:r w:rsidR="00A50EFA">
        <w:t>seconds</w:t>
      </w:r>
      <w:proofErr w:type="spellEnd"/>
      <w:r w:rsidR="00A50EFA">
        <w:t xml:space="preserve">) </w:t>
      </w:r>
      <w:r w:rsidR="00DF52CE">
        <w:t>–</w:t>
      </w:r>
      <w:r w:rsidR="00A50EFA">
        <w:t xml:space="preserve"> прибавляет указанное количество часов, минут и секунд.</w:t>
      </w:r>
    </w:p>
    <w:p w14:paraId="7FE59F78" w14:textId="06C8961F" w:rsidR="00D51A4E" w:rsidRPr="002D0881" w:rsidRDefault="00A50EFA" w:rsidP="00550529">
      <w:pPr>
        <w:pStyle w:val="2"/>
        <w:numPr>
          <w:ilvl w:val="0"/>
          <w:numId w:val="0"/>
        </w:numPr>
        <w:ind w:firstLine="567"/>
      </w:pPr>
      <w:r>
        <w:t xml:space="preserve">Методы должны изменять текущий объект. </w:t>
      </w:r>
    </w:p>
    <w:p w14:paraId="57983435" w14:textId="77777777" w:rsidR="001B10F0" w:rsidRDefault="001B10F0" w:rsidP="00D95395">
      <w:pPr>
        <w:ind w:firstLine="567"/>
      </w:pPr>
    </w:p>
    <w:p w14:paraId="4A7B0F0E" w14:textId="77EB06DD" w:rsidR="008A7396" w:rsidRDefault="008A7396" w:rsidP="008A7396">
      <w:pPr>
        <w:pStyle w:val="2"/>
        <w:numPr>
          <w:ilvl w:val="1"/>
          <w:numId w:val="3"/>
        </w:numPr>
      </w:pPr>
      <w:r>
        <w:t>Разработайте консольную программу, которая</w:t>
      </w:r>
      <w:r>
        <w:t xml:space="preserve"> </w:t>
      </w:r>
      <w:r>
        <w:t xml:space="preserve">запрашивает количество элементов </w:t>
      </w:r>
      <w:r>
        <w:t xml:space="preserve">и </w:t>
      </w:r>
      <w:r>
        <w:t xml:space="preserve">создаёт массив </w:t>
      </w:r>
      <w:proofErr w:type="gramStart"/>
      <w:r>
        <w:t>Time[</w:t>
      </w:r>
      <w:proofErr w:type="gramEnd"/>
      <w:r>
        <w:t>] и заполняет его данными пользователя</w:t>
      </w:r>
      <w:r>
        <w:t>.</w:t>
      </w:r>
    </w:p>
    <w:p w14:paraId="2C840F0C" w14:textId="74288CC1" w:rsidR="008A7396" w:rsidRDefault="008A7396" w:rsidP="008A7396">
      <w:pPr>
        <w:ind w:firstLine="567"/>
      </w:pPr>
      <w:r>
        <w:t>В</w:t>
      </w:r>
      <w:r>
        <w:t>ыв</w:t>
      </w:r>
      <w:r>
        <w:t>ести</w:t>
      </w:r>
      <w:r>
        <w:t xml:space="preserve"> все объекты с использованием переопределённого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);</w:t>
      </w:r>
    </w:p>
    <w:p w14:paraId="0DE3903E" w14:textId="2F41A9CB" w:rsidR="009927FA" w:rsidRDefault="009927FA" w:rsidP="009927FA">
      <w:pPr>
        <w:ind w:firstLine="567"/>
      </w:pPr>
      <w:r>
        <w:t>Н</w:t>
      </w:r>
      <w:r w:rsidR="008A7396">
        <w:t>а</w:t>
      </w:r>
      <w:r>
        <w:t>йти</w:t>
      </w:r>
      <w:r w:rsidR="008A7396">
        <w:t xml:space="preserve"> и выводит самое раннее и самое позднее время</w:t>
      </w:r>
      <w:r>
        <w:t>.</w:t>
      </w:r>
    </w:p>
    <w:p w14:paraId="1E92B475" w14:textId="6AA66E55" w:rsidR="00D32318" w:rsidRPr="002D0881" w:rsidRDefault="00D32318" w:rsidP="009927FA">
      <w:pPr>
        <w:pStyle w:val="1"/>
        <w:numPr>
          <w:ilvl w:val="0"/>
          <w:numId w:val="3"/>
        </w:numPr>
      </w:pPr>
      <w:r w:rsidRPr="002D0881">
        <w:t>Порядок выполнения работы</w:t>
      </w:r>
    </w:p>
    <w:p w14:paraId="7D21AB37" w14:textId="6165CBA3" w:rsidR="00D32318" w:rsidRPr="002D0881" w:rsidRDefault="00D32318" w:rsidP="00D32318">
      <w:pPr>
        <w:pStyle w:val="2"/>
        <w:numPr>
          <w:ilvl w:val="1"/>
          <w:numId w:val="3"/>
        </w:numPr>
      </w:pPr>
      <w:r w:rsidRPr="002D0881">
        <w:t>Используя Microsoft Visual Studio, создать проект C</w:t>
      </w:r>
      <w:r w:rsidR="004F68D5" w:rsidRPr="004F68D5">
        <w:t>#</w:t>
      </w:r>
      <w:r w:rsidRPr="002D0881">
        <w:t xml:space="preserve"> и выполнить задания из п.5.</w:t>
      </w:r>
    </w:p>
    <w:p w14:paraId="0FB25E76" w14:textId="77777777" w:rsidR="00D32318" w:rsidRPr="002D0881" w:rsidRDefault="00D32318" w:rsidP="00D32318">
      <w:pPr>
        <w:pStyle w:val="2"/>
        <w:numPr>
          <w:ilvl w:val="1"/>
          <w:numId w:val="3"/>
        </w:numPr>
      </w:pPr>
      <w:r w:rsidRPr="002D0881">
        <w:t>Ответить на контрольные вопросы.</w:t>
      </w:r>
    </w:p>
    <w:p w14:paraId="48DE838C" w14:textId="77777777" w:rsidR="00D32318" w:rsidRPr="002D0881" w:rsidRDefault="00D32318" w:rsidP="00D32318">
      <w:pPr>
        <w:pStyle w:val="1"/>
        <w:numPr>
          <w:ilvl w:val="0"/>
          <w:numId w:val="3"/>
        </w:numPr>
      </w:pPr>
      <w:r w:rsidRPr="002D0881">
        <w:t>Содержание отчета</w:t>
      </w:r>
    </w:p>
    <w:p w14:paraId="1B6971EC" w14:textId="77777777" w:rsidR="00D32318" w:rsidRPr="002D0881" w:rsidRDefault="00D32318" w:rsidP="00D32318">
      <w:pPr>
        <w:pStyle w:val="2"/>
        <w:numPr>
          <w:ilvl w:val="1"/>
          <w:numId w:val="3"/>
        </w:numPr>
      </w:pPr>
      <w:r w:rsidRPr="002D0881">
        <w:t>Титульный лист</w:t>
      </w:r>
    </w:p>
    <w:p w14:paraId="374418F7" w14:textId="77777777" w:rsidR="00D32318" w:rsidRPr="002D0881" w:rsidRDefault="00D32318" w:rsidP="00D32318">
      <w:pPr>
        <w:pStyle w:val="2"/>
        <w:numPr>
          <w:ilvl w:val="1"/>
          <w:numId w:val="3"/>
        </w:numPr>
      </w:pPr>
      <w:r w:rsidRPr="002D0881">
        <w:t>Цель работы</w:t>
      </w:r>
    </w:p>
    <w:p w14:paraId="4A7E9857" w14:textId="77777777" w:rsidR="00D32318" w:rsidRPr="002D0881" w:rsidRDefault="00D32318" w:rsidP="00D32318">
      <w:pPr>
        <w:pStyle w:val="2"/>
        <w:numPr>
          <w:ilvl w:val="1"/>
          <w:numId w:val="3"/>
        </w:numPr>
      </w:pPr>
      <w:r w:rsidRPr="002D0881">
        <w:t>Ответы на контрольные вопросы</w:t>
      </w:r>
    </w:p>
    <w:p w14:paraId="75A72EEC" w14:textId="77777777" w:rsidR="00D32318" w:rsidRPr="002D0881" w:rsidRDefault="00D32318" w:rsidP="00D32318">
      <w:pPr>
        <w:pStyle w:val="2"/>
        <w:numPr>
          <w:ilvl w:val="1"/>
          <w:numId w:val="3"/>
        </w:numPr>
      </w:pPr>
      <w:r w:rsidRPr="002D0881">
        <w:t>Вывод</w:t>
      </w:r>
    </w:p>
    <w:p w14:paraId="29C01476" w14:textId="77777777" w:rsidR="00D32318" w:rsidRPr="002D0881" w:rsidRDefault="00D32318" w:rsidP="00D32318">
      <w:pPr>
        <w:pStyle w:val="1"/>
        <w:numPr>
          <w:ilvl w:val="0"/>
          <w:numId w:val="3"/>
        </w:numPr>
      </w:pPr>
      <w:r w:rsidRPr="002D0881">
        <w:t>Контрольные вопросы</w:t>
      </w:r>
    </w:p>
    <w:p w14:paraId="48DDCF1B" w14:textId="77777777" w:rsidR="00D32318" w:rsidRPr="002D0881" w:rsidRDefault="00D32318" w:rsidP="00D32318">
      <w:pPr>
        <w:pStyle w:val="2"/>
        <w:numPr>
          <w:ilvl w:val="1"/>
          <w:numId w:val="3"/>
        </w:numPr>
      </w:pPr>
      <w:r w:rsidRPr="002D0881">
        <w:t>Что такое «конструктор», «конструктор по умолчанию», «метод»?</w:t>
      </w:r>
    </w:p>
    <w:p w14:paraId="005F094B" w14:textId="77777777" w:rsidR="00D32318" w:rsidRPr="002D0881" w:rsidRDefault="00D32318" w:rsidP="00D32318">
      <w:pPr>
        <w:pStyle w:val="2"/>
        <w:numPr>
          <w:ilvl w:val="1"/>
          <w:numId w:val="3"/>
        </w:numPr>
      </w:pPr>
      <w:r w:rsidRPr="002D0881">
        <w:t>Что такое «полиморфизм»?</w:t>
      </w:r>
    </w:p>
    <w:p w14:paraId="58F4247D" w14:textId="77777777" w:rsidR="00D32318" w:rsidRPr="002D0881" w:rsidRDefault="00D32318" w:rsidP="00D32318">
      <w:pPr>
        <w:pStyle w:val="2"/>
        <w:numPr>
          <w:ilvl w:val="1"/>
          <w:numId w:val="3"/>
        </w:numPr>
      </w:pPr>
      <w:r w:rsidRPr="002D0881">
        <w:t>Что такое «перегрузка метода»?</w:t>
      </w:r>
    </w:p>
    <w:p w14:paraId="2928A9A1" w14:textId="77777777" w:rsidR="00D32318" w:rsidRPr="002D0881" w:rsidRDefault="00D32318" w:rsidP="00D32318">
      <w:pPr>
        <w:pStyle w:val="2"/>
        <w:numPr>
          <w:ilvl w:val="1"/>
          <w:numId w:val="3"/>
        </w:numPr>
      </w:pPr>
      <w:r w:rsidRPr="002D0881">
        <w:t>Что такое «инкапсуляция»?</w:t>
      </w:r>
    </w:p>
    <w:p w14:paraId="18003BAA" w14:textId="1598B121" w:rsidR="00D32318" w:rsidRPr="002D0881" w:rsidRDefault="00D32318" w:rsidP="00D32318">
      <w:pPr>
        <w:pStyle w:val="2"/>
        <w:numPr>
          <w:ilvl w:val="1"/>
          <w:numId w:val="3"/>
        </w:numPr>
      </w:pPr>
      <w:r w:rsidRPr="002D0881">
        <w:t>Какие модификаторы доступа применяются в С</w:t>
      </w:r>
      <w:r w:rsidR="004F68D5" w:rsidRPr="004F68D5">
        <w:t>#</w:t>
      </w:r>
      <w:r w:rsidRPr="002D0881">
        <w:t xml:space="preserve"> и каково их назначение?</w:t>
      </w:r>
    </w:p>
    <w:p w14:paraId="5BFDA8BF" w14:textId="77777777" w:rsidR="00D32318" w:rsidRPr="002D0881" w:rsidRDefault="00D32318" w:rsidP="00D32318">
      <w:pPr>
        <w:pStyle w:val="2"/>
        <w:numPr>
          <w:ilvl w:val="1"/>
          <w:numId w:val="3"/>
        </w:numPr>
      </w:pPr>
      <w:r w:rsidRPr="002D0881">
        <w:t>В чём разница между структурой и классом?</w:t>
      </w:r>
    </w:p>
    <w:p w14:paraId="2D3F85DF" w14:textId="77777777" w:rsidR="00D32318" w:rsidRPr="005F3C33" w:rsidRDefault="00D32318" w:rsidP="00D32318">
      <w:pPr>
        <w:pStyle w:val="2"/>
        <w:numPr>
          <w:ilvl w:val="1"/>
          <w:numId w:val="3"/>
        </w:numPr>
      </w:pPr>
      <w:r w:rsidRPr="002D0881">
        <w:t>Для чего используются классы?</w:t>
      </w:r>
    </w:p>
    <w:p w14:paraId="56560A37" w14:textId="1346F7C4" w:rsidR="00EE187F" w:rsidRPr="00D32318" w:rsidRDefault="00EE187F" w:rsidP="00D32318"/>
    <w:sectPr w:rsidR="00EE187F" w:rsidRPr="00D323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</w:num>
  <w:num w:numId="7" w16cid:durableId="1160148657">
    <w:abstractNumId w:val="1"/>
    <w:lvlOverride w:ilvl="0">
      <w:startOverride w:val="1"/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A49"/>
    <w:rsid w:val="00027E0B"/>
    <w:rsid w:val="00055311"/>
    <w:rsid w:val="00070FAF"/>
    <w:rsid w:val="00080A51"/>
    <w:rsid w:val="00090814"/>
    <w:rsid w:val="000B1531"/>
    <w:rsid w:val="000C0097"/>
    <w:rsid w:val="00106123"/>
    <w:rsid w:val="001306AE"/>
    <w:rsid w:val="00142169"/>
    <w:rsid w:val="00147FDC"/>
    <w:rsid w:val="0016046B"/>
    <w:rsid w:val="001645AA"/>
    <w:rsid w:val="00182495"/>
    <w:rsid w:val="0018259A"/>
    <w:rsid w:val="001874D7"/>
    <w:rsid w:val="001974B9"/>
    <w:rsid w:val="001A4923"/>
    <w:rsid w:val="001B10F0"/>
    <w:rsid w:val="001E03FF"/>
    <w:rsid w:val="001E08E7"/>
    <w:rsid w:val="001E1F5F"/>
    <w:rsid w:val="001E32F3"/>
    <w:rsid w:val="001E4D07"/>
    <w:rsid w:val="001E7749"/>
    <w:rsid w:val="001F2D59"/>
    <w:rsid w:val="00215DA5"/>
    <w:rsid w:val="00225A5E"/>
    <w:rsid w:val="00245B26"/>
    <w:rsid w:val="00261B0A"/>
    <w:rsid w:val="00271E47"/>
    <w:rsid w:val="002757AB"/>
    <w:rsid w:val="00292C9C"/>
    <w:rsid w:val="0032751F"/>
    <w:rsid w:val="00330804"/>
    <w:rsid w:val="00334820"/>
    <w:rsid w:val="00340287"/>
    <w:rsid w:val="00350F53"/>
    <w:rsid w:val="003771A7"/>
    <w:rsid w:val="003C6A30"/>
    <w:rsid w:val="003E2CFB"/>
    <w:rsid w:val="003E6C04"/>
    <w:rsid w:val="00411272"/>
    <w:rsid w:val="00443427"/>
    <w:rsid w:val="004759E4"/>
    <w:rsid w:val="00476383"/>
    <w:rsid w:val="004A368A"/>
    <w:rsid w:val="004E2808"/>
    <w:rsid w:val="004E4FA5"/>
    <w:rsid w:val="004F178F"/>
    <w:rsid w:val="004F68D5"/>
    <w:rsid w:val="00514302"/>
    <w:rsid w:val="00516E86"/>
    <w:rsid w:val="0052334B"/>
    <w:rsid w:val="00550529"/>
    <w:rsid w:val="00577E85"/>
    <w:rsid w:val="00597252"/>
    <w:rsid w:val="005A1B3F"/>
    <w:rsid w:val="005B2306"/>
    <w:rsid w:val="005C3728"/>
    <w:rsid w:val="005C462D"/>
    <w:rsid w:val="005C6E23"/>
    <w:rsid w:val="005F0A17"/>
    <w:rsid w:val="0061167A"/>
    <w:rsid w:val="006566A7"/>
    <w:rsid w:val="00670FF1"/>
    <w:rsid w:val="00672033"/>
    <w:rsid w:val="006769C8"/>
    <w:rsid w:val="00693BA2"/>
    <w:rsid w:val="006B60F6"/>
    <w:rsid w:val="006C3BE4"/>
    <w:rsid w:val="006E2B52"/>
    <w:rsid w:val="006F41C3"/>
    <w:rsid w:val="007069FE"/>
    <w:rsid w:val="00711D0F"/>
    <w:rsid w:val="0071638D"/>
    <w:rsid w:val="00723E7E"/>
    <w:rsid w:val="00735A9E"/>
    <w:rsid w:val="007502B2"/>
    <w:rsid w:val="00761372"/>
    <w:rsid w:val="00771CEB"/>
    <w:rsid w:val="00777A49"/>
    <w:rsid w:val="00784C93"/>
    <w:rsid w:val="007A091B"/>
    <w:rsid w:val="007B2FE0"/>
    <w:rsid w:val="007B5CEA"/>
    <w:rsid w:val="007B751B"/>
    <w:rsid w:val="007D092E"/>
    <w:rsid w:val="007D3162"/>
    <w:rsid w:val="007F1C7C"/>
    <w:rsid w:val="007F2C11"/>
    <w:rsid w:val="007F6037"/>
    <w:rsid w:val="00814C20"/>
    <w:rsid w:val="00840ABB"/>
    <w:rsid w:val="00846540"/>
    <w:rsid w:val="00871EDC"/>
    <w:rsid w:val="00873CD7"/>
    <w:rsid w:val="00881FDE"/>
    <w:rsid w:val="008823E4"/>
    <w:rsid w:val="00884D76"/>
    <w:rsid w:val="0089460B"/>
    <w:rsid w:val="00895CC0"/>
    <w:rsid w:val="008A376B"/>
    <w:rsid w:val="008A7396"/>
    <w:rsid w:val="008D59BE"/>
    <w:rsid w:val="008F18B6"/>
    <w:rsid w:val="008F25B5"/>
    <w:rsid w:val="0090066F"/>
    <w:rsid w:val="0091048A"/>
    <w:rsid w:val="00925158"/>
    <w:rsid w:val="0093590A"/>
    <w:rsid w:val="00957198"/>
    <w:rsid w:val="009916E0"/>
    <w:rsid w:val="009927FA"/>
    <w:rsid w:val="00996E78"/>
    <w:rsid w:val="009A5CA5"/>
    <w:rsid w:val="009F7E05"/>
    <w:rsid w:val="00A50EFA"/>
    <w:rsid w:val="00A52F1F"/>
    <w:rsid w:val="00A7632F"/>
    <w:rsid w:val="00A81B5D"/>
    <w:rsid w:val="00AB5368"/>
    <w:rsid w:val="00AD035D"/>
    <w:rsid w:val="00AF0E8D"/>
    <w:rsid w:val="00AF2C43"/>
    <w:rsid w:val="00B20CBB"/>
    <w:rsid w:val="00B24773"/>
    <w:rsid w:val="00B34EF6"/>
    <w:rsid w:val="00B36B1F"/>
    <w:rsid w:val="00B63F95"/>
    <w:rsid w:val="00B74820"/>
    <w:rsid w:val="00B83CE0"/>
    <w:rsid w:val="00B85644"/>
    <w:rsid w:val="00BB18E8"/>
    <w:rsid w:val="00BB3B7C"/>
    <w:rsid w:val="00BC00F8"/>
    <w:rsid w:val="00BE7E11"/>
    <w:rsid w:val="00C16FE8"/>
    <w:rsid w:val="00C25A79"/>
    <w:rsid w:val="00C33D3A"/>
    <w:rsid w:val="00C56EC6"/>
    <w:rsid w:val="00C87255"/>
    <w:rsid w:val="00C9370F"/>
    <w:rsid w:val="00CB389F"/>
    <w:rsid w:val="00CD50E2"/>
    <w:rsid w:val="00CF0E87"/>
    <w:rsid w:val="00D100C2"/>
    <w:rsid w:val="00D32318"/>
    <w:rsid w:val="00D51A4E"/>
    <w:rsid w:val="00D543DA"/>
    <w:rsid w:val="00D6151D"/>
    <w:rsid w:val="00D66C75"/>
    <w:rsid w:val="00D729F3"/>
    <w:rsid w:val="00D7386F"/>
    <w:rsid w:val="00D76328"/>
    <w:rsid w:val="00D84056"/>
    <w:rsid w:val="00D95395"/>
    <w:rsid w:val="00DD2A13"/>
    <w:rsid w:val="00DF070F"/>
    <w:rsid w:val="00DF52CE"/>
    <w:rsid w:val="00E01507"/>
    <w:rsid w:val="00E019D8"/>
    <w:rsid w:val="00E13016"/>
    <w:rsid w:val="00E30D1B"/>
    <w:rsid w:val="00E65989"/>
    <w:rsid w:val="00EA1265"/>
    <w:rsid w:val="00EA1325"/>
    <w:rsid w:val="00EB38BE"/>
    <w:rsid w:val="00EE187F"/>
    <w:rsid w:val="00EE7C5C"/>
    <w:rsid w:val="00F0702F"/>
    <w:rsid w:val="00F10A9F"/>
    <w:rsid w:val="00F1414C"/>
    <w:rsid w:val="00F42AF7"/>
    <w:rsid w:val="00F45B5C"/>
    <w:rsid w:val="00F55D30"/>
    <w:rsid w:val="00F61A4B"/>
    <w:rsid w:val="00F70D8A"/>
    <w:rsid w:val="00F80F65"/>
    <w:rsid w:val="00F83B42"/>
    <w:rsid w:val="00FA6D1B"/>
    <w:rsid w:val="00FC394F"/>
    <w:rsid w:val="00FE7D67"/>
    <w:rsid w:val="00FF0246"/>
    <w:rsid w:val="00FF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AE152D"/>
  <w15:chartTrackingRefBased/>
  <w15:docId w15:val="{719DFE07-E4EF-49D8-A664-4A74D803C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77A49"/>
    <w:pPr>
      <w:widowControl w:val="0"/>
      <w:spacing w:after="0" w:line="240" w:lineRule="auto"/>
      <w:jc w:val="both"/>
    </w:pPr>
    <w:rPr>
      <w:bCs w:val="0"/>
    </w:r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tabs>
        <w:tab w:val="left" w:pos="709"/>
      </w:tabs>
      <w:suppressAutoHyphens/>
      <w:autoSpaceDN w:val="0"/>
      <w:jc w:val="center"/>
      <w:textAlignment w:val="baseline"/>
      <w:outlineLvl w:val="0"/>
    </w:pPr>
    <w:rPr>
      <w:rFonts w:eastAsia="Lucida Sans Unicode"/>
      <w:b/>
      <w:bCs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1"/>
    </w:pPr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2"/>
    </w:pPr>
    <w:rPr>
      <w:rFonts w:eastAsiaTheme="majorEastAsia" w:cstheme="majorBidi"/>
      <w:bCs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3"/>
    </w:pPr>
    <w:rPr>
      <w:rFonts w:eastAsiaTheme="majorEastAsia" w:cstheme="majorBidi"/>
      <w:bCs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4"/>
    </w:pPr>
    <w:rPr>
      <w:rFonts w:eastAsiaTheme="majorEastAsia" w:cstheme="majorBidi"/>
      <w:bCs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5"/>
    </w:pPr>
    <w:rPr>
      <w:rFonts w:eastAsiaTheme="majorEastAsia" w:cstheme="majorBidi"/>
      <w:bCs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6"/>
    </w:pPr>
    <w:rPr>
      <w:rFonts w:eastAsiaTheme="majorEastAsia" w:cstheme="majorBidi"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widowControl/>
      <w:ind w:firstLine="567"/>
      <w:outlineLvl w:val="7"/>
    </w:pPr>
    <w:rPr>
      <w:rFonts w:eastAsiaTheme="majorEastAsia" w:cstheme="majorBidi"/>
      <w:bCs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widowControl/>
      <w:ind w:firstLine="567"/>
      <w:outlineLvl w:val="8"/>
    </w:pPr>
    <w:rPr>
      <w:rFonts w:eastAsiaTheme="majorEastAsia" w:cstheme="majorBidi"/>
      <w:bCs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widowControl/>
      <w:spacing w:after="80"/>
      <w:ind w:firstLine="567"/>
      <w:contextualSpacing/>
    </w:pPr>
    <w:rPr>
      <w:rFonts w:asciiTheme="majorHAnsi" w:eastAsiaTheme="majorEastAsia" w:hAnsiTheme="majorHAnsi" w:cstheme="majorBidi"/>
      <w:bCs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widowControl/>
      <w:numPr>
        <w:ilvl w:val="1"/>
      </w:numPr>
      <w:ind w:firstLine="567"/>
    </w:pPr>
    <w:rPr>
      <w:rFonts w:eastAsiaTheme="majorEastAsia" w:cstheme="majorBidi"/>
      <w:bCs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widowControl/>
      <w:spacing w:before="160"/>
      <w:ind w:firstLine="567"/>
      <w:jc w:val="center"/>
    </w:pPr>
    <w:rPr>
      <w:bCs/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widowControl/>
      <w:ind w:left="720" w:firstLine="567"/>
      <w:contextualSpacing/>
    </w:pPr>
    <w:rPr>
      <w:bCs/>
    </w:r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567"/>
      <w:jc w:val="center"/>
    </w:pPr>
    <w:rPr>
      <w:bCs/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bCs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numPr>
        <w:numId w:val="6"/>
      </w:numPr>
      <w:spacing w:before="280"/>
    </w:pPr>
    <w:rPr>
      <w:b/>
    </w:rPr>
  </w:style>
  <w:style w:type="paragraph" w:customStyle="1" w:styleId="2">
    <w:name w:val="Основная нумерация 2"/>
    <w:basedOn w:val="a0"/>
    <w:link w:val="24"/>
    <w:qFormat/>
    <w:rsid w:val="0018259A"/>
    <w:pPr>
      <w:numPr>
        <w:ilvl w:val="1"/>
        <w:numId w:val="6"/>
      </w:numPr>
    </w:pPr>
    <w:rPr>
      <w:bCs/>
    </w:rPr>
  </w:style>
  <w:style w:type="character" w:customStyle="1" w:styleId="24">
    <w:name w:val="Основная нумерация 2 Знак"/>
    <w:basedOn w:val="a1"/>
    <w:link w:val="2"/>
    <w:rsid w:val="00E65989"/>
  </w:style>
  <w:style w:type="table" w:styleId="af">
    <w:name w:val="Table Grid"/>
    <w:basedOn w:val="a2"/>
    <w:uiPriority w:val="39"/>
    <w:rsid w:val="006C3BE4"/>
    <w:pPr>
      <w:spacing w:after="0" w:line="240" w:lineRule="auto"/>
    </w:pPr>
    <w:rPr>
      <w:bCs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1"/>
    <w:uiPriority w:val="99"/>
    <w:unhideWhenUsed/>
    <w:rsid w:val="0093590A"/>
    <w:rPr>
      <w:color w:val="467886" w:themeColor="hyperlink"/>
      <w:u w:val="single"/>
    </w:rPr>
  </w:style>
  <w:style w:type="paragraph" w:styleId="af1">
    <w:name w:val="Normal (Web)"/>
    <w:basedOn w:val="a0"/>
    <w:uiPriority w:val="99"/>
    <w:semiHidden/>
    <w:unhideWhenUsed/>
    <w:rsid w:val="005233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208</TotalTime>
  <Pages>2</Pages>
  <Words>526</Words>
  <Characters>3003</Characters>
  <Application>Microsoft Office Word</Application>
  <DocSecurity>0</DocSecurity>
  <Lines>25</Lines>
  <Paragraphs>7</Paragraphs>
  <ScaleCrop>false</ScaleCrop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139</cp:revision>
  <dcterms:created xsi:type="dcterms:W3CDTF">2025-09-23T15:30:00Z</dcterms:created>
  <dcterms:modified xsi:type="dcterms:W3CDTF">2026-10-20T16:36:00Z</dcterms:modified>
</cp:coreProperties>
</file>