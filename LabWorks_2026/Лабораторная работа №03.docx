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08DE" w14:textId="77777777" w:rsidR="00777A49" w:rsidRDefault="00777A49" w:rsidP="00777A49">
      <w:pPr>
        <w:pStyle w:val="10"/>
      </w:pPr>
      <w:r>
        <w:t>Лабораторная работа №3</w:t>
      </w:r>
      <w:r>
        <w:br/>
        <w:t>Составление программ разветвляющейся структуры</w:t>
      </w:r>
    </w:p>
    <w:p w14:paraId="475DE991" w14:textId="77777777" w:rsidR="00777A49" w:rsidRDefault="00777A49" w:rsidP="00777A49">
      <w:pPr>
        <w:pStyle w:val="1"/>
        <w:numPr>
          <w:ilvl w:val="0"/>
          <w:numId w:val="7"/>
        </w:numPr>
      </w:pPr>
      <w:r>
        <w:t>Цель работы</w:t>
      </w:r>
    </w:p>
    <w:p w14:paraId="78D62D00" w14:textId="335CC328" w:rsidR="00777A49" w:rsidRDefault="00777A49" w:rsidP="00777A49">
      <w:pPr>
        <w:pStyle w:val="2"/>
        <w:numPr>
          <w:ilvl w:val="1"/>
          <w:numId w:val="3"/>
        </w:numPr>
      </w:pPr>
      <w:r>
        <w:t>Изучить процесс разработки разветвляющихся алгоритмов на языке C</w:t>
      </w:r>
      <w:r w:rsidR="00DD67B9" w:rsidRPr="00E263D7">
        <w:t>#</w:t>
      </w:r>
      <w:r>
        <w:t>.</w:t>
      </w:r>
    </w:p>
    <w:p w14:paraId="4B894439" w14:textId="77777777" w:rsidR="00777A49" w:rsidRDefault="00777A49" w:rsidP="00777A49">
      <w:pPr>
        <w:pStyle w:val="1"/>
        <w:numPr>
          <w:ilvl w:val="0"/>
          <w:numId w:val="3"/>
        </w:numPr>
      </w:pPr>
      <w:r>
        <w:t>Литература</w:t>
      </w:r>
    </w:p>
    <w:p w14:paraId="6C0B15D9" w14:textId="77777777" w:rsidR="00777A49" w:rsidRPr="009C5FA0" w:rsidRDefault="00777A49" w:rsidP="00777A49">
      <w:pPr>
        <w:pStyle w:val="2"/>
        <w:numPr>
          <w:ilvl w:val="1"/>
          <w:numId w:val="3"/>
        </w:numPr>
        <w:rPr>
          <w:highlight w:val="yellow"/>
        </w:rPr>
      </w:pPr>
      <w:r w:rsidRPr="009C5FA0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</w:t>
      </w:r>
      <w:proofErr w:type="gramStart"/>
      <w:r w:rsidRPr="009C5FA0">
        <w:rPr>
          <w:highlight w:val="yellow"/>
        </w:rPr>
        <w:t>Москва :</w:t>
      </w:r>
      <w:proofErr w:type="gramEnd"/>
      <w:r w:rsidRPr="009C5FA0">
        <w:rPr>
          <w:highlight w:val="yellow"/>
        </w:rPr>
        <w:t xml:space="preserve"> Форум, 2019. – URL: https://ibooks.ru/reading.php?productid=361544. – Режим доступа: для </w:t>
      </w:r>
      <w:proofErr w:type="spellStart"/>
      <w:r w:rsidRPr="009C5FA0">
        <w:rPr>
          <w:highlight w:val="yellow"/>
        </w:rPr>
        <w:t>зарегистрир</w:t>
      </w:r>
      <w:proofErr w:type="spellEnd"/>
      <w:r w:rsidRPr="009C5FA0">
        <w:rPr>
          <w:highlight w:val="yellow"/>
        </w:rPr>
        <w:t xml:space="preserve">. пользователей. – </w:t>
      </w:r>
      <w:proofErr w:type="gramStart"/>
      <w:r w:rsidRPr="009C5FA0">
        <w:rPr>
          <w:highlight w:val="yellow"/>
        </w:rPr>
        <w:t>Текст :</w:t>
      </w:r>
      <w:proofErr w:type="gramEnd"/>
      <w:r w:rsidRPr="009C5FA0">
        <w:rPr>
          <w:highlight w:val="yellow"/>
        </w:rPr>
        <w:t xml:space="preserve"> электронный. – гл.4.</w:t>
      </w:r>
    </w:p>
    <w:p w14:paraId="00520931" w14:textId="77777777" w:rsidR="00777A49" w:rsidRDefault="00777A49" w:rsidP="00777A49">
      <w:pPr>
        <w:pStyle w:val="1"/>
        <w:numPr>
          <w:ilvl w:val="0"/>
          <w:numId w:val="3"/>
        </w:numPr>
      </w:pPr>
      <w:r>
        <w:t>Подготовка к работе</w:t>
      </w:r>
    </w:p>
    <w:p w14:paraId="66374AE1" w14:textId="77777777" w:rsidR="00777A49" w:rsidRDefault="00777A49" w:rsidP="00777A49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72408EC6" w14:textId="77777777" w:rsidR="00777A49" w:rsidRDefault="00777A49" w:rsidP="00777A49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31B245E1" w14:textId="77777777" w:rsidR="00777A49" w:rsidRDefault="00777A49" w:rsidP="00777A49">
      <w:pPr>
        <w:pStyle w:val="1"/>
        <w:numPr>
          <w:ilvl w:val="0"/>
          <w:numId w:val="3"/>
        </w:numPr>
      </w:pPr>
      <w:r>
        <w:t>Основное оборудование</w:t>
      </w:r>
    </w:p>
    <w:p w14:paraId="1F2F9DA2" w14:textId="77777777" w:rsidR="00777A49" w:rsidRDefault="00777A49" w:rsidP="00777A49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00BF21FA" w14:textId="77777777" w:rsidR="00777A49" w:rsidRDefault="00777A49" w:rsidP="00777A49">
      <w:pPr>
        <w:pStyle w:val="1"/>
        <w:numPr>
          <w:ilvl w:val="0"/>
          <w:numId w:val="3"/>
        </w:numPr>
      </w:pPr>
      <w:r>
        <w:t>Задание</w:t>
      </w:r>
    </w:p>
    <w:p w14:paraId="20AA9670" w14:textId="77777777" w:rsidR="00C82C24" w:rsidRPr="002C2AA2" w:rsidRDefault="00C82C24" w:rsidP="00C82C24">
      <w:pPr>
        <w:pStyle w:val="2"/>
        <w:numPr>
          <w:ilvl w:val="0"/>
          <w:numId w:val="0"/>
        </w:numPr>
      </w:pPr>
    </w:p>
    <w:p w14:paraId="1FAC69BB" w14:textId="77777777" w:rsidR="00C06D79" w:rsidRDefault="00E7440F" w:rsidP="00777A49">
      <w:pPr>
        <w:pStyle w:val="2"/>
        <w:numPr>
          <w:ilvl w:val="1"/>
          <w:numId w:val="3"/>
        </w:numPr>
      </w:pPr>
      <w:r w:rsidRPr="00E7440F">
        <w:t xml:space="preserve">Пользователь вводит 3 числа – стороны треугольника, проверить и вывести: </w:t>
      </w:r>
    </w:p>
    <w:p w14:paraId="038350D9" w14:textId="77777777" w:rsidR="00C06D79" w:rsidRDefault="00E7440F" w:rsidP="00C06D79">
      <w:pPr>
        <w:pStyle w:val="2"/>
        <w:numPr>
          <w:ilvl w:val="0"/>
          <w:numId w:val="0"/>
        </w:numPr>
        <w:ind w:left="567"/>
      </w:pPr>
      <w:r w:rsidRPr="00E7440F">
        <w:t xml:space="preserve">существует ли такой треугольник, </w:t>
      </w:r>
    </w:p>
    <w:p w14:paraId="0B48B662" w14:textId="3460E022" w:rsidR="00E7440F" w:rsidRDefault="00E7440F" w:rsidP="00C06D79">
      <w:pPr>
        <w:pStyle w:val="2"/>
        <w:numPr>
          <w:ilvl w:val="0"/>
          <w:numId w:val="0"/>
        </w:numPr>
        <w:ind w:left="567"/>
      </w:pPr>
      <w:r w:rsidRPr="00E7440F">
        <w:t>является ли он равносторонним или равнобедренным.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835D9" w14:paraId="5EF0E54D" w14:textId="77777777" w:rsidTr="00885AC4">
        <w:tc>
          <w:tcPr>
            <w:tcW w:w="2405" w:type="dxa"/>
          </w:tcPr>
          <w:p w14:paraId="0FED2FD9" w14:textId="77777777" w:rsidR="005835D9" w:rsidRPr="00C82C24" w:rsidRDefault="005835D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19514C82" w14:textId="77777777" w:rsidR="005835D9" w:rsidRPr="00C82C24" w:rsidRDefault="005835D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5835D9" w14:paraId="4602DFA5" w14:textId="77777777" w:rsidTr="00885AC4">
        <w:tc>
          <w:tcPr>
            <w:tcW w:w="2405" w:type="dxa"/>
          </w:tcPr>
          <w:p w14:paraId="527B6F63" w14:textId="11A76176" w:rsidR="005835D9" w:rsidRPr="00C82C24" w:rsidRDefault="00F526FF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3, 4, 5</w:t>
            </w:r>
          </w:p>
        </w:tc>
        <w:tc>
          <w:tcPr>
            <w:tcW w:w="6940" w:type="dxa"/>
          </w:tcPr>
          <w:p w14:paraId="646D0919" w14:textId="35F931C1" w:rsidR="005835D9" w:rsidRPr="00B842E5" w:rsidRDefault="00F526FF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разносторонний</w:t>
            </w:r>
          </w:p>
        </w:tc>
      </w:tr>
      <w:tr w:rsidR="00F526FF" w14:paraId="5BE8C9DC" w14:textId="77777777" w:rsidTr="00885AC4">
        <w:tc>
          <w:tcPr>
            <w:tcW w:w="2405" w:type="dxa"/>
          </w:tcPr>
          <w:p w14:paraId="03538AA9" w14:textId="5E9E534B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3, 3, 3</w:t>
            </w:r>
          </w:p>
        </w:tc>
        <w:tc>
          <w:tcPr>
            <w:tcW w:w="6940" w:type="dxa"/>
          </w:tcPr>
          <w:p w14:paraId="36FB25E0" w14:textId="251D9222" w:rsidR="00F526FF" w:rsidRDefault="00F526FF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равносторонний</w:t>
            </w:r>
          </w:p>
        </w:tc>
      </w:tr>
      <w:tr w:rsidR="00F526FF" w14:paraId="41004972" w14:textId="77777777" w:rsidTr="00885AC4">
        <w:tc>
          <w:tcPr>
            <w:tcW w:w="2405" w:type="dxa"/>
          </w:tcPr>
          <w:p w14:paraId="44563024" w14:textId="00A67F90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3, 4, 3</w:t>
            </w:r>
          </w:p>
        </w:tc>
        <w:tc>
          <w:tcPr>
            <w:tcW w:w="6940" w:type="dxa"/>
          </w:tcPr>
          <w:p w14:paraId="3981BB6E" w14:textId="2A0D4FF6" w:rsidR="00F526FF" w:rsidRDefault="00F526FF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равнобедренный</w:t>
            </w:r>
          </w:p>
        </w:tc>
      </w:tr>
      <w:tr w:rsidR="00F526FF" w14:paraId="456C2201" w14:textId="77777777" w:rsidTr="00885AC4">
        <w:tc>
          <w:tcPr>
            <w:tcW w:w="2405" w:type="dxa"/>
          </w:tcPr>
          <w:p w14:paraId="7C4264BC" w14:textId="105ACA03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1, 2, 3</w:t>
            </w:r>
          </w:p>
        </w:tc>
        <w:tc>
          <w:tcPr>
            <w:tcW w:w="6940" w:type="dxa"/>
          </w:tcPr>
          <w:p w14:paraId="1A1F7F87" w14:textId="22A1C3DC" w:rsidR="00F526FF" w:rsidRDefault="0032126C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Не существует</w:t>
            </w:r>
          </w:p>
        </w:tc>
      </w:tr>
    </w:tbl>
    <w:p w14:paraId="1A4CD0A6" w14:textId="77777777" w:rsidR="005835D9" w:rsidRDefault="005835D9" w:rsidP="005835D9">
      <w:pPr>
        <w:pStyle w:val="2"/>
        <w:numPr>
          <w:ilvl w:val="0"/>
          <w:numId w:val="0"/>
        </w:numPr>
        <w:ind w:left="567"/>
      </w:pPr>
    </w:p>
    <w:p w14:paraId="7F31E7C6" w14:textId="6832B976" w:rsidR="00777A49" w:rsidRPr="00AB43E3" w:rsidRDefault="00777A49" w:rsidP="00777A49">
      <w:pPr>
        <w:pStyle w:val="2"/>
        <w:numPr>
          <w:ilvl w:val="1"/>
          <w:numId w:val="3"/>
        </w:numPr>
      </w:pPr>
      <w:r>
        <w:t>Написать приложение «Конвертер валют». Курс валют (доллары</w:t>
      </w:r>
      <w:r w:rsidR="00984B2F" w:rsidRPr="00984B2F">
        <w:t xml:space="preserve"> </w:t>
      </w:r>
      <w:r w:rsidR="00AB43E3" w:rsidRPr="00AB43E3">
        <w:t>84.24</w:t>
      </w:r>
      <w:r>
        <w:t>, евро</w:t>
      </w:r>
      <w:r w:rsidR="00AB43E3" w:rsidRPr="00AB43E3">
        <w:t xml:space="preserve"> 97.3</w:t>
      </w:r>
      <w:r>
        <w:t xml:space="preserve">) задать </w:t>
      </w:r>
      <w:proofErr w:type="spellStart"/>
      <w:r>
        <w:t>программно</w:t>
      </w:r>
      <w:proofErr w:type="spellEnd"/>
      <w:r>
        <w:t>, исходную сумму в рублях и требуемую валюту указывает пользователь. На выходе — сумма в валюте, округленная до двух знаков после запятой. Если введена некорректная валюта, выводить исходную сумму.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BF1DCB" w14:paraId="20A9A894" w14:textId="77777777" w:rsidTr="00885AC4">
        <w:tc>
          <w:tcPr>
            <w:tcW w:w="2405" w:type="dxa"/>
          </w:tcPr>
          <w:p w14:paraId="3237C90A" w14:textId="77777777" w:rsidR="00BF1DCB" w:rsidRPr="00C82C24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21284346" w14:textId="77777777" w:rsidR="00BF1DCB" w:rsidRPr="00C82C24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BF1DCB" w14:paraId="6DDABB89" w14:textId="77777777" w:rsidTr="00885AC4">
        <w:tc>
          <w:tcPr>
            <w:tcW w:w="2405" w:type="dxa"/>
          </w:tcPr>
          <w:p w14:paraId="67950E3E" w14:textId="77777777" w:rsidR="00BF1DCB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27B4E892" w14:textId="73B56146" w:rsidR="00BF1DCB" w:rsidRPr="00BF1DCB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EUR</w:t>
            </w:r>
          </w:p>
        </w:tc>
        <w:tc>
          <w:tcPr>
            <w:tcW w:w="6940" w:type="dxa"/>
          </w:tcPr>
          <w:p w14:paraId="624AE25C" w14:textId="49507CA1" w:rsidR="006C3386" w:rsidRPr="00046E25" w:rsidRDefault="006C3386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10,28</w:t>
            </w:r>
          </w:p>
        </w:tc>
      </w:tr>
      <w:tr w:rsidR="00BF1DCB" w14:paraId="35AFF131" w14:textId="77777777" w:rsidTr="00885AC4">
        <w:tc>
          <w:tcPr>
            <w:tcW w:w="2405" w:type="dxa"/>
          </w:tcPr>
          <w:p w14:paraId="1FF595F5" w14:textId="77777777" w:rsidR="00BF1DCB" w:rsidRDefault="0017270C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7B5967FC" w14:textId="2BA49620" w:rsidR="0017270C" w:rsidRPr="0017270C" w:rsidRDefault="0017270C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7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USD</w:t>
            </w:r>
          </w:p>
        </w:tc>
        <w:tc>
          <w:tcPr>
            <w:tcW w:w="6940" w:type="dxa"/>
          </w:tcPr>
          <w:p w14:paraId="2FF71A12" w14:textId="4943C857" w:rsidR="00BF1DCB" w:rsidRDefault="006C3386" w:rsidP="00885AC4"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11,87</w:t>
            </w:r>
          </w:p>
        </w:tc>
      </w:tr>
      <w:tr w:rsidR="00BF1DCB" w14:paraId="52D4D7CF" w14:textId="77777777" w:rsidTr="00885AC4">
        <w:tc>
          <w:tcPr>
            <w:tcW w:w="2405" w:type="dxa"/>
          </w:tcPr>
          <w:p w14:paraId="3C43DA3B" w14:textId="77777777" w:rsidR="006C3386" w:rsidRDefault="006C3386" w:rsidP="006C3386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39C4B7AC" w14:textId="118BA5C9" w:rsidR="00BF1DCB" w:rsidRPr="0017270C" w:rsidRDefault="006C3386" w:rsidP="006C3386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YEN</w:t>
            </w:r>
          </w:p>
        </w:tc>
        <w:tc>
          <w:tcPr>
            <w:tcW w:w="6940" w:type="dxa"/>
          </w:tcPr>
          <w:p w14:paraId="4AC71747" w14:textId="6204DBD3" w:rsidR="00BF1DCB" w:rsidRPr="006C3386" w:rsidRDefault="006C3386" w:rsidP="00885AC4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 w:rsidRPr="006C3386"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  <w:t>1000</w:t>
            </w:r>
          </w:p>
        </w:tc>
      </w:tr>
    </w:tbl>
    <w:p w14:paraId="5AA4B90F" w14:textId="77777777" w:rsidR="00CA45AB" w:rsidRPr="00984B2F" w:rsidRDefault="00CA45AB" w:rsidP="00CA45AB">
      <w:pPr>
        <w:pStyle w:val="2"/>
        <w:numPr>
          <w:ilvl w:val="0"/>
          <w:numId w:val="0"/>
        </w:numPr>
        <w:rPr>
          <w:lang w:val="en-US"/>
        </w:rPr>
      </w:pPr>
    </w:p>
    <w:p w14:paraId="3B40AC48" w14:textId="3C5ED8E5" w:rsidR="00FC2638" w:rsidRPr="00FC2638" w:rsidRDefault="00FC2638" w:rsidP="00777A49">
      <w:pPr>
        <w:pStyle w:val="2"/>
        <w:numPr>
          <w:ilvl w:val="1"/>
          <w:numId w:val="3"/>
        </w:numPr>
      </w:pPr>
      <w:r w:rsidRPr="00FC2638">
        <w:t xml:space="preserve">Написать программу, вычисляющую значение функции у(x): </w:t>
      </w:r>
    </w:p>
    <w:p w14:paraId="0A011661" w14:textId="77777777" w:rsidR="00FC2638" w:rsidRPr="00E263D7" w:rsidRDefault="00FC2638" w:rsidP="00FC2638">
      <w:pPr>
        <w:pStyle w:val="2"/>
        <w:numPr>
          <w:ilvl w:val="0"/>
          <w:numId w:val="0"/>
        </w:numPr>
        <w:ind w:left="567"/>
      </w:pPr>
      <w:r w:rsidRPr="00FC2638">
        <w:t xml:space="preserve">- если х </w:t>
      </w:r>
      <w:proofErr w:type="gramStart"/>
      <w:r w:rsidRPr="00FC2638">
        <w:t>&lt; 0</w:t>
      </w:r>
      <w:proofErr w:type="gramEnd"/>
      <w:r w:rsidRPr="00FC2638">
        <w:t>, то у(х) = a+x</w:t>
      </w:r>
      <w:r w:rsidRPr="0023225F">
        <w:rPr>
          <w:vertAlign w:val="superscript"/>
        </w:rPr>
        <w:t>3</w:t>
      </w:r>
      <w:r w:rsidRPr="00FC2638">
        <w:t xml:space="preserve">; </w:t>
      </w:r>
    </w:p>
    <w:p w14:paraId="0FABC010" w14:textId="3D2CEFE5" w:rsidR="00FC2638" w:rsidRPr="008738A8" w:rsidRDefault="00FC2638" w:rsidP="00FC2638">
      <w:pPr>
        <w:pStyle w:val="2"/>
        <w:numPr>
          <w:ilvl w:val="0"/>
          <w:numId w:val="0"/>
        </w:numPr>
        <w:ind w:left="567"/>
      </w:pPr>
      <w:r w:rsidRPr="00FC2638">
        <w:t xml:space="preserve">- если 0 ≤ х </w:t>
      </w:r>
      <w:proofErr w:type="gramStart"/>
      <w:r w:rsidRPr="00FC2638">
        <w:t>&lt; 3</w:t>
      </w:r>
      <w:proofErr w:type="gramEnd"/>
      <w:r w:rsidRPr="00FC2638">
        <w:t xml:space="preserve">, то у(х) = </w:t>
      </w:r>
      <w:proofErr w:type="spellStart"/>
      <w:r w:rsidRPr="00FC2638">
        <w:t>sin</w:t>
      </w:r>
      <w:proofErr w:type="spellEnd"/>
      <w:r w:rsidRPr="00FC2638">
        <w:t>(x)+</w:t>
      </w:r>
      <w:proofErr w:type="spellStart"/>
      <w:r w:rsidRPr="00FC2638">
        <w:t>cos</w:t>
      </w:r>
      <w:proofErr w:type="spellEnd"/>
      <w:r w:rsidRPr="00FC2638">
        <w:t>(</w:t>
      </w:r>
      <w:r w:rsidR="005C19CD">
        <w:rPr>
          <w:lang w:val="en-US"/>
        </w:rPr>
        <w:t>a</w:t>
      </w:r>
      <w:r w:rsidRPr="00FC2638">
        <w:t xml:space="preserve">); </w:t>
      </w:r>
    </w:p>
    <w:p w14:paraId="090BD03D" w14:textId="77777777" w:rsidR="00FC2638" w:rsidRPr="00E263D7" w:rsidRDefault="00FC2638" w:rsidP="00FC2638">
      <w:pPr>
        <w:pStyle w:val="2"/>
        <w:numPr>
          <w:ilvl w:val="0"/>
          <w:numId w:val="0"/>
        </w:numPr>
        <w:ind w:left="567"/>
      </w:pPr>
      <w:r w:rsidRPr="00FC2638">
        <w:t xml:space="preserve">- если 3 ≤ х </w:t>
      </w:r>
      <w:proofErr w:type="gramStart"/>
      <w:r w:rsidRPr="00FC2638">
        <w:t>&lt; 5</w:t>
      </w:r>
      <w:proofErr w:type="gramEnd"/>
      <w:r w:rsidRPr="00FC2638">
        <w:t xml:space="preserve"> то у(х) = 1/(а-х); </w:t>
      </w:r>
    </w:p>
    <w:p w14:paraId="32648EEE" w14:textId="77777777" w:rsidR="00FC2638" w:rsidRPr="00E263D7" w:rsidRDefault="00FC2638" w:rsidP="00FC2638">
      <w:pPr>
        <w:pStyle w:val="2"/>
        <w:numPr>
          <w:ilvl w:val="0"/>
          <w:numId w:val="0"/>
        </w:numPr>
        <w:ind w:left="567"/>
      </w:pPr>
      <w:r w:rsidRPr="00FC2638">
        <w:t xml:space="preserve">- если х ≥ </w:t>
      </w:r>
      <w:proofErr w:type="gramStart"/>
      <w:r w:rsidRPr="00FC2638">
        <w:t>5 ,</w:t>
      </w:r>
      <w:proofErr w:type="gramEnd"/>
      <w:r w:rsidRPr="00FC2638">
        <w:t xml:space="preserve"> то у(х) = √(х-a). </w:t>
      </w:r>
    </w:p>
    <w:p w14:paraId="11337DA7" w14:textId="0B0B0229" w:rsidR="00FC2638" w:rsidRDefault="00FC2638" w:rsidP="00FC2638">
      <w:pPr>
        <w:pStyle w:val="2"/>
        <w:numPr>
          <w:ilvl w:val="0"/>
          <w:numId w:val="0"/>
        </w:numPr>
        <w:ind w:firstLine="567"/>
      </w:pPr>
      <w:r w:rsidRPr="00FC2638">
        <w:t xml:space="preserve">Числа а и х вводятся пользователем. Результат при выводе округлять до </w:t>
      </w:r>
      <w:r w:rsidR="00E263D7">
        <w:t>двух</w:t>
      </w:r>
      <w:r w:rsidRPr="00FC2638">
        <w:t xml:space="preserve"> знаков после запятой. В случае, если результат вычислить невозможно, вывести соответствующее сообщение.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A95A98" w14:paraId="1382D911" w14:textId="77777777" w:rsidTr="00885AC4">
        <w:tc>
          <w:tcPr>
            <w:tcW w:w="2405" w:type="dxa"/>
          </w:tcPr>
          <w:p w14:paraId="4B1A556B" w14:textId="77777777" w:rsidR="00A95A98" w:rsidRPr="00C82C24" w:rsidRDefault="00A95A98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4C4BD04C" w14:textId="77777777" w:rsidR="00A95A98" w:rsidRPr="00C82C24" w:rsidRDefault="00A95A98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A95A98" w14:paraId="6209B4C7" w14:textId="77777777" w:rsidTr="00885AC4">
        <w:tc>
          <w:tcPr>
            <w:tcW w:w="2405" w:type="dxa"/>
          </w:tcPr>
          <w:p w14:paraId="240E2E29" w14:textId="4F0D93EA" w:rsidR="008561C9" w:rsidRDefault="00C476C5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x=-1</w:t>
            </w:r>
          </w:p>
          <w:p w14:paraId="05A4E039" w14:textId="27565600" w:rsidR="00A95A98" w:rsidRPr="00C476C5" w:rsidRDefault="008561C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 w:rsidR="00AC70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940" w:type="dxa"/>
          </w:tcPr>
          <w:p w14:paraId="213AA647" w14:textId="362DF4EC" w:rsidR="00A95A98" w:rsidRPr="00046E25" w:rsidRDefault="00AC70E4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0</w:t>
            </w:r>
          </w:p>
        </w:tc>
      </w:tr>
      <w:tr w:rsidR="00AC70E4" w14:paraId="2AE1246A" w14:textId="77777777" w:rsidTr="00885AC4">
        <w:tc>
          <w:tcPr>
            <w:tcW w:w="2405" w:type="dxa"/>
          </w:tcPr>
          <w:p w14:paraId="7BDD0721" w14:textId="1B37F707" w:rsidR="00AC70E4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x=1</w:t>
            </w:r>
          </w:p>
          <w:p w14:paraId="40D5E06B" w14:textId="6967856E" w:rsidR="00AC70E4" w:rsidRPr="0017270C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680F37EB" w14:textId="3B01748D" w:rsidR="00AC70E4" w:rsidRDefault="00023A4D" w:rsidP="00AC70E4"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1,38</w:t>
            </w:r>
          </w:p>
        </w:tc>
      </w:tr>
      <w:tr w:rsidR="00AC70E4" w14:paraId="3CA8BD0B" w14:textId="77777777" w:rsidTr="00885AC4">
        <w:tc>
          <w:tcPr>
            <w:tcW w:w="2405" w:type="dxa"/>
          </w:tcPr>
          <w:p w14:paraId="463E3F5E" w14:textId="767B0F32" w:rsidR="00AC70E4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 w:rsidR="0087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73AC9BF4" w14:textId="5D11CEF1" w:rsidR="00AC70E4" w:rsidRPr="0017270C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3FE7DA26" w14:textId="514A4F61" w:rsidR="00AC70E4" w:rsidRPr="006C3386" w:rsidRDefault="008738A8" w:rsidP="00AC70E4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-0</w:t>
            </w:r>
            <w:r w:rsidR="0020357C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,33</w:t>
            </w:r>
          </w:p>
        </w:tc>
      </w:tr>
      <w:tr w:rsidR="00367A70" w14:paraId="790EAEC0" w14:textId="77777777" w:rsidTr="00885AC4">
        <w:tc>
          <w:tcPr>
            <w:tcW w:w="2405" w:type="dxa"/>
          </w:tcPr>
          <w:p w14:paraId="0240C353" w14:textId="77777777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x=4</w:t>
            </w:r>
          </w:p>
          <w:p w14:paraId="671CCA35" w14:textId="79C3F99E" w:rsidR="00367A70" w:rsidRPr="00367A70" w:rsidRDefault="00367A70" w:rsidP="00367A70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0" w:type="dxa"/>
          </w:tcPr>
          <w:p w14:paraId="56864B96" w14:textId="546E942C" w:rsidR="00367A70" w:rsidRPr="00367A70" w:rsidRDefault="00367A70" w:rsidP="00367A70"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Результат</w:t>
            </w:r>
            <w:proofErr w:type="spellEnd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вычислить</w:t>
            </w:r>
            <w:proofErr w:type="spellEnd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невозможно</w:t>
            </w:r>
            <w:proofErr w:type="spellEnd"/>
          </w:p>
        </w:tc>
      </w:tr>
      <w:tr w:rsidR="00367A70" w14:paraId="7269B704" w14:textId="77777777" w:rsidTr="00885AC4">
        <w:tc>
          <w:tcPr>
            <w:tcW w:w="2405" w:type="dxa"/>
          </w:tcPr>
          <w:p w14:paraId="6482FFCD" w14:textId="30CC2AB2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x=5</w:t>
            </w:r>
          </w:p>
          <w:p w14:paraId="45C82435" w14:textId="109C3D68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2A21EC0F" w14:textId="389D63CD" w:rsidR="00367A70" w:rsidRDefault="00367A70" w:rsidP="00367A70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367A70" w14:paraId="5F066E74" w14:textId="77777777" w:rsidTr="00885AC4">
        <w:tc>
          <w:tcPr>
            <w:tcW w:w="2405" w:type="dxa"/>
          </w:tcPr>
          <w:p w14:paraId="5D1E0071" w14:textId="4613F2A0" w:rsidR="00367A70" w:rsidRP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8BA2E79" w14:textId="5D8EAC16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0" w:type="dxa"/>
          </w:tcPr>
          <w:p w14:paraId="5995B325" w14:textId="23FF3BD6" w:rsidR="00367A70" w:rsidRDefault="00367A70" w:rsidP="00367A70">
            <w:pPr>
              <w:rPr>
                <w:lang w:val="en-US"/>
              </w:rPr>
            </w:pPr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Результат</w:t>
            </w:r>
            <w:proofErr w:type="spellEnd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вычислить</w:t>
            </w:r>
            <w:proofErr w:type="spellEnd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невозможно</w:t>
            </w:r>
            <w:proofErr w:type="spellEnd"/>
          </w:p>
        </w:tc>
      </w:tr>
    </w:tbl>
    <w:p w14:paraId="4868714D" w14:textId="77777777" w:rsidR="00A95A98" w:rsidRDefault="00A95A98" w:rsidP="00FC2638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DF2AD8F" w14:textId="3970E1CD" w:rsidR="005F2981" w:rsidRPr="005F2981" w:rsidRDefault="005F2981" w:rsidP="005F2981">
      <w:pPr>
        <w:pStyle w:val="2"/>
        <w:numPr>
          <w:ilvl w:val="1"/>
          <w:numId w:val="3"/>
        </w:numPr>
      </w:pPr>
      <w:r w:rsidRPr="005F2981">
        <w:t>Написать программу, запрашивающую сумму покупки. На экране вывести сумму к оплате с учетом скидки (5% предоставляется, если сумма покупки больше 1000 рублей, 10% – если сумма больше 5000 рублей, значение должно быть округлено до двух знаков для корректности вычислений)</w:t>
      </w:r>
      <w:r w:rsidR="00432D23">
        <w:t xml:space="preserve">, после чего </w:t>
      </w:r>
      <w:r w:rsidR="00C639E1">
        <w:t>ввести</w:t>
      </w:r>
      <w:r w:rsidR="00432D23" w:rsidRPr="005F2981">
        <w:t xml:space="preserve"> внесенную покупателем сумму</w:t>
      </w:r>
      <w:r w:rsidR="00C639E1">
        <w:t>, после чего вывести</w:t>
      </w:r>
      <w:r w:rsidRPr="005F2981">
        <w:t xml:space="preserve"> следующий текст: </w:t>
      </w:r>
    </w:p>
    <w:p w14:paraId="37361E93" w14:textId="2FCB2B00" w:rsidR="005F2981" w:rsidRPr="00BB0BE8" w:rsidRDefault="00BB0BE8" w:rsidP="005F2981">
      <w:pPr>
        <w:pStyle w:val="2"/>
        <w:numPr>
          <w:ilvl w:val="0"/>
          <w:numId w:val="0"/>
        </w:numPr>
        <w:ind w:firstLine="567"/>
      </w:pPr>
      <w:r>
        <w:t>-</w:t>
      </w:r>
      <w:r w:rsidR="005F2981" w:rsidRPr="005F2981">
        <w:t xml:space="preserve"> «Спасибо!», если сдача не требуется; </w:t>
      </w:r>
    </w:p>
    <w:p w14:paraId="504D6F6A" w14:textId="777A34B9" w:rsidR="005F2981" w:rsidRPr="00BB0BE8" w:rsidRDefault="00BB0BE8" w:rsidP="005F2981">
      <w:pPr>
        <w:pStyle w:val="2"/>
        <w:numPr>
          <w:ilvl w:val="0"/>
          <w:numId w:val="0"/>
        </w:numPr>
        <w:ind w:firstLine="567"/>
      </w:pPr>
      <w:r>
        <w:t xml:space="preserve">- </w:t>
      </w:r>
      <w:r w:rsidR="005F2981" w:rsidRPr="005F2981">
        <w:t xml:space="preserve">«Возьмите сдачу» и сумму сдачи, если денег внесено больше, чем необходимо; </w:t>
      </w:r>
    </w:p>
    <w:p w14:paraId="3C196832" w14:textId="71E683EA" w:rsidR="005F2981" w:rsidRDefault="00BB0BE8" w:rsidP="005F2981">
      <w:pPr>
        <w:pStyle w:val="2"/>
        <w:numPr>
          <w:ilvl w:val="0"/>
          <w:numId w:val="0"/>
        </w:numPr>
        <w:ind w:firstLine="567"/>
      </w:pPr>
      <w:r>
        <w:t>-</w:t>
      </w:r>
      <w:r w:rsidR="005F2981" w:rsidRPr="005F2981">
        <w:t xml:space="preserve"> «Требуется доплатить» и недостающую сумму, если денег внесено недостаточно.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403C3" w14:paraId="385752E7" w14:textId="77777777" w:rsidTr="00885AC4">
        <w:tc>
          <w:tcPr>
            <w:tcW w:w="2405" w:type="dxa"/>
          </w:tcPr>
          <w:p w14:paraId="40136912" w14:textId="77777777" w:rsidR="005403C3" w:rsidRPr="00C82C24" w:rsidRDefault="005403C3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43B2AB02" w14:textId="77777777" w:rsidR="005403C3" w:rsidRPr="00C82C24" w:rsidRDefault="005403C3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5403C3" w14:paraId="6B0730C1" w14:textId="77777777" w:rsidTr="00885AC4">
        <w:tc>
          <w:tcPr>
            <w:tcW w:w="2405" w:type="dxa"/>
          </w:tcPr>
          <w:p w14:paraId="042BCE60" w14:textId="439C317D" w:rsidR="005403C3" w:rsidRDefault="00D62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Сумма: 900</w:t>
            </w:r>
          </w:p>
          <w:p w14:paraId="69DAD942" w14:textId="3189D470" w:rsidR="00D62DCB" w:rsidRPr="00D62DCB" w:rsidRDefault="00D62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Внесено: 900</w:t>
            </w:r>
          </w:p>
        </w:tc>
        <w:tc>
          <w:tcPr>
            <w:tcW w:w="6940" w:type="dxa"/>
          </w:tcPr>
          <w:p w14:paraId="3DA4A0C6" w14:textId="1FECA304" w:rsidR="00C639E1" w:rsidRDefault="00C639E1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  <w:p w14:paraId="0BCDA387" w14:textId="3A933D54" w:rsidR="005403C3" w:rsidRPr="00046E25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 w:rsidRPr="00D62DCB">
              <w:rPr>
                <w:rFonts w:ascii="Times New Roman" w:hAnsi="Times New Roman" w:cs="Times New Roman"/>
                <w:sz w:val="28"/>
                <w:szCs w:val="28"/>
              </w:rPr>
              <w:t>Спасибо!</w:t>
            </w:r>
          </w:p>
        </w:tc>
      </w:tr>
      <w:tr w:rsidR="00D62DCB" w14:paraId="2EA0A4A1" w14:textId="77777777" w:rsidTr="00885AC4">
        <w:tc>
          <w:tcPr>
            <w:tcW w:w="2405" w:type="dxa"/>
          </w:tcPr>
          <w:p w14:paraId="63B96284" w14:textId="05FA30FF" w:rsidR="00D62DCB" w:rsidRPr="00F73761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Сумма: </w:t>
            </w:r>
            <w:r w:rsidR="00C639E1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  <w:p w14:paraId="59A13EE6" w14:textId="3BF4D192" w:rsidR="00D62DCB" w:rsidRPr="00F73761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Внесено: </w:t>
            </w:r>
            <w:r w:rsidR="00F73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1500</w:t>
            </w:r>
          </w:p>
        </w:tc>
        <w:tc>
          <w:tcPr>
            <w:tcW w:w="6940" w:type="dxa"/>
          </w:tcPr>
          <w:p w14:paraId="757AB90F" w14:textId="0A40494B" w:rsidR="00C639E1" w:rsidRPr="00F73761" w:rsidRDefault="00F73761" w:rsidP="00D62D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1425</w:t>
            </w:r>
          </w:p>
          <w:p w14:paraId="19F6DD9E" w14:textId="63E656ED" w:rsidR="00F73761" w:rsidRPr="00F73761" w:rsidRDefault="00D62DCB" w:rsidP="00D62D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DCB">
              <w:rPr>
                <w:rFonts w:ascii="Times New Roman" w:hAnsi="Times New Roman" w:cs="Times New Roman"/>
                <w:sz w:val="28"/>
                <w:szCs w:val="28"/>
              </w:rPr>
              <w:t>Возьмите сдачу</w:t>
            </w:r>
            <w:r w:rsidR="00F73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75 </w:t>
            </w:r>
            <w:proofErr w:type="spellStart"/>
            <w:r w:rsidR="00F7376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D62DCB" w14:paraId="31DD3ABF" w14:textId="77777777" w:rsidTr="00885AC4">
        <w:tc>
          <w:tcPr>
            <w:tcW w:w="2405" w:type="dxa"/>
          </w:tcPr>
          <w:p w14:paraId="0D2F6F9F" w14:textId="43998835" w:rsidR="00D62DCB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Сумма: </w:t>
            </w:r>
            <w:r w:rsidR="00F73761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  <w:p w14:paraId="06435968" w14:textId="50C61C42" w:rsidR="00D62DCB" w:rsidRPr="0017270C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Внесено: </w:t>
            </w:r>
            <w:r w:rsidR="006361C2">
              <w:rPr>
                <w:rFonts w:ascii="Times New Roman" w:hAnsi="Times New Roman" w:cs="Times New Roman"/>
                <w:sz w:val="28"/>
                <w:szCs w:val="28"/>
              </w:rPr>
              <w:t>4900</w:t>
            </w:r>
          </w:p>
        </w:tc>
        <w:tc>
          <w:tcPr>
            <w:tcW w:w="6940" w:type="dxa"/>
          </w:tcPr>
          <w:p w14:paraId="63916B58" w14:textId="4C006840" w:rsidR="006361C2" w:rsidRDefault="006361C2" w:rsidP="00D62D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  <w:p w14:paraId="60C99EC8" w14:textId="3863C5E7" w:rsidR="00D62DCB" w:rsidRPr="006C3386" w:rsidRDefault="00F73761" w:rsidP="00D62DCB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 w:rsidRPr="00F73761">
              <w:rPr>
                <w:rFonts w:ascii="Times New Roman" w:hAnsi="Times New Roman" w:cs="Times New Roman"/>
                <w:sz w:val="28"/>
                <w:szCs w:val="28"/>
              </w:rPr>
              <w:t>Требуется доплатить</w:t>
            </w:r>
            <w:r w:rsidR="006361C2">
              <w:rPr>
                <w:rFonts w:ascii="Times New Roman" w:hAnsi="Times New Roman" w:cs="Times New Roman"/>
                <w:sz w:val="28"/>
                <w:szCs w:val="28"/>
              </w:rPr>
              <w:t xml:space="preserve"> 50 </w:t>
            </w:r>
            <w:proofErr w:type="spellStart"/>
            <w:r w:rsidR="006361C2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</w:tbl>
    <w:p w14:paraId="73C925E2" w14:textId="77777777" w:rsidR="009B19BD" w:rsidRDefault="009B19BD" w:rsidP="009B19BD">
      <w:pPr>
        <w:pStyle w:val="2"/>
        <w:numPr>
          <w:ilvl w:val="0"/>
          <w:numId w:val="0"/>
        </w:numPr>
        <w:ind w:left="567"/>
      </w:pPr>
    </w:p>
    <w:p w14:paraId="72827443" w14:textId="43F39C8A" w:rsidR="009B19BD" w:rsidRPr="002C2AA2" w:rsidRDefault="009B19BD" w:rsidP="009B19BD">
      <w:pPr>
        <w:pStyle w:val="2"/>
        <w:numPr>
          <w:ilvl w:val="1"/>
          <w:numId w:val="13"/>
        </w:numPr>
      </w:pPr>
      <w:r w:rsidRPr="002C2AA2">
        <w:t xml:space="preserve">Написать программу, определяющую по введенному пользователем году и номеру месяца (необходимо проверять корректность ввода): </w:t>
      </w:r>
    </w:p>
    <w:p w14:paraId="11B32807" w14:textId="77777777" w:rsidR="009B19BD" w:rsidRPr="00E263D7" w:rsidRDefault="009B19BD" w:rsidP="009B19BD">
      <w:pPr>
        <w:pStyle w:val="2"/>
        <w:numPr>
          <w:ilvl w:val="0"/>
          <w:numId w:val="0"/>
        </w:numPr>
        <w:ind w:firstLine="567"/>
      </w:pPr>
      <w:r w:rsidRPr="002C2AA2">
        <w:lastRenderedPageBreak/>
        <w:t xml:space="preserve">- является ли введенный пользователем год високосным (кратен 4 и не кратен 100 или кратен 400); </w:t>
      </w:r>
    </w:p>
    <w:p w14:paraId="2113476C" w14:textId="77777777" w:rsidR="009B19BD" w:rsidRDefault="009B19BD" w:rsidP="009B19BD">
      <w:pPr>
        <w:pStyle w:val="2"/>
        <w:numPr>
          <w:ilvl w:val="0"/>
          <w:numId w:val="0"/>
        </w:numPr>
        <w:ind w:firstLine="567"/>
      </w:pPr>
      <w:r w:rsidRPr="002C2AA2">
        <w:t>- количество дней в месяце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9B19BD" w14:paraId="098E0A27" w14:textId="77777777" w:rsidTr="00AD18D5">
        <w:tc>
          <w:tcPr>
            <w:tcW w:w="2405" w:type="dxa"/>
          </w:tcPr>
          <w:p w14:paraId="7BA7BA85" w14:textId="77777777" w:rsidR="009B19BD" w:rsidRPr="00C82C24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6CAB7AAC" w14:textId="77777777" w:rsidR="009B19BD" w:rsidRPr="00C82C24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9B19BD" w14:paraId="04AE6102" w14:textId="77777777" w:rsidTr="00AD18D5">
        <w:tc>
          <w:tcPr>
            <w:tcW w:w="2405" w:type="dxa"/>
          </w:tcPr>
          <w:p w14:paraId="292842C6" w14:textId="77777777" w:rsidR="009B19BD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  <w:p w14:paraId="08968026" w14:textId="77777777" w:rsidR="009B19BD" w:rsidRPr="00C82C24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0" w:type="dxa"/>
          </w:tcPr>
          <w:p w14:paraId="10BED998" w14:textId="77777777" w:rsidR="009B19BD" w:rsidRPr="00B842E5" w:rsidRDefault="009B19BD" w:rsidP="00AD18D5">
            <w:pP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Невисокосный, 28, зима</w:t>
            </w:r>
          </w:p>
        </w:tc>
      </w:tr>
      <w:tr w:rsidR="009B19BD" w14:paraId="0F165342" w14:textId="77777777" w:rsidTr="00AD18D5">
        <w:tc>
          <w:tcPr>
            <w:tcW w:w="2405" w:type="dxa"/>
          </w:tcPr>
          <w:p w14:paraId="30CC3376" w14:textId="77777777" w:rsidR="009B19BD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24DF1660" w14:textId="77777777" w:rsidR="009B19BD" w:rsidRDefault="009B19BD" w:rsidP="00AD18D5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0" w:type="dxa"/>
          </w:tcPr>
          <w:p w14:paraId="1D6A38EB" w14:textId="77777777" w:rsidR="009B19BD" w:rsidRDefault="009B19BD" w:rsidP="00AD18D5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Високосный, 29, зима</w:t>
            </w:r>
          </w:p>
        </w:tc>
      </w:tr>
      <w:tr w:rsidR="009B19BD" w14:paraId="319E6EAB" w14:textId="77777777" w:rsidTr="00AD18D5">
        <w:tc>
          <w:tcPr>
            <w:tcW w:w="2405" w:type="dxa"/>
          </w:tcPr>
          <w:p w14:paraId="6684D42E" w14:textId="77777777" w:rsidR="009B19BD" w:rsidRDefault="009B19BD" w:rsidP="00AD18D5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  <w:p w14:paraId="10CCD450" w14:textId="77777777" w:rsidR="009B19BD" w:rsidRDefault="009B19BD" w:rsidP="00AD18D5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940" w:type="dxa"/>
          </w:tcPr>
          <w:p w14:paraId="1CF9AE3F" w14:textId="77777777" w:rsidR="009B19BD" w:rsidRDefault="009B19BD" w:rsidP="00AD18D5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Невисокосный, 31, зима</w:t>
            </w:r>
          </w:p>
        </w:tc>
      </w:tr>
    </w:tbl>
    <w:p w14:paraId="504497DA" w14:textId="77777777" w:rsidR="009B19BD" w:rsidRPr="00BB0BE8" w:rsidRDefault="009B19BD" w:rsidP="005F2981">
      <w:pPr>
        <w:pStyle w:val="2"/>
        <w:numPr>
          <w:ilvl w:val="0"/>
          <w:numId w:val="0"/>
        </w:numPr>
        <w:ind w:firstLine="567"/>
      </w:pPr>
    </w:p>
    <w:p w14:paraId="49F9DE77" w14:textId="18A1D6B5" w:rsidR="00120D49" w:rsidRPr="00120D49" w:rsidRDefault="00120D49" w:rsidP="00120D49">
      <w:pPr>
        <w:pStyle w:val="2"/>
        <w:numPr>
          <w:ilvl w:val="1"/>
          <w:numId w:val="3"/>
        </w:numPr>
      </w:pPr>
      <w:r>
        <w:t xml:space="preserve">* </w:t>
      </w:r>
      <w:r w:rsidRPr="00120D49">
        <w:t>Составить программу для расчёта стоимости поездки на такси.</w:t>
      </w:r>
    </w:p>
    <w:p w14:paraId="11D846FC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Расстояние поездки в километрах, время поездки в минутах, время начала поездки (час от 0 до 23) и признак выходного дня вводятся с клавиатуры.</w:t>
      </w:r>
    </w:p>
    <w:p w14:paraId="3127FD87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Стоимость поездки рассчитывается по следующим правилам:</w:t>
      </w:r>
    </w:p>
    <w:p w14:paraId="6635DE8F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посадка стоит </w:t>
      </w:r>
      <w:r w:rsidRPr="00120D49">
        <w:rPr>
          <w:b/>
        </w:rPr>
        <w:t>100 руб.</w:t>
      </w:r>
      <w:r w:rsidRPr="00120D49">
        <w:t>;</w:t>
      </w:r>
    </w:p>
    <w:p w14:paraId="3BA80ED5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каждый километр пути стоит </w:t>
      </w:r>
      <w:r w:rsidRPr="00120D49">
        <w:rPr>
          <w:b/>
        </w:rPr>
        <w:t>25 руб.</w:t>
      </w:r>
      <w:r w:rsidRPr="00120D49">
        <w:t>;</w:t>
      </w:r>
    </w:p>
    <w:p w14:paraId="394DD706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расстояние превышает </w:t>
      </w:r>
      <w:r w:rsidRPr="00120D49">
        <w:rPr>
          <w:b/>
        </w:rPr>
        <w:t>20 км</w:t>
      </w:r>
      <w:r w:rsidRPr="00120D49">
        <w:t xml:space="preserve">, стоимость километров сверх 20 км составляет </w:t>
      </w:r>
      <w:r w:rsidRPr="00120D49">
        <w:rPr>
          <w:b/>
        </w:rPr>
        <w:t>20 руб. за километр</w:t>
      </w:r>
      <w:r w:rsidRPr="00120D49">
        <w:t>;</w:t>
      </w:r>
    </w:p>
    <w:p w14:paraId="7A3ECC41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поездка началась с </w:t>
      </w:r>
      <w:r w:rsidRPr="00120D49">
        <w:rPr>
          <w:b/>
        </w:rPr>
        <w:t>22:00 до 6:00</w:t>
      </w:r>
      <w:r w:rsidRPr="00120D49">
        <w:t xml:space="preserve">, к стоимости добавляется </w:t>
      </w:r>
      <w:r w:rsidRPr="00120D49">
        <w:rPr>
          <w:b/>
        </w:rPr>
        <w:t>20%</w:t>
      </w:r>
      <w:r w:rsidRPr="00120D49">
        <w:t>;</w:t>
      </w:r>
    </w:p>
    <w:p w14:paraId="562ED9F7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в выходной день к стоимости добавляется </w:t>
      </w:r>
      <w:r w:rsidRPr="00120D49">
        <w:rPr>
          <w:b/>
        </w:rPr>
        <w:t>10%</w:t>
      </w:r>
      <w:r w:rsidRPr="00120D49">
        <w:t>;</w:t>
      </w:r>
    </w:p>
    <w:p w14:paraId="5E6CB86A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продолжительность поездки превышает </w:t>
      </w:r>
      <w:r w:rsidRPr="00120D49">
        <w:rPr>
          <w:b/>
        </w:rPr>
        <w:t>60 минут</w:t>
      </w:r>
      <w:r w:rsidRPr="00120D49">
        <w:t xml:space="preserve">, предоставляется скидка </w:t>
      </w:r>
      <w:r w:rsidRPr="00120D49">
        <w:rPr>
          <w:b/>
        </w:rPr>
        <w:t>5%</w:t>
      </w:r>
      <w:r w:rsidRPr="00120D49">
        <w:t>;</w:t>
      </w:r>
    </w:p>
    <w:p w14:paraId="0BEB92A1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итоговая стоимость после всех надбавок и скидок меньше </w:t>
      </w:r>
      <w:r w:rsidRPr="00120D49">
        <w:rPr>
          <w:b/>
        </w:rPr>
        <w:t>200 руб.</w:t>
      </w:r>
      <w:r w:rsidRPr="00120D49">
        <w:t xml:space="preserve">, пассажир оплачивает минимальную стоимость поездки — </w:t>
      </w:r>
      <w:r w:rsidRPr="00120D49">
        <w:rPr>
          <w:b/>
        </w:rPr>
        <w:t>200 руб.</w:t>
      </w:r>
    </w:p>
    <w:p w14:paraId="6764CEFA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 xml:space="preserve">Надбавки применяются </w:t>
      </w:r>
      <w:r w:rsidRPr="00120D49">
        <w:rPr>
          <w:b/>
        </w:rPr>
        <w:t>последовательно: сначала ночная, затем за выходной день</w:t>
      </w:r>
      <w:r w:rsidRPr="00120D49">
        <w:t>, после чего применяется скидка за продолжительность поездки.</w:t>
      </w:r>
    </w:p>
    <w:p w14:paraId="21653845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Вывести исходную стоимость поездки, сумму каждой применённой надбавки/скидки и итоговую сумму к оплате.</w:t>
      </w:r>
    </w:p>
    <w:p w14:paraId="432C74AD" w14:textId="61B40320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AA2B5A">
        <w:rPr>
          <w:bCs w:val="0"/>
        </w:rPr>
        <w:t>П</w:t>
      </w:r>
      <w:r w:rsidRPr="00120D49">
        <w:t>рограмма должна проверить корректность введённых данных. Расстояние и продолжительность поездки должны быть больше нуля, час — от 0 до 23. При некорректных данных расчёт не производится.</w:t>
      </w:r>
    </w:p>
    <w:p w14:paraId="0F91A6BA" w14:textId="77777777" w:rsidR="00BA064D" w:rsidRPr="00120D49" w:rsidRDefault="00BA064D" w:rsidP="005F2981">
      <w:pPr>
        <w:pStyle w:val="2"/>
        <w:numPr>
          <w:ilvl w:val="0"/>
          <w:numId w:val="0"/>
        </w:numPr>
        <w:ind w:firstLine="567"/>
      </w:pPr>
    </w:p>
    <w:p w14:paraId="389589A5" w14:textId="77777777" w:rsidR="00777A49" w:rsidRDefault="00777A49" w:rsidP="00777A49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5BCE5C60" w14:textId="7C64B876" w:rsidR="00777A49" w:rsidRDefault="00777A49" w:rsidP="00777A49">
      <w:pPr>
        <w:pStyle w:val="2"/>
        <w:numPr>
          <w:ilvl w:val="1"/>
          <w:numId w:val="3"/>
        </w:numPr>
      </w:pPr>
      <w:r>
        <w:t>Используя Microsoft Visual Studio, выполнить задания из п.5.</w:t>
      </w:r>
      <w:r w:rsidR="002F672A" w:rsidRPr="002F672A">
        <w:t xml:space="preserve"> </w:t>
      </w:r>
      <w:r w:rsidR="002F672A">
        <w:t>в отдельных проектах</w:t>
      </w:r>
    </w:p>
    <w:p w14:paraId="16BABC20" w14:textId="77777777" w:rsidR="00777A49" w:rsidRDefault="00777A49" w:rsidP="00777A49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14CFC4A9" w14:textId="77777777" w:rsidR="00777A49" w:rsidRDefault="00777A49" w:rsidP="00777A49">
      <w:pPr>
        <w:pStyle w:val="1"/>
        <w:numPr>
          <w:ilvl w:val="0"/>
          <w:numId w:val="3"/>
        </w:numPr>
      </w:pPr>
      <w:r>
        <w:t>Содержание отчета</w:t>
      </w:r>
    </w:p>
    <w:p w14:paraId="01B8413E" w14:textId="77777777" w:rsidR="00777A49" w:rsidRDefault="00777A49" w:rsidP="00777A49">
      <w:pPr>
        <w:pStyle w:val="2"/>
        <w:numPr>
          <w:ilvl w:val="1"/>
          <w:numId w:val="3"/>
        </w:numPr>
      </w:pPr>
      <w:r>
        <w:t>Титульный лист</w:t>
      </w:r>
    </w:p>
    <w:p w14:paraId="14ABA3B2" w14:textId="77777777" w:rsidR="00777A49" w:rsidRDefault="00777A49" w:rsidP="00777A49">
      <w:pPr>
        <w:pStyle w:val="2"/>
        <w:numPr>
          <w:ilvl w:val="1"/>
          <w:numId w:val="3"/>
        </w:numPr>
      </w:pPr>
      <w:r>
        <w:t>Цель работы</w:t>
      </w:r>
    </w:p>
    <w:p w14:paraId="477B0C36" w14:textId="77777777" w:rsidR="00261D43" w:rsidRDefault="00261D43" w:rsidP="00261D43">
      <w:pPr>
        <w:pStyle w:val="2"/>
        <w:numPr>
          <w:ilvl w:val="1"/>
          <w:numId w:val="3"/>
        </w:numPr>
      </w:pPr>
      <w:r>
        <w:t>Код заданий п.5.1-5.5</w:t>
      </w:r>
    </w:p>
    <w:p w14:paraId="599F187B" w14:textId="79E59B2A" w:rsidR="00261D43" w:rsidRDefault="00261D43" w:rsidP="00261D43">
      <w:pPr>
        <w:pStyle w:val="2"/>
        <w:numPr>
          <w:ilvl w:val="1"/>
          <w:numId w:val="3"/>
        </w:numPr>
      </w:pPr>
      <w:r>
        <w:t>Скриншоты результатов выполнения программ п.5.1-5.5</w:t>
      </w:r>
    </w:p>
    <w:p w14:paraId="17B391AD" w14:textId="77777777" w:rsidR="00777A49" w:rsidRDefault="00777A49" w:rsidP="00777A49">
      <w:pPr>
        <w:pStyle w:val="2"/>
        <w:numPr>
          <w:ilvl w:val="1"/>
          <w:numId w:val="3"/>
        </w:numPr>
      </w:pPr>
      <w:r>
        <w:lastRenderedPageBreak/>
        <w:t>Ответы на контрольные вопросы</w:t>
      </w:r>
    </w:p>
    <w:p w14:paraId="5EE85231" w14:textId="77777777" w:rsidR="00777A49" w:rsidRDefault="00777A49" w:rsidP="00777A49">
      <w:pPr>
        <w:pStyle w:val="2"/>
        <w:numPr>
          <w:ilvl w:val="1"/>
          <w:numId w:val="3"/>
        </w:numPr>
      </w:pPr>
      <w:r>
        <w:t>Вывод</w:t>
      </w:r>
    </w:p>
    <w:p w14:paraId="11A6126C" w14:textId="77777777" w:rsidR="00777A49" w:rsidRDefault="00777A49" w:rsidP="00777A49">
      <w:pPr>
        <w:pStyle w:val="1"/>
        <w:numPr>
          <w:ilvl w:val="0"/>
          <w:numId w:val="3"/>
        </w:numPr>
      </w:pPr>
      <w:r>
        <w:t>Контрольные вопросы</w:t>
      </w:r>
    </w:p>
    <w:p w14:paraId="2B1D6CF0" w14:textId="77777777" w:rsidR="00777A49" w:rsidRDefault="00777A49" w:rsidP="00777A49">
      <w:pPr>
        <w:pStyle w:val="2"/>
        <w:numPr>
          <w:ilvl w:val="1"/>
          <w:numId w:val="3"/>
        </w:numPr>
      </w:pPr>
      <w:r>
        <w:t>Для чего используется условный оператор?</w:t>
      </w:r>
    </w:p>
    <w:p w14:paraId="22E8F367" w14:textId="77777777" w:rsidR="00777A49" w:rsidRDefault="00777A49" w:rsidP="00777A49">
      <w:pPr>
        <w:pStyle w:val="2"/>
        <w:numPr>
          <w:ilvl w:val="1"/>
          <w:numId w:val="3"/>
        </w:numPr>
      </w:pPr>
      <w:r>
        <w:t xml:space="preserve">Какие существуют формы оператора </w:t>
      </w:r>
      <w:proofErr w:type="spellStart"/>
      <w:r>
        <w:t>if</w:t>
      </w:r>
      <w:proofErr w:type="spellEnd"/>
      <w:r>
        <w:t xml:space="preserve"> и каков их вид?</w:t>
      </w:r>
    </w:p>
    <w:p w14:paraId="5DCE8371" w14:textId="77777777" w:rsidR="00777A49" w:rsidRDefault="00777A49" w:rsidP="00777A49">
      <w:pPr>
        <w:pStyle w:val="2"/>
        <w:numPr>
          <w:ilvl w:val="1"/>
          <w:numId w:val="3"/>
        </w:numPr>
      </w:pPr>
      <w:r>
        <w:t>Для чего используется тернарный оператор?</w:t>
      </w:r>
    </w:p>
    <w:p w14:paraId="56957BC3" w14:textId="77777777" w:rsidR="00777A49" w:rsidRDefault="00777A49" w:rsidP="00777A49">
      <w:pPr>
        <w:pStyle w:val="2"/>
        <w:numPr>
          <w:ilvl w:val="1"/>
          <w:numId w:val="3"/>
        </w:numPr>
      </w:pPr>
      <w:r>
        <w:t xml:space="preserve">Для чего используется оператор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case</w:t>
      </w:r>
      <w:proofErr w:type="spellEnd"/>
      <w:r>
        <w:t>?</w:t>
      </w:r>
    </w:p>
    <w:p w14:paraId="3FB9CF64" w14:textId="77777777" w:rsidR="00777A49" w:rsidRDefault="00777A49" w:rsidP="00777A49">
      <w:pPr>
        <w:pStyle w:val="2"/>
        <w:numPr>
          <w:ilvl w:val="1"/>
          <w:numId w:val="3"/>
        </w:numPr>
      </w:pPr>
      <w:r>
        <w:t>Чем операция «логического И» отличается от операции «логического ИЛИ»?</w:t>
      </w:r>
    </w:p>
    <w:p w14:paraId="56560A37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B3F64"/>
    <w:multiLevelType w:val="multilevel"/>
    <w:tmpl w:val="2C1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350256171">
    <w:abstractNumId w:val="0"/>
  </w:num>
  <w:num w:numId="9" w16cid:durableId="98817168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 w16cid:durableId="17584457">
    <w:abstractNumId w:val="1"/>
  </w:num>
  <w:num w:numId="11" w16cid:durableId="1292904387">
    <w:abstractNumId w:val="1"/>
  </w:num>
  <w:num w:numId="12" w16cid:durableId="1299335485">
    <w:abstractNumId w:val="1"/>
  </w:num>
  <w:num w:numId="13" w16cid:durableId="142739507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3A4D"/>
    <w:rsid w:val="00046E25"/>
    <w:rsid w:val="00055311"/>
    <w:rsid w:val="00070FAF"/>
    <w:rsid w:val="00120D49"/>
    <w:rsid w:val="0015396A"/>
    <w:rsid w:val="0017270C"/>
    <w:rsid w:val="0018259A"/>
    <w:rsid w:val="001974B9"/>
    <w:rsid w:val="001E32F3"/>
    <w:rsid w:val="0020357C"/>
    <w:rsid w:val="0023225F"/>
    <w:rsid w:val="00261B0A"/>
    <w:rsid w:val="00261D43"/>
    <w:rsid w:val="00271E47"/>
    <w:rsid w:val="002C2AA2"/>
    <w:rsid w:val="002F672A"/>
    <w:rsid w:val="002F7D96"/>
    <w:rsid w:val="0032126C"/>
    <w:rsid w:val="003659AC"/>
    <w:rsid w:val="00367A70"/>
    <w:rsid w:val="003C6A30"/>
    <w:rsid w:val="003E2CFB"/>
    <w:rsid w:val="00432D23"/>
    <w:rsid w:val="004A368A"/>
    <w:rsid w:val="004C4082"/>
    <w:rsid w:val="005403C3"/>
    <w:rsid w:val="005835D9"/>
    <w:rsid w:val="005C19CD"/>
    <w:rsid w:val="005D012E"/>
    <w:rsid w:val="005F2981"/>
    <w:rsid w:val="006361C2"/>
    <w:rsid w:val="00652E5B"/>
    <w:rsid w:val="00693BA2"/>
    <w:rsid w:val="006C3386"/>
    <w:rsid w:val="006E2B52"/>
    <w:rsid w:val="00777A49"/>
    <w:rsid w:val="00814C20"/>
    <w:rsid w:val="008561C9"/>
    <w:rsid w:val="008738A8"/>
    <w:rsid w:val="008823E4"/>
    <w:rsid w:val="00925158"/>
    <w:rsid w:val="00984B2F"/>
    <w:rsid w:val="009B19BD"/>
    <w:rsid w:val="009C5FA0"/>
    <w:rsid w:val="00A505DF"/>
    <w:rsid w:val="00A7632F"/>
    <w:rsid w:val="00A926BF"/>
    <w:rsid w:val="00A95A98"/>
    <w:rsid w:val="00AA2B5A"/>
    <w:rsid w:val="00AB43E3"/>
    <w:rsid w:val="00AC70E4"/>
    <w:rsid w:val="00B842E5"/>
    <w:rsid w:val="00BA064D"/>
    <w:rsid w:val="00BB0BE8"/>
    <w:rsid w:val="00BF1DCB"/>
    <w:rsid w:val="00C06D79"/>
    <w:rsid w:val="00C476C5"/>
    <w:rsid w:val="00C639E1"/>
    <w:rsid w:val="00C82C24"/>
    <w:rsid w:val="00CA45AB"/>
    <w:rsid w:val="00CF0E87"/>
    <w:rsid w:val="00D62DCB"/>
    <w:rsid w:val="00D66C75"/>
    <w:rsid w:val="00DD67B9"/>
    <w:rsid w:val="00E01507"/>
    <w:rsid w:val="00E263D7"/>
    <w:rsid w:val="00E65989"/>
    <w:rsid w:val="00E7440F"/>
    <w:rsid w:val="00EE187F"/>
    <w:rsid w:val="00EE665B"/>
    <w:rsid w:val="00F526FF"/>
    <w:rsid w:val="00F73761"/>
    <w:rsid w:val="00F919D7"/>
    <w:rsid w:val="00FC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403C3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C82C24"/>
    <w:pPr>
      <w:spacing w:after="0" w:line="240" w:lineRule="auto"/>
    </w:pPr>
    <w:rPr>
      <w:rFonts w:asciiTheme="minorHAnsi" w:hAnsiTheme="minorHAnsi" w:cstheme="minorBidi"/>
      <w:bCs w:val="0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333</TotalTime>
  <Pages>4</Pages>
  <Words>676</Words>
  <Characters>4006</Characters>
  <Application>Microsoft Office Word</Application>
  <DocSecurity>0</DocSecurity>
  <Lines>160</Lines>
  <Paragraphs>137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51</cp:revision>
  <dcterms:created xsi:type="dcterms:W3CDTF">2025-09-11T15:40:00Z</dcterms:created>
  <dcterms:modified xsi:type="dcterms:W3CDTF">2026-09-20T15:14:00Z</dcterms:modified>
</cp:coreProperties>
</file>