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0945A" w14:textId="31680761" w:rsidR="00597252" w:rsidRDefault="00597252" w:rsidP="00597252">
      <w:pPr>
        <w:pStyle w:val="10"/>
      </w:pPr>
      <w:r>
        <w:t>Лабораторная работа №</w:t>
      </w:r>
      <w:r w:rsidR="002509BB">
        <w:t>9</w:t>
      </w:r>
      <w:r>
        <w:br/>
        <w:t>Работа с текстовыми файлами</w:t>
      </w:r>
    </w:p>
    <w:p w14:paraId="15880BB4" w14:textId="77777777" w:rsidR="00597252" w:rsidRDefault="00597252" w:rsidP="00597252">
      <w:pPr>
        <w:pStyle w:val="1"/>
        <w:numPr>
          <w:ilvl w:val="0"/>
          <w:numId w:val="7"/>
        </w:numPr>
      </w:pPr>
      <w:r>
        <w:t>Цель работы</w:t>
      </w:r>
    </w:p>
    <w:p w14:paraId="1F35A50D" w14:textId="61B1B5CA" w:rsidR="00597252" w:rsidRDefault="00597252" w:rsidP="00597252">
      <w:pPr>
        <w:pStyle w:val="2"/>
        <w:numPr>
          <w:ilvl w:val="1"/>
          <w:numId w:val="3"/>
        </w:numPr>
      </w:pPr>
      <w:r>
        <w:t>Научиться работать с</w:t>
      </w:r>
      <w:r w:rsidR="002509BB">
        <w:t xml:space="preserve"> текстовыми</w:t>
      </w:r>
      <w:r>
        <w:t xml:space="preserve"> файлами средствами языка C</w:t>
      </w:r>
      <w:r w:rsidR="002509BB" w:rsidRPr="002509BB">
        <w:t>#</w:t>
      </w:r>
      <w:r>
        <w:t>.</w:t>
      </w:r>
    </w:p>
    <w:p w14:paraId="6809A116" w14:textId="77777777" w:rsidR="00597252" w:rsidRDefault="00597252" w:rsidP="00597252">
      <w:pPr>
        <w:pStyle w:val="1"/>
        <w:numPr>
          <w:ilvl w:val="0"/>
          <w:numId w:val="3"/>
        </w:numPr>
      </w:pPr>
      <w:r>
        <w:t>Литература</w:t>
      </w:r>
    </w:p>
    <w:p w14:paraId="5475C021" w14:textId="77777777" w:rsidR="00597252" w:rsidRPr="002509BB" w:rsidRDefault="00597252" w:rsidP="002509BB">
      <w:pPr>
        <w:pStyle w:val="2"/>
        <w:numPr>
          <w:ilvl w:val="1"/>
          <w:numId w:val="3"/>
        </w:numPr>
        <w:rPr>
          <w:highlight w:val="yellow"/>
        </w:rPr>
      </w:pPr>
      <w:r w:rsidRPr="002509BB">
        <w:rPr>
          <w:highlight w:val="yellow"/>
        </w:rPr>
        <w:t>Ашарина, И. В. Объектно-ориентированное программирование в   С++: лекции и упражнения. Учебное пособие для вузов. – 2-е изд., перераб. и доп. Москва : Горячая Линия–Телеком, 2017. – URL: https://ibooks.ru/bookshelf/359752/reading. – Режим доступа: для зарегистрир. пользователей. – Текст : электронный. – п.9.2-9.3.</w:t>
      </w:r>
    </w:p>
    <w:p w14:paraId="4458847C" w14:textId="77777777" w:rsidR="00597252" w:rsidRDefault="00597252" w:rsidP="00597252">
      <w:pPr>
        <w:pStyle w:val="1"/>
        <w:numPr>
          <w:ilvl w:val="0"/>
          <w:numId w:val="3"/>
        </w:numPr>
      </w:pPr>
      <w:r>
        <w:t>Подготовка к работе</w:t>
      </w:r>
    </w:p>
    <w:p w14:paraId="12DF625D" w14:textId="77777777" w:rsidR="00597252" w:rsidRDefault="00597252" w:rsidP="00597252">
      <w:pPr>
        <w:pStyle w:val="2"/>
        <w:numPr>
          <w:ilvl w:val="1"/>
          <w:numId w:val="3"/>
        </w:numPr>
      </w:pPr>
      <w:r>
        <w:t>Повторить теоретический материал (см. п.2).</w:t>
      </w:r>
    </w:p>
    <w:p w14:paraId="1ECD510B" w14:textId="77777777" w:rsidR="00597252" w:rsidRDefault="00597252" w:rsidP="00597252">
      <w:pPr>
        <w:pStyle w:val="2"/>
        <w:numPr>
          <w:ilvl w:val="1"/>
          <w:numId w:val="3"/>
        </w:numPr>
      </w:pPr>
      <w:r>
        <w:t>Изучить описание лабораторной работы.</w:t>
      </w:r>
    </w:p>
    <w:p w14:paraId="45AAE2DF" w14:textId="77777777" w:rsidR="00597252" w:rsidRDefault="00597252" w:rsidP="00597252">
      <w:pPr>
        <w:pStyle w:val="1"/>
        <w:numPr>
          <w:ilvl w:val="0"/>
          <w:numId w:val="3"/>
        </w:numPr>
      </w:pPr>
      <w:r>
        <w:t>Основное оборудование</w:t>
      </w:r>
    </w:p>
    <w:p w14:paraId="47CE509D" w14:textId="77777777" w:rsidR="00597252" w:rsidRDefault="00597252" w:rsidP="00597252">
      <w:pPr>
        <w:pStyle w:val="2"/>
        <w:numPr>
          <w:ilvl w:val="1"/>
          <w:numId w:val="3"/>
        </w:numPr>
      </w:pPr>
      <w:r>
        <w:t>Персональный компьютер.</w:t>
      </w:r>
    </w:p>
    <w:p w14:paraId="50F77B70" w14:textId="77777777" w:rsidR="00597252" w:rsidRDefault="00597252" w:rsidP="00597252">
      <w:pPr>
        <w:pStyle w:val="1"/>
        <w:numPr>
          <w:ilvl w:val="0"/>
          <w:numId w:val="3"/>
        </w:numPr>
      </w:pPr>
      <w:r>
        <w:t>Задание</w:t>
      </w:r>
    </w:p>
    <w:p w14:paraId="5848DFD5" w14:textId="77777777" w:rsidR="00597252" w:rsidRDefault="00597252" w:rsidP="004F178F">
      <w:pPr>
        <w:ind w:left="567"/>
        <w:rPr>
          <w:lang w:val="en-US"/>
        </w:rPr>
      </w:pPr>
    </w:p>
    <w:p w14:paraId="3098BE86" w14:textId="44A9ED0B" w:rsidR="00E26AF1" w:rsidRPr="00F1103F" w:rsidRDefault="00E26AF1" w:rsidP="00797291">
      <w:pPr>
        <w:ind w:firstLine="567"/>
      </w:pPr>
      <w:r>
        <w:t>При реализации программ</w:t>
      </w:r>
      <w:r w:rsidR="003D434A">
        <w:t xml:space="preserve"> воспользоваться разными способами работы с текстовыми файла</w:t>
      </w:r>
      <w:r w:rsidR="00797291">
        <w:t>м</w:t>
      </w:r>
      <w:r w:rsidR="003D434A">
        <w:t xml:space="preserve">и </w:t>
      </w:r>
      <w:r w:rsidR="00797291">
        <w:t>–</w:t>
      </w:r>
      <w:r w:rsidR="003D434A">
        <w:t xml:space="preserve"> чере</w:t>
      </w:r>
      <w:r w:rsidR="00797291">
        <w:t xml:space="preserve">з статические методы </w:t>
      </w:r>
      <w:r w:rsidR="00797291">
        <w:rPr>
          <w:lang w:val="en-US"/>
        </w:rPr>
        <w:t>File</w:t>
      </w:r>
      <w:r w:rsidR="00797291" w:rsidRPr="00797291">
        <w:t xml:space="preserve"> </w:t>
      </w:r>
      <w:r w:rsidR="00797291">
        <w:t>и файло</w:t>
      </w:r>
      <w:r w:rsidR="00F1103F">
        <w:t xml:space="preserve">вые потоки со </w:t>
      </w:r>
      <w:r w:rsidR="00F1103F">
        <w:rPr>
          <w:lang w:val="en-US"/>
        </w:rPr>
        <w:t>StreamReader</w:t>
      </w:r>
      <w:r w:rsidR="00F1103F" w:rsidRPr="00F1103F">
        <w:t>/</w:t>
      </w:r>
      <w:r w:rsidR="00F1103F">
        <w:rPr>
          <w:lang w:val="en-US"/>
        </w:rPr>
        <w:t>StreamWriter</w:t>
      </w:r>
    </w:p>
    <w:p w14:paraId="2EA3A13A" w14:textId="77777777" w:rsidR="00E26AF1" w:rsidRPr="003D434A" w:rsidRDefault="00E26AF1" w:rsidP="004F178F">
      <w:pPr>
        <w:ind w:left="567"/>
      </w:pPr>
    </w:p>
    <w:p w14:paraId="414760D0" w14:textId="77777777" w:rsidR="00597252" w:rsidRDefault="00597252" w:rsidP="00597252">
      <w:pPr>
        <w:pStyle w:val="2"/>
        <w:numPr>
          <w:ilvl w:val="1"/>
          <w:numId w:val="3"/>
        </w:numPr>
      </w:pPr>
      <w:r>
        <w:t>Написать программу, запрашивающую у пользователя имя файла. Если файла с указанным именем не существует, сообщить об этом пользователю.</w:t>
      </w:r>
    </w:p>
    <w:p w14:paraId="6A59DF54" w14:textId="156DCBC9" w:rsidR="00597252" w:rsidRDefault="00597252" w:rsidP="00597252">
      <w:pPr>
        <w:pStyle w:val="2"/>
        <w:numPr>
          <w:ilvl w:val="1"/>
          <w:numId w:val="3"/>
        </w:numPr>
      </w:pPr>
      <w:r>
        <w:t>Изменить приложение из п.5.1, чтобы пользователь после ввода существующего имени файла увидел на экране его содержимое, считанное построчно</w:t>
      </w:r>
      <w:r w:rsidR="00FE4114" w:rsidRPr="00FE4114">
        <w:t xml:space="preserve"> </w:t>
      </w:r>
      <w:r>
        <w:t>из файла и выведенное на экран (считать, что в файле содержатся строковые данные).</w:t>
      </w:r>
    </w:p>
    <w:p w14:paraId="774E7B8E" w14:textId="77777777" w:rsidR="005879BB" w:rsidRDefault="00597252" w:rsidP="005879BB">
      <w:pPr>
        <w:pStyle w:val="2"/>
        <w:numPr>
          <w:ilvl w:val="1"/>
          <w:numId w:val="3"/>
        </w:numPr>
      </w:pPr>
      <w:r>
        <w:t xml:space="preserve">Написать программу, перезаписывающую данные из первого файла </w:t>
      </w:r>
      <w:r w:rsidR="00225A5E">
        <w:t>во</w:t>
      </w:r>
      <w:r>
        <w:t xml:space="preserve"> второ</w:t>
      </w:r>
      <w:r w:rsidR="00225A5E">
        <w:t>й</w:t>
      </w:r>
      <w:r>
        <w:t xml:space="preserve"> файл</w:t>
      </w:r>
      <w:r w:rsidR="00225A5E">
        <w:t>, имена файлов указывает пользователь с клавиатуры</w:t>
      </w:r>
      <w:r>
        <w:t>.</w:t>
      </w:r>
      <w:r w:rsidR="005879BB" w:rsidRPr="005879BB">
        <w:t xml:space="preserve"> </w:t>
      </w:r>
    </w:p>
    <w:p w14:paraId="14D99C91" w14:textId="5BA6A19A" w:rsidR="00597252" w:rsidRPr="00F65F4A" w:rsidRDefault="005879BB" w:rsidP="005879BB">
      <w:pPr>
        <w:pStyle w:val="2"/>
        <w:numPr>
          <w:ilvl w:val="1"/>
          <w:numId w:val="3"/>
        </w:numPr>
      </w:pPr>
      <w:r>
        <w:t xml:space="preserve">Написать программу, запрашивающую у пользователя имя файла и открывающего файл для дозаписи в конец: сначала выводит содержимое, а после позволяет вводить строки до тех пор, пока не будет введена строка </w:t>
      </w:r>
      <w:r w:rsidRPr="00BC00F8">
        <w:t>/</w:t>
      </w:r>
      <w:r>
        <w:rPr>
          <w:lang w:val="en-US"/>
        </w:rPr>
        <w:t>end</w:t>
      </w:r>
      <w:r w:rsidRPr="00BC00F8">
        <w:t xml:space="preserve"> (</w:t>
      </w:r>
      <w:r>
        <w:t>она не должна быть записана в файл</w:t>
      </w:r>
      <w:r w:rsidRPr="00BC00F8">
        <w:t>)</w:t>
      </w:r>
      <w:r>
        <w:t>.</w:t>
      </w:r>
    </w:p>
    <w:p w14:paraId="1AC22EBD" w14:textId="7299DEA5" w:rsidR="00F65F4A" w:rsidRDefault="00F65F4A" w:rsidP="00F65F4A">
      <w:pPr>
        <w:pStyle w:val="2"/>
        <w:numPr>
          <w:ilvl w:val="1"/>
          <w:numId w:val="3"/>
        </w:numPr>
      </w:pPr>
      <w:r>
        <w:t xml:space="preserve">Написать программу, считывающую из файла данные посимвольно. Подсчитать число вхождений в файл указанного пользователем символа. Результат вывести </w:t>
      </w:r>
      <w:r w:rsidR="005879BB">
        <w:t>на экран</w:t>
      </w:r>
      <w:r>
        <w:t>.</w:t>
      </w:r>
    </w:p>
    <w:p w14:paraId="7B583499" w14:textId="77777777" w:rsidR="00597252" w:rsidRDefault="00597252" w:rsidP="00597252">
      <w:pPr>
        <w:pStyle w:val="1"/>
        <w:numPr>
          <w:ilvl w:val="0"/>
          <w:numId w:val="3"/>
        </w:numPr>
      </w:pPr>
      <w:r>
        <w:t>Порядок выполнения работы</w:t>
      </w:r>
    </w:p>
    <w:p w14:paraId="01E6CE31" w14:textId="3B06FDAC" w:rsidR="00597252" w:rsidRDefault="00597252" w:rsidP="00597252">
      <w:pPr>
        <w:pStyle w:val="2"/>
        <w:numPr>
          <w:ilvl w:val="1"/>
          <w:numId w:val="3"/>
        </w:numPr>
      </w:pPr>
      <w:r>
        <w:t>Используя Microsoft Visual Studio, создать проект C</w:t>
      </w:r>
      <w:r w:rsidR="00BD667A" w:rsidRPr="00BD667A">
        <w:t>#</w:t>
      </w:r>
      <w:r>
        <w:t xml:space="preserve"> и выполнить </w:t>
      </w:r>
      <w:r>
        <w:lastRenderedPageBreak/>
        <w:t>задания из п.5.</w:t>
      </w:r>
    </w:p>
    <w:p w14:paraId="0E80E3FA" w14:textId="77777777" w:rsidR="00597252" w:rsidRDefault="00597252" w:rsidP="00597252">
      <w:pPr>
        <w:pStyle w:val="2"/>
        <w:numPr>
          <w:ilvl w:val="1"/>
          <w:numId w:val="3"/>
        </w:numPr>
      </w:pPr>
      <w:r>
        <w:t>Ответить на контрольные вопросы.</w:t>
      </w:r>
    </w:p>
    <w:p w14:paraId="01B6ADD1" w14:textId="77777777" w:rsidR="00597252" w:rsidRDefault="00597252" w:rsidP="00597252">
      <w:pPr>
        <w:pStyle w:val="1"/>
        <w:numPr>
          <w:ilvl w:val="0"/>
          <w:numId w:val="3"/>
        </w:numPr>
      </w:pPr>
      <w:r>
        <w:t>Содержание отчета</w:t>
      </w:r>
    </w:p>
    <w:p w14:paraId="5836D3B0" w14:textId="77777777" w:rsidR="00597252" w:rsidRDefault="00597252" w:rsidP="00597252">
      <w:pPr>
        <w:pStyle w:val="2"/>
        <w:numPr>
          <w:ilvl w:val="1"/>
          <w:numId w:val="3"/>
        </w:numPr>
      </w:pPr>
      <w:r>
        <w:t>Титульный лист</w:t>
      </w:r>
    </w:p>
    <w:p w14:paraId="4A63D996" w14:textId="77777777" w:rsidR="00597252" w:rsidRDefault="00597252" w:rsidP="00597252">
      <w:pPr>
        <w:pStyle w:val="2"/>
        <w:numPr>
          <w:ilvl w:val="1"/>
          <w:numId w:val="3"/>
        </w:numPr>
      </w:pPr>
      <w:r>
        <w:t>Цель работы</w:t>
      </w:r>
    </w:p>
    <w:p w14:paraId="739F2761" w14:textId="77777777" w:rsidR="00597252" w:rsidRDefault="00597252" w:rsidP="00597252">
      <w:pPr>
        <w:pStyle w:val="2"/>
        <w:numPr>
          <w:ilvl w:val="1"/>
          <w:numId w:val="3"/>
        </w:numPr>
      </w:pPr>
      <w:r>
        <w:t>Ответы на контрольные вопросы</w:t>
      </w:r>
    </w:p>
    <w:p w14:paraId="3BB6B6EA" w14:textId="77777777" w:rsidR="00597252" w:rsidRDefault="00597252" w:rsidP="00597252">
      <w:pPr>
        <w:pStyle w:val="2"/>
        <w:numPr>
          <w:ilvl w:val="1"/>
          <w:numId w:val="3"/>
        </w:numPr>
      </w:pPr>
      <w:r>
        <w:t>Вывод</w:t>
      </w:r>
    </w:p>
    <w:p w14:paraId="6B940074" w14:textId="77777777" w:rsidR="00597252" w:rsidRDefault="00597252" w:rsidP="00597252">
      <w:pPr>
        <w:pStyle w:val="1"/>
        <w:numPr>
          <w:ilvl w:val="0"/>
          <w:numId w:val="3"/>
        </w:numPr>
      </w:pPr>
      <w:r>
        <w:t>Контрольные вопросы</w:t>
      </w:r>
    </w:p>
    <w:p w14:paraId="27E24CFD" w14:textId="78EA7E07" w:rsidR="00597252" w:rsidRDefault="00597252" w:rsidP="00597252">
      <w:pPr>
        <w:pStyle w:val="2"/>
        <w:numPr>
          <w:ilvl w:val="1"/>
          <w:numId w:val="3"/>
        </w:numPr>
      </w:pPr>
      <w:r>
        <w:t>Как открыть файл для добавления информации в С</w:t>
      </w:r>
      <w:r w:rsidR="00BD667A" w:rsidRPr="00BD667A">
        <w:t>#</w:t>
      </w:r>
      <w:r>
        <w:t>?</w:t>
      </w:r>
    </w:p>
    <w:p w14:paraId="2FB060A6" w14:textId="145D1016" w:rsidR="00597252" w:rsidRDefault="00597252" w:rsidP="00597252">
      <w:pPr>
        <w:pStyle w:val="2"/>
        <w:numPr>
          <w:ilvl w:val="1"/>
          <w:numId w:val="3"/>
        </w:numPr>
      </w:pPr>
      <w:r>
        <w:t>Каков порядок закрытия файла в С</w:t>
      </w:r>
      <w:r w:rsidR="00BD667A" w:rsidRPr="00BD667A">
        <w:t>#</w:t>
      </w:r>
      <w:r>
        <w:t>?</w:t>
      </w:r>
    </w:p>
    <w:p w14:paraId="1C7898DF" w14:textId="74F43A5F" w:rsidR="00597252" w:rsidRDefault="00597252" w:rsidP="00597252">
      <w:pPr>
        <w:pStyle w:val="2"/>
        <w:numPr>
          <w:ilvl w:val="1"/>
          <w:numId w:val="3"/>
        </w:numPr>
      </w:pPr>
      <w:r>
        <w:t>Как открыть файл для чтения информации в С</w:t>
      </w:r>
      <w:r w:rsidR="00BD667A" w:rsidRPr="00FE4114">
        <w:t>#</w:t>
      </w:r>
      <w:r>
        <w:t>?</w:t>
      </w:r>
    </w:p>
    <w:p w14:paraId="56560A37" w14:textId="3A05A74F" w:rsidR="00EE187F" w:rsidRDefault="007F7CD8" w:rsidP="007F7CD8">
      <w:pPr>
        <w:pStyle w:val="1"/>
        <w:numPr>
          <w:ilvl w:val="0"/>
          <w:numId w:val="3"/>
        </w:numPr>
      </w:pPr>
      <w:r>
        <w:t>Приложение</w:t>
      </w:r>
    </w:p>
    <w:p w14:paraId="6F4B21F1" w14:textId="77777777" w:rsidR="007F7CD8" w:rsidRDefault="007F7CD8" w:rsidP="00AD2276">
      <w:pPr>
        <w:rPr>
          <w:lang w:val="en-US"/>
        </w:rPr>
      </w:pPr>
    </w:p>
    <w:p w14:paraId="6A4CC125" w14:textId="490C1A0D" w:rsidR="00D61E14" w:rsidRPr="00D61E14" w:rsidRDefault="00D61E14" w:rsidP="00D61E14">
      <w:pPr>
        <w:pStyle w:val="2"/>
        <w:numPr>
          <w:ilvl w:val="1"/>
          <w:numId w:val="3"/>
        </w:numPr>
      </w:pPr>
      <w:r w:rsidRPr="00D61E14">
        <w:t>Общие сведения о работе с файлами</w:t>
      </w:r>
    </w:p>
    <w:p w14:paraId="1D9A99F6" w14:textId="77777777" w:rsidR="00D61E14" w:rsidRPr="00D61E14" w:rsidRDefault="00D61E14" w:rsidP="00D61E14">
      <w:pPr>
        <w:ind w:firstLine="567"/>
      </w:pPr>
      <w:r w:rsidRPr="00D61E14">
        <w:t>Файл — это именованная область хранения данных на внешнем носителе информации. Работа с файлами позволяет программе сохранять данные между запусками, считывать ранее записанную информацию и изменять её.</w:t>
      </w:r>
    </w:p>
    <w:p w14:paraId="4F112CF6" w14:textId="77777777" w:rsidR="00D61E14" w:rsidRPr="00D61E14" w:rsidRDefault="00D61E14" w:rsidP="00D61E14">
      <w:pPr>
        <w:ind w:firstLine="567"/>
      </w:pPr>
      <w:r w:rsidRPr="00D61E14">
        <w:t>В языке C# для работы с файловой системой используется пространство имён System.IO, предоставляющее классы для создания, чтения, записи, копирования и удаления файлов.</w:t>
      </w:r>
    </w:p>
    <w:p w14:paraId="60F6B4DA" w14:textId="77777777" w:rsidR="00D61E14" w:rsidRPr="00D61E14" w:rsidRDefault="00D61E14" w:rsidP="00D61E14">
      <w:pPr>
        <w:ind w:firstLine="567"/>
      </w:pPr>
      <w:r w:rsidRPr="00D61E14">
        <w:t>Для его подключения используется директива:</w:t>
      </w:r>
    </w:p>
    <w:p w14:paraId="73850714" w14:textId="77777777" w:rsidR="00D61E14" w:rsidRPr="00D61E14" w:rsidRDefault="00D61E14" w:rsidP="00D61E14">
      <w:pPr>
        <w:pStyle w:val="ad"/>
      </w:pPr>
      <w:r w:rsidRPr="00D61E14">
        <w:t>using System.IO;</w:t>
      </w:r>
    </w:p>
    <w:p w14:paraId="63925334" w14:textId="02037DE8" w:rsidR="00D61E14" w:rsidRPr="00D61E14" w:rsidRDefault="00D61E14" w:rsidP="00D61E14">
      <w:pPr>
        <w:pStyle w:val="2"/>
        <w:numPr>
          <w:ilvl w:val="1"/>
          <w:numId w:val="3"/>
        </w:numPr>
      </w:pPr>
      <w:r w:rsidRPr="00D61E14">
        <w:t>Пути к файлам</w:t>
      </w:r>
    </w:p>
    <w:p w14:paraId="7F8ECECC" w14:textId="77777777" w:rsidR="00D61E14" w:rsidRPr="00D61E14" w:rsidRDefault="00D61E14" w:rsidP="00D61E14">
      <w:pPr>
        <w:ind w:firstLine="567"/>
      </w:pPr>
      <w:r w:rsidRPr="00D61E14">
        <w:t>Для обращения к файлу необходимо указать его расположение. Путь к файлу может быть абсолютным или относительным.</w:t>
      </w:r>
    </w:p>
    <w:p w14:paraId="24A0714E" w14:textId="77777777" w:rsidR="00D61E14" w:rsidRPr="00D61E14" w:rsidRDefault="00D61E14" w:rsidP="00D61E14">
      <w:pPr>
        <w:ind w:firstLine="567"/>
      </w:pPr>
      <w:r w:rsidRPr="00D61E14">
        <w:t>Абсолютный путь содержит полное расположение файла, начиная с корневого каталога файловой системы.</w:t>
      </w:r>
    </w:p>
    <w:p w14:paraId="3A27874A" w14:textId="77777777" w:rsidR="00D61E14" w:rsidRPr="00D61E14" w:rsidRDefault="00D61E14" w:rsidP="00D61E14">
      <w:pPr>
        <w:ind w:firstLine="567"/>
        <w:rPr>
          <w:lang w:val="en-US"/>
        </w:rPr>
      </w:pPr>
      <w:r w:rsidRPr="00D61E14">
        <w:t>Пример</w:t>
      </w:r>
      <w:r w:rsidRPr="00D61E14">
        <w:rPr>
          <w:lang w:val="en-US"/>
        </w:rPr>
        <w:t>:</w:t>
      </w:r>
    </w:p>
    <w:p w14:paraId="197E0670" w14:textId="77777777" w:rsidR="00D61E14" w:rsidRPr="00D61E14" w:rsidRDefault="00D61E14" w:rsidP="00D61E14">
      <w:pPr>
        <w:pStyle w:val="ad"/>
      </w:pPr>
      <w:r w:rsidRPr="00D61E14">
        <w:t>string path = @"C:\Data\example.txt";</w:t>
      </w:r>
    </w:p>
    <w:p w14:paraId="12C9C763" w14:textId="77777777" w:rsidR="00D61E14" w:rsidRPr="00D61E14" w:rsidRDefault="00D61E14" w:rsidP="00D61E14">
      <w:pPr>
        <w:ind w:firstLine="567"/>
      </w:pPr>
      <w:r w:rsidRPr="00D61E14">
        <w:t>Символ @ перед строковым литералом позволяет записывать обратные косые черты \ без дополнительного экранирования.</w:t>
      </w:r>
    </w:p>
    <w:p w14:paraId="61F2EC7E" w14:textId="77777777" w:rsidR="00D61E14" w:rsidRPr="00D61E14" w:rsidRDefault="00D61E14" w:rsidP="00D61E14">
      <w:pPr>
        <w:ind w:firstLine="567"/>
      </w:pPr>
      <w:r w:rsidRPr="00D61E14">
        <w:t>Относительный путь задаёт расположение файла относительно текущего рабочего каталога программы.</w:t>
      </w:r>
    </w:p>
    <w:p w14:paraId="3F677B36" w14:textId="77777777" w:rsidR="00D61E14" w:rsidRPr="00D61E14" w:rsidRDefault="00D61E14" w:rsidP="00D61E14">
      <w:pPr>
        <w:ind w:firstLine="567"/>
        <w:rPr>
          <w:lang w:val="en-US"/>
        </w:rPr>
      </w:pPr>
      <w:r w:rsidRPr="00D61E14">
        <w:t>Пример</w:t>
      </w:r>
      <w:r w:rsidRPr="00D61E14">
        <w:rPr>
          <w:lang w:val="en-US"/>
        </w:rPr>
        <w:t>:</w:t>
      </w:r>
    </w:p>
    <w:p w14:paraId="7FEE8D7F" w14:textId="77777777" w:rsidR="00D61E14" w:rsidRPr="00D61E14" w:rsidRDefault="00D61E14" w:rsidP="00D61E14">
      <w:pPr>
        <w:pStyle w:val="ad"/>
      </w:pPr>
      <w:r w:rsidRPr="00D61E14">
        <w:t>string path = "example.txt";</w:t>
      </w:r>
    </w:p>
    <w:p w14:paraId="7DB73AE4" w14:textId="77777777" w:rsidR="00D61E14" w:rsidRPr="00D61E14" w:rsidRDefault="00D61E14" w:rsidP="00D61E14">
      <w:pPr>
        <w:ind w:firstLine="567"/>
      </w:pPr>
      <w:r w:rsidRPr="00D61E14">
        <w:t>В этом случае файл будет искаться в текущем рабочем каталоге.</w:t>
      </w:r>
    </w:p>
    <w:p w14:paraId="795B4379" w14:textId="77777777" w:rsidR="00D61E14" w:rsidRPr="00D61E14" w:rsidRDefault="00D61E14" w:rsidP="00D61E14">
      <w:pPr>
        <w:ind w:firstLine="567"/>
      </w:pPr>
      <w:r w:rsidRPr="00D61E14">
        <w:t>Для определения текущего рабочего каталога можно использовать:</w:t>
      </w:r>
    </w:p>
    <w:p w14:paraId="3D386288" w14:textId="77777777" w:rsidR="00D61E14" w:rsidRPr="00D61E14" w:rsidRDefault="00D61E14" w:rsidP="00D61E14">
      <w:pPr>
        <w:pStyle w:val="ad"/>
      </w:pPr>
      <w:r w:rsidRPr="00D61E14">
        <w:t>Console.WriteLine(Directory.GetCurrentDirectory());</w:t>
      </w:r>
    </w:p>
    <w:p w14:paraId="3728D2B3" w14:textId="77777777" w:rsidR="00D61E14" w:rsidRPr="00D61E14" w:rsidRDefault="00D61E14" w:rsidP="00D61E14">
      <w:pPr>
        <w:ind w:firstLine="567"/>
      </w:pPr>
      <w:r w:rsidRPr="00D61E14">
        <w:t>Следует учитывать, что рабочий каталог не всегда совпадает с каталогом, в котором находится исходный код программы, или с каталогом исполняемого файла.</w:t>
      </w:r>
    </w:p>
    <w:p w14:paraId="3427E7F5" w14:textId="77777777" w:rsidR="00D61E14" w:rsidRPr="00D61E14" w:rsidRDefault="00D61E14" w:rsidP="00D61E14">
      <w:pPr>
        <w:ind w:firstLine="567"/>
      </w:pPr>
      <w:r w:rsidRPr="00D61E14">
        <w:lastRenderedPageBreak/>
        <w:t>Для объединения частей пути рекомендуется использовать метод Path.Combine():</w:t>
      </w:r>
    </w:p>
    <w:p w14:paraId="79FA6E0E" w14:textId="77777777" w:rsidR="00D61E14" w:rsidRPr="00D61E14" w:rsidRDefault="00D61E14" w:rsidP="00D61E14">
      <w:pPr>
        <w:pStyle w:val="ad"/>
      </w:pPr>
      <w:r w:rsidRPr="00D61E14">
        <w:t>string folder = "Data";</w:t>
      </w:r>
    </w:p>
    <w:p w14:paraId="175CF6F0" w14:textId="77777777" w:rsidR="00D61E14" w:rsidRPr="00D61E14" w:rsidRDefault="00D61E14" w:rsidP="00D61E14">
      <w:pPr>
        <w:pStyle w:val="ad"/>
      </w:pPr>
      <w:r w:rsidRPr="00D61E14">
        <w:t>string fileName = "notes.txt";</w:t>
      </w:r>
    </w:p>
    <w:p w14:paraId="647A25BC" w14:textId="77777777" w:rsidR="00D61E14" w:rsidRPr="00D61E14" w:rsidRDefault="00D61E14" w:rsidP="00D61E14">
      <w:pPr>
        <w:pStyle w:val="ad"/>
      </w:pPr>
    </w:p>
    <w:p w14:paraId="3D068140" w14:textId="77777777" w:rsidR="00D61E14" w:rsidRPr="00D61E14" w:rsidRDefault="00D61E14" w:rsidP="00D61E14">
      <w:pPr>
        <w:pStyle w:val="ad"/>
      </w:pPr>
      <w:r w:rsidRPr="00D61E14">
        <w:t>string path = Path.Combine(folder, fileName);</w:t>
      </w:r>
    </w:p>
    <w:p w14:paraId="3D9959EE" w14:textId="77777777" w:rsidR="00D61E14" w:rsidRPr="00D61E14" w:rsidRDefault="00D61E14" w:rsidP="00D61E14">
      <w:pPr>
        <w:ind w:firstLine="567"/>
      </w:pPr>
      <w:r w:rsidRPr="00D61E14">
        <w:t>Метод самостоятельно использует разделители каталогов, соответствующие операционной системе.</w:t>
      </w:r>
    </w:p>
    <w:p w14:paraId="3F1BC598" w14:textId="049B8E75" w:rsidR="00D61E14" w:rsidRPr="00D61E14" w:rsidRDefault="00D61E14" w:rsidP="00D61E14">
      <w:pPr>
        <w:pStyle w:val="2"/>
        <w:numPr>
          <w:ilvl w:val="1"/>
          <w:numId w:val="3"/>
        </w:numPr>
      </w:pPr>
      <w:r w:rsidRPr="00D61E14">
        <w:t>Работа с файлами с помощью класса File</w:t>
      </w:r>
    </w:p>
    <w:p w14:paraId="277832A9" w14:textId="77777777" w:rsidR="00D61E14" w:rsidRPr="00D61E14" w:rsidRDefault="00D61E14" w:rsidP="0066773E">
      <w:pPr>
        <w:ind w:firstLine="567"/>
      </w:pPr>
      <w:r w:rsidRPr="00D61E14">
        <w:t>Класс File предоставляет статические методы для выполнения операций над файлами. Его методы вызываются непосредственно через имя класса, поэтому создавать экземпляр File не требуется.</w:t>
      </w:r>
    </w:p>
    <w:p w14:paraId="493C3A16" w14:textId="71269AB3" w:rsidR="00D61E14" w:rsidRPr="00D61E14" w:rsidRDefault="00D61E14" w:rsidP="0066773E">
      <w:pPr>
        <w:pStyle w:val="2"/>
        <w:numPr>
          <w:ilvl w:val="2"/>
          <w:numId w:val="3"/>
        </w:numPr>
      </w:pPr>
      <w:r w:rsidRPr="00D61E14">
        <w:t>Проверка существования файла</w:t>
      </w:r>
    </w:p>
    <w:p w14:paraId="268D3CC7" w14:textId="77777777" w:rsidR="00D61E14" w:rsidRPr="00D61E14" w:rsidRDefault="00D61E14" w:rsidP="0066773E">
      <w:pPr>
        <w:ind w:firstLine="567"/>
      </w:pPr>
      <w:r w:rsidRPr="00D61E14">
        <w:t>Перед чтением файла полезно убедиться в том, что он существует.</w:t>
      </w:r>
    </w:p>
    <w:p w14:paraId="13616F85" w14:textId="77777777" w:rsidR="00D61E14" w:rsidRPr="00D61E14" w:rsidRDefault="00D61E14" w:rsidP="0066773E">
      <w:pPr>
        <w:ind w:firstLine="567"/>
      </w:pPr>
      <w:r w:rsidRPr="00D61E14">
        <w:t>Для этого применяется метод:</w:t>
      </w:r>
    </w:p>
    <w:p w14:paraId="1BFFF0E6" w14:textId="77777777" w:rsidR="00D61E14" w:rsidRPr="00D61E14" w:rsidRDefault="00D61E14" w:rsidP="0066773E">
      <w:pPr>
        <w:pStyle w:val="ad"/>
      </w:pPr>
      <w:r w:rsidRPr="00D61E14">
        <w:t>File.Exists(path);</w:t>
      </w:r>
    </w:p>
    <w:p w14:paraId="44C96825" w14:textId="77777777" w:rsidR="00D61E14" w:rsidRPr="00D61E14" w:rsidRDefault="00D61E14" w:rsidP="0066773E">
      <w:pPr>
        <w:ind w:firstLine="567"/>
      </w:pPr>
      <w:r w:rsidRPr="00D61E14">
        <w:t>Метод возвращает значение типа bool:</w:t>
      </w:r>
    </w:p>
    <w:p w14:paraId="7DAD1CF1" w14:textId="398B58B7" w:rsidR="00D61E14" w:rsidRPr="00D61E14" w:rsidRDefault="00D61E14" w:rsidP="0066773E">
      <w:pPr>
        <w:pStyle w:val="a8"/>
        <w:numPr>
          <w:ilvl w:val="0"/>
          <w:numId w:val="9"/>
        </w:numPr>
        <w:ind w:left="0" w:firstLine="567"/>
      </w:pPr>
      <w:r w:rsidRPr="00D61E14">
        <w:t xml:space="preserve">true </w:t>
      </w:r>
      <w:r w:rsidR="0066773E" w:rsidRPr="0066773E">
        <w:t>–</w:t>
      </w:r>
      <w:r w:rsidRPr="00D61E14">
        <w:t xml:space="preserve"> файл существует;</w:t>
      </w:r>
    </w:p>
    <w:p w14:paraId="753C5105" w14:textId="78BF9693" w:rsidR="00D61E14" w:rsidRPr="00D61E14" w:rsidRDefault="00D61E14" w:rsidP="0066773E">
      <w:pPr>
        <w:pStyle w:val="a8"/>
        <w:numPr>
          <w:ilvl w:val="0"/>
          <w:numId w:val="9"/>
        </w:numPr>
        <w:ind w:left="0" w:firstLine="567"/>
      </w:pPr>
      <w:r w:rsidRPr="00D61E14">
        <w:t xml:space="preserve">false </w:t>
      </w:r>
      <w:r w:rsidR="0066773E">
        <w:t>–</w:t>
      </w:r>
      <w:r w:rsidRPr="00D61E14">
        <w:t xml:space="preserve"> файл не найден либо невозможно подтвердить его существование.</w:t>
      </w:r>
    </w:p>
    <w:p w14:paraId="25FD163E" w14:textId="77777777" w:rsidR="00D61E14" w:rsidRPr="00D61E14" w:rsidRDefault="00D61E14" w:rsidP="0066773E">
      <w:pPr>
        <w:ind w:firstLine="567"/>
        <w:rPr>
          <w:lang w:val="en-US"/>
        </w:rPr>
      </w:pPr>
      <w:r w:rsidRPr="00D61E14">
        <w:t>Пример</w:t>
      </w:r>
      <w:r w:rsidRPr="00D61E14">
        <w:rPr>
          <w:lang w:val="en-US"/>
        </w:rPr>
        <w:t xml:space="preserve"> </w:t>
      </w:r>
      <w:r w:rsidRPr="00D61E14">
        <w:t>проверки</w:t>
      </w:r>
      <w:r w:rsidRPr="00D61E14">
        <w:rPr>
          <w:lang w:val="en-US"/>
        </w:rPr>
        <w:t>:</w:t>
      </w:r>
    </w:p>
    <w:p w14:paraId="794B11E0" w14:textId="77777777" w:rsidR="00D61E14" w:rsidRPr="00D61E14" w:rsidRDefault="00D61E14" w:rsidP="0066773E">
      <w:pPr>
        <w:pStyle w:val="ad"/>
      </w:pPr>
      <w:r w:rsidRPr="00D61E14">
        <w:t>string path = "notes.txt";</w:t>
      </w:r>
    </w:p>
    <w:p w14:paraId="4FF9B7E8" w14:textId="77777777" w:rsidR="00D61E14" w:rsidRPr="00D61E14" w:rsidRDefault="00D61E14" w:rsidP="0066773E">
      <w:pPr>
        <w:pStyle w:val="ad"/>
      </w:pPr>
    </w:p>
    <w:p w14:paraId="3A113119" w14:textId="77777777" w:rsidR="00D61E14" w:rsidRPr="00D61E14" w:rsidRDefault="00D61E14" w:rsidP="0066773E">
      <w:pPr>
        <w:pStyle w:val="ad"/>
      </w:pPr>
      <w:r w:rsidRPr="00D61E14">
        <w:t>if (File.Exists(path))</w:t>
      </w:r>
    </w:p>
    <w:p w14:paraId="4095628D" w14:textId="77777777" w:rsidR="00D61E14" w:rsidRPr="00D61E14" w:rsidRDefault="00D61E14" w:rsidP="0066773E">
      <w:pPr>
        <w:pStyle w:val="ad"/>
      </w:pPr>
      <w:r w:rsidRPr="00D61E14">
        <w:t>{</w:t>
      </w:r>
    </w:p>
    <w:p w14:paraId="3DF2863A" w14:textId="77777777" w:rsidR="00D61E14" w:rsidRPr="00D61E14" w:rsidRDefault="00D61E14" w:rsidP="0066773E">
      <w:pPr>
        <w:pStyle w:val="ad"/>
      </w:pPr>
      <w:r w:rsidRPr="00D61E14">
        <w:t xml:space="preserve">    Console.WriteLine("</w:t>
      </w:r>
      <w:r w:rsidRPr="00D61E14">
        <w:rPr>
          <w:lang w:val="ru-RU"/>
        </w:rPr>
        <w:t>Файл</w:t>
      </w:r>
      <w:r w:rsidRPr="00D61E14">
        <w:t xml:space="preserve"> </w:t>
      </w:r>
      <w:r w:rsidRPr="00D61E14">
        <w:rPr>
          <w:lang w:val="ru-RU"/>
        </w:rPr>
        <w:t>найден</w:t>
      </w:r>
      <w:r w:rsidRPr="00D61E14">
        <w:t>");</w:t>
      </w:r>
    </w:p>
    <w:p w14:paraId="1C143218" w14:textId="77777777" w:rsidR="00D61E14" w:rsidRPr="00D61E14" w:rsidRDefault="00D61E14" w:rsidP="0066773E">
      <w:pPr>
        <w:pStyle w:val="ad"/>
      </w:pPr>
      <w:r w:rsidRPr="00D61E14">
        <w:t>}</w:t>
      </w:r>
    </w:p>
    <w:p w14:paraId="4DD28016" w14:textId="77777777" w:rsidR="00D61E14" w:rsidRPr="00D61E14" w:rsidRDefault="00D61E14" w:rsidP="0066773E">
      <w:pPr>
        <w:pStyle w:val="ad"/>
      </w:pPr>
      <w:r w:rsidRPr="00D61E14">
        <w:t>else</w:t>
      </w:r>
    </w:p>
    <w:p w14:paraId="1F889CC4" w14:textId="77777777" w:rsidR="00D61E14" w:rsidRPr="00D61E14" w:rsidRDefault="00D61E14" w:rsidP="0066773E">
      <w:pPr>
        <w:pStyle w:val="ad"/>
      </w:pPr>
      <w:r w:rsidRPr="00D61E14">
        <w:t>{</w:t>
      </w:r>
    </w:p>
    <w:p w14:paraId="56F2DDB3" w14:textId="77777777" w:rsidR="00D61E14" w:rsidRPr="00D61E14" w:rsidRDefault="00D61E14" w:rsidP="0066773E">
      <w:pPr>
        <w:pStyle w:val="ad"/>
      </w:pPr>
      <w:r w:rsidRPr="00D61E14">
        <w:t xml:space="preserve">    Console.WriteLine("</w:t>
      </w:r>
      <w:r w:rsidRPr="00D61E14">
        <w:rPr>
          <w:lang w:val="ru-RU"/>
        </w:rPr>
        <w:t>Файл</w:t>
      </w:r>
      <w:r w:rsidRPr="00D61E14">
        <w:t xml:space="preserve"> </w:t>
      </w:r>
      <w:r w:rsidRPr="00D61E14">
        <w:rPr>
          <w:lang w:val="ru-RU"/>
        </w:rPr>
        <w:t>не</w:t>
      </w:r>
      <w:r w:rsidRPr="00D61E14">
        <w:t xml:space="preserve"> </w:t>
      </w:r>
      <w:r w:rsidRPr="00D61E14">
        <w:rPr>
          <w:lang w:val="ru-RU"/>
        </w:rPr>
        <w:t>найден</w:t>
      </w:r>
      <w:r w:rsidRPr="00D61E14">
        <w:t>");</w:t>
      </w:r>
    </w:p>
    <w:p w14:paraId="3E2FF558" w14:textId="77777777" w:rsidR="00D61E14" w:rsidRPr="00D61E14" w:rsidRDefault="00D61E14" w:rsidP="0066773E">
      <w:pPr>
        <w:pStyle w:val="ad"/>
        <w:rPr>
          <w:lang w:val="ru-RU"/>
        </w:rPr>
      </w:pPr>
      <w:r w:rsidRPr="00D61E14">
        <w:rPr>
          <w:lang w:val="ru-RU"/>
        </w:rPr>
        <w:t>}</w:t>
      </w:r>
    </w:p>
    <w:p w14:paraId="54B698F1" w14:textId="76F2D3FB" w:rsidR="00D61E14" w:rsidRPr="00D61E14" w:rsidRDefault="00D61E14" w:rsidP="0066773E">
      <w:pPr>
        <w:pStyle w:val="2"/>
        <w:numPr>
          <w:ilvl w:val="2"/>
          <w:numId w:val="3"/>
        </w:numPr>
      </w:pPr>
      <w:r w:rsidRPr="00D61E14">
        <w:t>Чтение содержимого файла</w:t>
      </w:r>
    </w:p>
    <w:p w14:paraId="7C164783" w14:textId="77777777" w:rsidR="00D61E14" w:rsidRPr="00D61E14" w:rsidRDefault="00D61E14" w:rsidP="002D1B3F">
      <w:pPr>
        <w:ind w:firstLine="567"/>
      </w:pPr>
      <w:r w:rsidRPr="00D61E14">
        <w:t>Класс File предоставляет несколько способов чтения текстовых данных.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6282"/>
      </w:tblGrid>
      <w:tr w:rsidR="00D61E14" w:rsidRPr="00D61E14" w14:paraId="7D0B29EA" w14:textId="77777777" w:rsidTr="002D1B3F">
        <w:tc>
          <w:tcPr>
            <w:tcW w:w="0" w:type="auto"/>
            <w:vAlign w:val="center"/>
            <w:hideMark/>
          </w:tcPr>
          <w:p w14:paraId="7DC2775B" w14:textId="77777777" w:rsidR="00D61E14" w:rsidRPr="00D61E14" w:rsidRDefault="00D61E14" w:rsidP="00D61E14">
            <w:pPr>
              <w:rPr>
                <w:b/>
                <w:bCs/>
              </w:rPr>
            </w:pPr>
            <w:r w:rsidRPr="00D61E14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2869C72F" w14:textId="77777777" w:rsidR="00D61E14" w:rsidRPr="00D61E14" w:rsidRDefault="00D61E14" w:rsidP="00D61E14">
            <w:pPr>
              <w:rPr>
                <w:b/>
                <w:bCs/>
              </w:rPr>
            </w:pPr>
            <w:r w:rsidRPr="00D61E14">
              <w:rPr>
                <w:b/>
                <w:bCs/>
              </w:rPr>
              <w:t>Назначение</w:t>
            </w:r>
          </w:p>
        </w:tc>
      </w:tr>
      <w:tr w:rsidR="00D61E14" w:rsidRPr="00D61E14" w14:paraId="72DEAAB0" w14:textId="77777777" w:rsidTr="002D1B3F">
        <w:tc>
          <w:tcPr>
            <w:tcW w:w="0" w:type="auto"/>
            <w:vAlign w:val="center"/>
            <w:hideMark/>
          </w:tcPr>
          <w:p w14:paraId="30540007" w14:textId="77777777" w:rsidR="00D61E14" w:rsidRPr="00D61E14" w:rsidRDefault="00D61E14" w:rsidP="00D61E14">
            <w:r w:rsidRPr="00D61E14">
              <w:t>File.ReadAllText(path)</w:t>
            </w:r>
          </w:p>
        </w:tc>
        <w:tc>
          <w:tcPr>
            <w:tcW w:w="0" w:type="auto"/>
            <w:vAlign w:val="center"/>
            <w:hideMark/>
          </w:tcPr>
          <w:p w14:paraId="2191D680" w14:textId="77777777" w:rsidR="00D61E14" w:rsidRPr="00D61E14" w:rsidRDefault="00D61E14" w:rsidP="00D61E14">
            <w:r w:rsidRPr="00D61E14">
              <w:t>Считывает весь текст файла в одну строку</w:t>
            </w:r>
          </w:p>
        </w:tc>
      </w:tr>
      <w:tr w:rsidR="00D61E14" w:rsidRPr="00D61E14" w14:paraId="6C335859" w14:textId="77777777" w:rsidTr="002D1B3F">
        <w:tc>
          <w:tcPr>
            <w:tcW w:w="0" w:type="auto"/>
            <w:vAlign w:val="center"/>
            <w:hideMark/>
          </w:tcPr>
          <w:p w14:paraId="634718FF" w14:textId="77777777" w:rsidR="00D61E14" w:rsidRPr="00D61E14" w:rsidRDefault="00D61E14" w:rsidP="00D61E14">
            <w:r w:rsidRPr="00D61E14">
              <w:t>File.ReadAllLines(path)</w:t>
            </w:r>
          </w:p>
        </w:tc>
        <w:tc>
          <w:tcPr>
            <w:tcW w:w="0" w:type="auto"/>
            <w:vAlign w:val="center"/>
            <w:hideMark/>
          </w:tcPr>
          <w:p w14:paraId="3996E09A" w14:textId="77777777" w:rsidR="00D61E14" w:rsidRPr="00D61E14" w:rsidRDefault="00D61E14" w:rsidP="00D61E14">
            <w:r w:rsidRPr="00D61E14">
              <w:t>Считывает все строки файла в массив строк</w:t>
            </w:r>
          </w:p>
        </w:tc>
      </w:tr>
      <w:tr w:rsidR="00D61E14" w:rsidRPr="00D61E14" w14:paraId="61A8D4FC" w14:textId="77777777" w:rsidTr="002D1B3F">
        <w:tc>
          <w:tcPr>
            <w:tcW w:w="0" w:type="auto"/>
            <w:vAlign w:val="center"/>
            <w:hideMark/>
          </w:tcPr>
          <w:p w14:paraId="08D13776" w14:textId="77777777" w:rsidR="00D61E14" w:rsidRPr="00D61E14" w:rsidRDefault="00D61E14" w:rsidP="00D61E14">
            <w:r w:rsidRPr="00D61E14">
              <w:t>File.ReadLines(path)</w:t>
            </w:r>
          </w:p>
        </w:tc>
        <w:tc>
          <w:tcPr>
            <w:tcW w:w="0" w:type="auto"/>
            <w:vAlign w:val="center"/>
            <w:hideMark/>
          </w:tcPr>
          <w:p w14:paraId="5D495759" w14:textId="77777777" w:rsidR="00D61E14" w:rsidRPr="00D61E14" w:rsidRDefault="00D61E14" w:rsidP="00D61E14">
            <w:r w:rsidRPr="00D61E14">
              <w:t>Позволяет последовательно перебрать строки файла</w:t>
            </w:r>
          </w:p>
        </w:tc>
      </w:tr>
    </w:tbl>
    <w:p w14:paraId="24FFB7B7" w14:textId="77777777" w:rsidR="00D61E14" w:rsidRPr="00D61E14" w:rsidRDefault="00D61E14" w:rsidP="002D1B3F">
      <w:pPr>
        <w:ind w:firstLine="567"/>
      </w:pPr>
      <w:r w:rsidRPr="00D61E14">
        <w:t>Пример получения всего содержимого:</w:t>
      </w:r>
    </w:p>
    <w:p w14:paraId="0137BE1A" w14:textId="77777777" w:rsidR="00D61E14" w:rsidRPr="00D61E14" w:rsidRDefault="00D61E14" w:rsidP="002D1B3F">
      <w:pPr>
        <w:pStyle w:val="ad"/>
      </w:pPr>
      <w:r w:rsidRPr="00D61E14">
        <w:t>string text = File.ReadAllText("notes.txt");</w:t>
      </w:r>
    </w:p>
    <w:p w14:paraId="52849E05" w14:textId="77777777" w:rsidR="00D61E14" w:rsidRPr="00D61E14" w:rsidRDefault="00D61E14" w:rsidP="002D1B3F">
      <w:pPr>
        <w:ind w:firstLine="567"/>
      </w:pPr>
      <w:r w:rsidRPr="00D61E14">
        <w:t>При таком подходе всё содержимое файла загружается в память.</w:t>
      </w:r>
    </w:p>
    <w:p w14:paraId="44AF16F6" w14:textId="77777777" w:rsidR="00D61E14" w:rsidRPr="00D61E14" w:rsidRDefault="00D61E14" w:rsidP="002D1B3F">
      <w:pPr>
        <w:ind w:firstLine="567"/>
      </w:pPr>
      <w:r w:rsidRPr="00D61E14">
        <w:t>Для получения массива строк используется:</w:t>
      </w:r>
    </w:p>
    <w:p w14:paraId="0C10A4F3" w14:textId="77777777" w:rsidR="00D61E14" w:rsidRPr="00D61E14" w:rsidRDefault="00D61E14" w:rsidP="002D1B3F">
      <w:pPr>
        <w:pStyle w:val="ad"/>
      </w:pPr>
      <w:r w:rsidRPr="00D61E14">
        <w:t>string[] lines = File.ReadAllLines("notes.txt");</w:t>
      </w:r>
    </w:p>
    <w:p w14:paraId="7594BFFD" w14:textId="77777777" w:rsidR="00D61E14" w:rsidRPr="00D61E14" w:rsidRDefault="00D61E14" w:rsidP="002D1B3F">
      <w:pPr>
        <w:ind w:firstLine="709"/>
      </w:pPr>
      <w:r w:rsidRPr="00D61E14">
        <w:t>При обработке больших файлов более удобным может оказаться File.ReadLines(), позволяющий перебирать строки без предварительной загрузки всего файла:</w:t>
      </w:r>
    </w:p>
    <w:p w14:paraId="66963236" w14:textId="77777777" w:rsidR="00D61E14" w:rsidRPr="00D61E14" w:rsidRDefault="00D61E14" w:rsidP="002D1B3F">
      <w:pPr>
        <w:pStyle w:val="ad"/>
      </w:pPr>
      <w:r w:rsidRPr="00D61E14">
        <w:lastRenderedPageBreak/>
        <w:t>foreach (string line in File.ReadLines("notes.txt"))</w:t>
      </w:r>
    </w:p>
    <w:p w14:paraId="2B1131A3" w14:textId="77777777" w:rsidR="00D61E14" w:rsidRPr="00D61E14" w:rsidRDefault="00D61E14" w:rsidP="002D1B3F">
      <w:pPr>
        <w:pStyle w:val="ad"/>
        <w:rPr>
          <w:lang w:val="ru-RU"/>
        </w:rPr>
      </w:pPr>
      <w:r w:rsidRPr="00D61E14">
        <w:rPr>
          <w:lang w:val="ru-RU"/>
        </w:rPr>
        <w:t>{</w:t>
      </w:r>
    </w:p>
    <w:p w14:paraId="4DAA02E5" w14:textId="77777777" w:rsidR="00D61E14" w:rsidRPr="00D61E14" w:rsidRDefault="00D61E14" w:rsidP="002D1B3F">
      <w:pPr>
        <w:pStyle w:val="ad"/>
        <w:rPr>
          <w:lang w:val="ru-RU"/>
        </w:rPr>
      </w:pPr>
      <w:r w:rsidRPr="00D61E14">
        <w:rPr>
          <w:lang w:val="ru-RU"/>
        </w:rPr>
        <w:t xml:space="preserve">    // Обработка очередной строки</w:t>
      </w:r>
    </w:p>
    <w:p w14:paraId="0E3DEC60" w14:textId="77777777" w:rsidR="00D61E14" w:rsidRPr="00D61E14" w:rsidRDefault="00D61E14" w:rsidP="002D1B3F">
      <w:pPr>
        <w:pStyle w:val="ad"/>
        <w:rPr>
          <w:lang w:val="ru-RU"/>
        </w:rPr>
      </w:pPr>
      <w:r w:rsidRPr="00D61E14">
        <w:rPr>
          <w:lang w:val="ru-RU"/>
        </w:rPr>
        <w:t>}</w:t>
      </w:r>
    </w:p>
    <w:p w14:paraId="78A1E8E7" w14:textId="56E2EC6C" w:rsidR="00D61E14" w:rsidRPr="00D61E14" w:rsidRDefault="00D61E14" w:rsidP="002D1B3F">
      <w:pPr>
        <w:pStyle w:val="2"/>
        <w:numPr>
          <w:ilvl w:val="2"/>
          <w:numId w:val="3"/>
        </w:numPr>
      </w:pPr>
      <w:r w:rsidRPr="00D61E14">
        <w:t>Запись данных в файл</w:t>
      </w:r>
    </w:p>
    <w:p w14:paraId="7670D170" w14:textId="77777777" w:rsidR="00D61E14" w:rsidRPr="00D61E14" w:rsidRDefault="00D61E14" w:rsidP="002D1B3F">
      <w:pPr>
        <w:ind w:firstLine="567"/>
      </w:pPr>
      <w:r w:rsidRPr="00D61E14">
        <w:t>Для записи текстовых данных используются следующие методы: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9"/>
        <w:gridCol w:w="5626"/>
      </w:tblGrid>
      <w:tr w:rsidR="00D61E14" w:rsidRPr="00D61E14" w14:paraId="59B9C401" w14:textId="77777777" w:rsidTr="002D1B3F">
        <w:tc>
          <w:tcPr>
            <w:tcW w:w="0" w:type="auto"/>
            <w:vAlign w:val="center"/>
            <w:hideMark/>
          </w:tcPr>
          <w:p w14:paraId="611FA8B3" w14:textId="77777777" w:rsidR="00D61E14" w:rsidRPr="00D61E14" w:rsidRDefault="00D61E14" w:rsidP="00D61E14">
            <w:pPr>
              <w:rPr>
                <w:b/>
                <w:bCs/>
              </w:rPr>
            </w:pPr>
            <w:r w:rsidRPr="00D61E14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697D457" w14:textId="77777777" w:rsidR="00D61E14" w:rsidRPr="00D61E14" w:rsidRDefault="00D61E14" w:rsidP="00D61E14">
            <w:pPr>
              <w:rPr>
                <w:b/>
                <w:bCs/>
              </w:rPr>
            </w:pPr>
            <w:r w:rsidRPr="00D61E14">
              <w:rPr>
                <w:b/>
                <w:bCs/>
              </w:rPr>
              <w:t>Назначение</w:t>
            </w:r>
          </w:p>
        </w:tc>
      </w:tr>
      <w:tr w:rsidR="00D61E14" w:rsidRPr="00D61E14" w14:paraId="5695A0EB" w14:textId="77777777" w:rsidTr="002D1B3F">
        <w:tc>
          <w:tcPr>
            <w:tcW w:w="0" w:type="auto"/>
            <w:vAlign w:val="center"/>
            <w:hideMark/>
          </w:tcPr>
          <w:p w14:paraId="46A12F42" w14:textId="77777777" w:rsidR="00D61E14" w:rsidRPr="00D61E14" w:rsidRDefault="00D61E14" w:rsidP="00D61E14">
            <w:r w:rsidRPr="00D61E14">
              <w:t>File.WriteAllText(path, text)</w:t>
            </w:r>
          </w:p>
        </w:tc>
        <w:tc>
          <w:tcPr>
            <w:tcW w:w="0" w:type="auto"/>
            <w:vAlign w:val="center"/>
            <w:hideMark/>
          </w:tcPr>
          <w:p w14:paraId="309EC919" w14:textId="77777777" w:rsidR="00D61E14" w:rsidRPr="00D61E14" w:rsidRDefault="00D61E14" w:rsidP="00D61E14">
            <w:r w:rsidRPr="00D61E14">
              <w:t>Записывает текст, заменяя прежнее содержимое</w:t>
            </w:r>
          </w:p>
        </w:tc>
      </w:tr>
      <w:tr w:rsidR="00D61E14" w:rsidRPr="00D61E14" w14:paraId="27EA3952" w14:textId="77777777" w:rsidTr="002D1B3F">
        <w:tc>
          <w:tcPr>
            <w:tcW w:w="0" w:type="auto"/>
            <w:vAlign w:val="center"/>
            <w:hideMark/>
          </w:tcPr>
          <w:p w14:paraId="454B333C" w14:textId="77777777" w:rsidR="00D61E14" w:rsidRPr="00D61E14" w:rsidRDefault="00D61E14" w:rsidP="00D61E14">
            <w:r w:rsidRPr="00D61E14">
              <w:t>File.WriteAllLines(path, lines)</w:t>
            </w:r>
          </w:p>
        </w:tc>
        <w:tc>
          <w:tcPr>
            <w:tcW w:w="0" w:type="auto"/>
            <w:vAlign w:val="center"/>
            <w:hideMark/>
          </w:tcPr>
          <w:p w14:paraId="70F952CB" w14:textId="77777777" w:rsidR="00D61E14" w:rsidRPr="00D61E14" w:rsidRDefault="00D61E14" w:rsidP="00D61E14">
            <w:r w:rsidRPr="00D61E14">
              <w:t>Записывает коллекцию строк</w:t>
            </w:r>
          </w:p>
        </w:tc>
      </w:tr>
      <w:tr w:rsidR="00D61E14" w:rsidRPr="00D61E14" w14:paraId="07993A79" w14:textId="77777777" w:rsidTr="002D1B3F">
        <w:tc>
          <w:tcPr>
            <w:tcW w:w="0" w:type="auto"/>
            <w:vAlign w:val="center"/>
            <w:hideMark/>
          </w:tcPr>
          <w:p w14:paraId="5FA5D721" w14:textId="77777777" w:rsidR="00D61E14" w:rsidRPr="00D61E14" w:rsidRDefault="00D61E14" w:rsidP="00D61E14">
            <w:r w:rsidRPr="00D61E14">
              <w:t>File.AppendAllText(path, text)</w:t>
            </w:r>
          </w:p>
        </w:tc>
        <w:tc>
          <w:tcPr>
            <w:tcW w:w="0" w:type="auto"/>
            <w:vAlign w:val="center"/>
            <w:hideMark/>
          </w:tcPr>
          <w:p w14:paraId="783AECBE" w14:textId="77777777" w:rsidR="00D61E14" w:rsidRPr="00D61E14" w:rsidRDefault="00D61E14" w:rsidP="00D61E14">
            <w:r w:rsidRPr="00D61E14">
              <w:t>Добавляет текст в конец файла</w:t>
            </w:r>
          </w:p>
        </w:tc>
      </w:tr>
      <w:tr w:rsidR="00D61E14" w:rsidRPr="00D61E14" w14:paraId="19B2EDD2" w14:textId="77777777" w:rsidTr="002D1B3F">
        <w:tc>
          <w:tcPr>
            <w:tcW w:w="0" w:type="auto"/>
            <w:vAlign w:val="center"/>
            <w:hideMark/>
          </w:tcPr>
          <w:p w14:paraId="1C64FAC4" w14:textId="77777777" w:rsidR="00D61E14" w:rsidRPr="00D61E14" w:rsidRDefault="00D61E14" w:rsidP="00D61E14">
            <w:r w:rsidRPr="00D61E14">
              <w:t>File.AppendAllLines(path, lines)</w:t>
            </w:r>
          </w:p>
        </w:tc>
        <w:tc>
          <w:tcPr>
            <w:tcW w:w="0" w:type="auto"/>
            <w:vAlign w:val="center"/>
            <w:hideMark/>
          </w:tcPr>
          <w:p w14:paraId="68F4FDA1" w14:textId="77777777" w:rsidR="00D61E14" w:rsidRPr="00D61E14" w:rsidRDefault="00D61E14" w:rsidP="00D61E14">
            <w:r w:rsidRPr="00D61E14">
              <w:t>Добавляет коллекцию строк в конец файла</w:t>
            </w:r>
          </w:p>
        </w:tc>
      </w:tr>
    </w:tbl>
    <w:p w14:paraId="005A4D16" w14:textId="77777777" w:rsidR="00D61E14" w:rsidRPr="00D61E14" w:rsidRDefault="00D61E14" w:rsidP="002D1B3F">
      <w:pPr>
        <w:ind w:firstLine="567"/>
      </w:pPr>
      <w:r w:rsidRPr="00D61E14">
        <w:t>Пример записи:</w:t>
      </w:r>
    </w:p>
    <w:p w14:paraId="234BF686" w14:textId="77777777" w:rsidR="00D61E14" w:rsidRPr="00D61E14" w:rsidRDefault="00D61E14" w:rsidP="002D1B3F">
      <w:pPr>
        <w:pStyle w:val="ad"/>
      </w:pPr>
      <w:r w:rsidRPr="00D61E14">
        <w:t>File.WriteAllText("message.txt", "Пример текста");</w:t>
      </w:r>
    </w:p>
    <w:p w14:paraId="343D28A1" w14:textId="77777777" w:rsidR="00D61E14" w:rsidRPr="00D61E14" w:rsidRDefault="00D61E14" w:rsidP="002D1B3F">
      <w:pPr>
        <w:ind w:firstLine="567"/>
      </w:pPr>
      <w:r w:rsidRPr="00D61E14">
        <w:t>Если файл уже существует, метод WriteAllText() заменяет его содержимое. Если файла нет, он будет создан при наличии необходимых прав.</w:t>
      </w:r>
    </w:p>
    <w:p w14:paraId="294C8853" w14:textId="77777777" w:rsidR="00D61E14" w:rsidRPr="00D61E14" w:rsidRDefault="00D61E14" w:rsidP="002D1B3F">
      <w:pPr>
        <w:ind w:firstLine="567"/>
      </w:pPr>
      <w:r w:rsidRPr="00D61E14">
        <w:t>Для добавления новых данных без удаления ранее записанной информации применяется:</w:t>
      </w:r>
    </w:p>
    <w:p w14:paraId="781697D7" w14:textId="77777777" w:rsidR="00D61E14" w:rsidRPr="00D61E14" w:rsidRDefault="00D61E14" w:rsidP="002D1B3F">
      <w:pPr>
        <w:pStyle w:val="ad"/>
      </w:pPr>
      <w:r w:rsidRPr="00D61E14">
        <w:t>File.AppendAllText("message.txt", "</w:t>
      </w:r>
      <w:r w:rsidRPr="00D61E14">
        <w:rPr>
          <w:lang w:val="ru-RU"/>
        </w:rPr>
        <w:t>Новые</w:t>
      </w:r>
      <w:r w:rsidRPr="00D61E14">
        <w:t xml:space="preserve"> </w:t>
      </w:r>
      <w:r w:rsidRPr="00D61E14">
        <w:rPr>
          <w:lang w:val="ru-RU"/>
        </w:rPr>
        <w:t>данные</w:t>
      </w:r>
      <w:r w:rsidRPr="00D61E14">
        <w:t>");</w:t>
      </w:r>
    </w:p>
    <w:p w14:paraId="15CBFC15" w14:textId="77777777" w:rsidR="00D61E14" w:rsidRPr="00D61E14" w:rsidRDefault="00D61E14" w:rsidP="002D1B3F">
      <w:pPr>
        <w:ind w:firstLine="567"/>
      </w:pPr>
      <w:r w:rsidRPr="00D61E14">
        <w:t>Обратите внимание: метод AppendAllText() не добавляет символ перевода строки автоматически. Если требуется начать запись с новой строки, необходимо самостоятельно предусмотреть разделитель, например Environment.NewLine.</w:t>
      </w:r>
    </w:p>
    <w:p w14:paraId="53FF4277" w14:textId="5CE0186E" w:rsidR="00D61E14" w:rsidRPr="00D61E14" w:rsidRDefault="00D61E14" w:rsidP="002D1B3F">
      <w:pPr>
        <w:pStyle w:val="2"/>
        <w:numPr>
          <w:ilvl w:val="1"/>
          <w:numId w:val="3"/>
        </w:numPr>
      </w:pPr>
      <w:r w:rsidRPr="00D61E14">
        <w:t>Работа с потоками StreamReader и StreamWriter</w:t>
      </w:r>
    </w:p>
    <w:p w14:paraId="02A5AEC5" w14:textId="77777777" w:rsidR="00D61E14" w:rsidRPr="00D61E14" w:rsidRDefault="00D61E14" w:rsidP="002D1B3F">
      <w:pPr>
        <w:ind w:firstLine="567"/>
      </w:pPr>
      <w:r w:rsidRPr="00D61E14">
        <w:t>Поток представляет собой абстракцию последовательного чтения или записи данных.</w:t>
      </w:r>
    </w:p>
    <w:p w14:paraId="292E7663" w14:textId="77777777" w:rsidR="00D61E14" w:rsidRPr="00D61E14" w:rsidRDefault="00D61E14" w:rsidP="002D1B3F">
      <w:pPr>
        <w:ind w:firstLine="567"/>
      </w:pPr>
      <w:r w:rsidRPr="00D61E14">
        <w:t>Классы StreamReader и StreamWriter предназначены для работы с текстовыми данными и обеспечивают доступ к содержимому файла через объект потока.</w:t>
      </w:r>
    </w:p>
    <w:p w14:paraId="76807DFE" w14:textId="66589C19" w:rsidR="00D61E14" w:rsidRPr="00D61E14" w:rsidRDefault="00D61E14" w:rsidP="002D1B3F">
      <w:pPr>
        <w:pStyle w:val="2"/>
        <w:numPr>
          <w:ilvl w:val="2"/>
          <w:numId w:val="3"/>
        </w:numPr>
      </w:pPr>
      <w:r w:rsidRPr="00D61E14">
        <w:t>Чтение с помощью StreamReader</w:t>
      </w:r>
    </w:p>
    <w:p w14:paraId="3A6E7BCD" w14:textId="77777777" w:rsidR="00D61E14" w:rsidRPr="00D61E14" w:rsidRDefault="00D61E14" w:rsidP="002D1B3F">
      <w:pPr>
        <w:ind w:firstLine="567"/>
      </w:pPr>
      <w:r w:rsidRPr="00D61E14">
        <w:t>Для открытия файла на чтение можно создать объект класса StreamReader:</w:t>
      </w:r>
    </w:p>
    <w:p w14:paraId="3B902B22" w14:textId="77777777" w:rsidR="00D61E14" w:rsidRPr="00D61E14" w:rsidRDefault="00D61E14" w:rsidP="002D1B3F">
      <w:pPr>
        <w:pStyle w:val="ad"/>
      </w:pPr>
      <w:r w:rsidRPr="00D61E14">
        <w:t>StreamReader reader = new StreamReader("notes.txt");</w:t>
      </w:r>
    </w:p>
    <w:p w14:paraId="24D39204" w14:textId="77777777" w:rsidR="00D61E14" w:rsidRPr="00D61E14" w:rsidRDefault="00D61E14" w:rsidP="002D1B3F">
      <w:pPr>
        <w:ind w:firstLine="567"/>
      </w:pPr>
      <w:r w:rsidRPr="00D61E14">
        <w:t>После открытия файла становятся доступны методы чтения.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6924"/>
      </w:tblGrid>
      <w:tr w:rsidR="00D61E14" w:rsidRPr="00D61E14" w14:paraId="7001CFD5" w14:textId="77777777" w:rsidTr="002D1B3F">
        <w:tc>
          <w:tcPr>
            <w:tcW w:w="0" w:type="auto"/>
            <w:vAlign w:val="center"/>
            <w:hideMark/>
          </w:tcPr>
          <w:p w14:paraId="77B84624" w14:textId="77777777" w:rsidR="00D61E14" w:rsidRPr="00D61E14" w:rsidRDefault="00D61E14" w:rsidP="00D61E14">
            <w:pPr>
              <w:rPr>
                <w:b/>
                <w:bCs/>
              </w:rPr>
            </w:pPr>
            <w:r w:rsidRPr="00D61E14">
              <w:rPr>
                <w:b/>
                <w:bCs/>
              </w:rPr>
              <w:t>Метод или свойство</w:t>
            </w:r>
          </w:p>
        </w:tc>
        <w:tc>
          <w:tcPr>
            <w:tcW w:w="6924" w:type="dxa"/>
            <w:vAlign w:val="center"/>
            <w:hideMark/>
          </w:tcPr>
          <w:p w14:paraId="7367CBC9" w14:textId="77777777" w:rsidR="00D61E14" w:rsidRPr="00D61E14" w:rsidRDefault="00D61E14" w:rsidP="00D61E14">
            <w:pPr>
              <w:rPr>
                <w:b/>
                <w:bCs/>
              </w:rPr>
            </w:pPr>
            <w:r w:rsidRPr="00D61E14">
              <w:rPr>
                <w:b/>
                <w:bCs/>
              </w:rPr>
              <w:t>Назначение</w:t>
            </w:r>
          </w:p>
        </w:tc>
      </w:tr>
      <w:tr w:rsidR="00D61E14" w:rsidRPr="00D61E14" w14:paraId="45DB3D8B" w14:textId="77777777" w:rsidTr="002D1B3F">
        <w:tc>
          <w:tcPr>
            <w:tcW w:w="0" w:type="auto"/>
            <w:vAlign w:val="center"/>
            <w:hideMark/>
          </w:tcPr>
          <w:p w14:paraId="108F1B4A" w14:textId="77777777" w:rsidR="00D61E14" w:rsidRPr="00D61E14" w:rsidRDefault="00D61E14" w:rsidP="00D61E14">
            <w:r w:rsidRPr="00D61E14">
              <w:t>Read()</w:t>
            </w:r>
          </w:p>
        </w:tc>
        <w:tc>
          <w:tcPr>
            <w:tcW w:w="6924" w:type="dxa"/>
            <w:vAlign w:val="center"/>
            <w:hideMark/>
          </w:tcPr>
          <w:p w14:paraId="5D169191" w14:textId="77777777" w:rsidR="00D61E14" w:rsidRPr="00D61E14" w:rsidRDefault="00D61E14" w:rsidP="00D61E14">
            <w:r w:rsidRPr="00D61E14">
              <w:t>Считывает следующий символ</w:t>
            </w:r>
          </w:p>
        </w:tc>
      </w:tr>
      <w:tr w:rsidR="00D61E14" w:rsidRPr="00D61E14" w14:paraId="7FA4086E" w14:textId="77777777" w:rsidTr="002D1B3F">
        <w:tc>
          <w:tcPr>
            <w:tcW w:w="0" w:type="auto"/>
            <w:vAlign w:val="center"/>
            <w:hideMark/>
          </w:tcPr>
          <w:p w14:paraId="06D4DD7C" w14:textId="77777777" w:rsidR="00D61E14" w:rsidRPr="00D61E14" w:rsidRDefault="00D61E14" w:rsidP="00D61E14">
            <w:r w:rsidRPr="00D61E14">
              <w:t>ReadLine()</w:t>
            </w:r>
          </w:p>
        </w:tc>
        <w:tc>
          <w:tcPr>
            <w:tcW w:w="6924" w:type="dxa"/>
            <w:vAlign w:val="center"/>
            <w:hideMark/>
          </w:tcPr>
          <w:p w14:paraId="2F418550" w14:textId="77777777" w:rsidR="00D61E14" w:rsidRPr="00D61E14" w:rsidRDefault="00D61E14" w:rsidP="00D61E14">
            <w:r w:rsidRPr="00D61E14">
              <w:t>Считывает одну строку</w:t>
            </w:r>
          </w:p>
        </w:tc>
      </w:tr>
      <w:tr w:rsidR="00D61E14" w:rsidRPr="00D61E14" w14:paraId="61C5A5B1" w14:textId="77777777" w:rsidTr="002D1B3F">
        <w:tc>
          <w:tcPr>
            <w:tcW w:w="0" w:type="auto"/>
            <w:vAlign w:val="center"/>
            <w:hideMark/>
          </w:tcPr>
          <w:p w14:paraId="52E450E8" w14:textId="77777777" w:rsidR="00D61E14" w:rsidRPr="00D61E14" w:rsidRDefault="00D61E14" w:rsidP="00D61E14">
            <w:r w:rsidRPr="00D61E14">
              <w:t>ReadToEnd()</w:t>
            </w:r>
          </w:p>
        </w:tc>
        <w:tc>
          <w:tcPr>
            <w:tcW w:w="6924" w:type="dxa"/>
            <w:vAlign w:val="center"/>
            <w:hideMark/>
          </w:tcPr>
          <w:p w14:paraId="1C00B252" w14:textId="77777777" w:rsidR="00D61E14" w:rsidRPr="00D61E14" w:rsidRDefault="00D61E14" w:rsidP="00D61E14">
            <w:r w:rsidRPr="00D61E14">
              <w:t>Считывает весь оставшийся текст</w:t>
            </w:r>
          </w:p>
        </w:tc>
      </w:tr>
      <w:tr w:rsidR="00D61E14" w:rsidRPr="00D61E14" w14:paraId="71800BAB" w14:textId="77777777" w:rsidTr="002D1B3F">
        <w:tc>
          <w:tcPr>
            <w:tcW w:w="0" w:type="auto"/>
            <w:vAlign w:val="center"/>
            <w:hideMark/>
          </w:tcPr>
          <w:p w14:paraId="76725016" w14:textId="77777777" w:rsidR="00D61E14" w:rsidRPr="00D61E14" w:rsidRDefault="00D61E14" w:rsidP="00D61E14">
            <w:r w:rsidRPr="00D61E14">
              <w:t>EndOfStream</w:t>
            </w:r>
          </w:p>
        </w:tc>
        <w:tc>
          <w:tcPr>
            <w:tcW w:w="6924" w:type="dxa"/>
            <w:vAlign w:val="center"/>
            <w:hideMark/>
          </w:tcPr>
          <w:p w14:paraId="1A776590" w14:textId="77777777" w:rsidR="00D61E14" w:rsidRPr="00D61E14" w:rsidRDefault="00D61E14" w:rsidP="00D61E14">
            <w:r w:rsidRPr="00D61E14">
              <w:t>Показывает, достигнут ли конец потока</w:t>
            </w:r>
          </w:p>
        </w:tc>
      </w:tr>
      <w:tr w:rsidR="00D61E14" w:rsidRPr="00D61E14" w14:paraId="4DAD9A62" w14:textId="77777777" w:rsidTr="002D1B3F">
        <w:tc>
          <w:tcPr>
            <w:tcW w:w="0" w:type="auto"/>
            <w:vAlign w:val="center"/>
            <w:hideMark/>
          </w:tcPr>
          <w:p w14:paraId="584C8E77" w14:textId="77777777" w:rsidR="00D61E14" w:rsidRPr="00D61E14" w:rsidRDefault="00D61E14" w:rsidP="00D61E14">
            <w:r w:rsidRPr="00D61E14">
              <w:t>Close()</w:t>
            </w:r>
          </w:p>
        </w:tc>
        <w:tc>
          <w:tcPr>
            <w:tcW w:w="6924" w:type="dxa"/>
            <w:vAlign w:val="center"/>
            <w:hideMark/>
          </w:tcPr>
          <w:p w14:paraId="0C024213" w14:textId="77777777" w:rsidR="00D61E14" w:rsidRPr="00D61E14" w:rsidRDefault="00D61E14" w:rsidP="00D61E14">
            <w:r w:rsidRPr="00D61E14">
              <w:t>Закрывает объект чтения</w:t>
            </w:r>
          </w:p>
        </w:tc>
      </w:tr>
    </w:tbl>
    <w:p w14:paraId="18088662" w14:textId="77777777" w:rsidR="00D61E14" w:rsidRPr="00D61E14" w:rsidRDefault="00D61E14" w:rsidP="002D1B3F">
      <w:pPr>
        <w:ind w:firstLine="567"/>
      </w:pPr>
      <w:r w:rsidRPr="00D61E14">
        <w:t>Метод ReadLine() возвращает строку типа string, а при достижении конца файла — null. Символы окончания строки в возвращаемый результат не включаются.</w:t>
      </w:r>
    </w:p>
    <w:p w14:paraId="1A181CD8" w14:textId="77777777" w:rsidR="00D61E14" w:rsidRPr="00D61E14" w:rsidRDefault="00D61E14" w:rsidP="0088651A">
      <w:pPr>
        <w:ind w:firstLine="567"/>
      </w:pPr>
      <w:r w:rsidRPr="00D61E14">
        <w:lastRenderedPageBreak/>
        <w:t>Пример:</w:t>
      </w:r>
    </w:p>
    <w:p w14:paraId="2A1749A3" w14:textId="77777777" w:rsidR="00D61E14" w:rsidRPr="00D61E14" w:rsidRDefault="00D61E14" w:rsidP="0088651A">
      <w:pPr>
        <w:pStyle w:val="ad"/>
      </w:pPr>
      <w:r w:rsidRPr="00D61E14">
        <w:t>string? line = reader.ReadLine();</w:t>
      </w:r>
    </w:p>
    <w:p w14:paraId="5A70AA69" w14:textId="77777777" w:rsidR="00D61E14" w:rsidRPr="00D61E14" w:rsidRDefault="00D61E14" w:rsidP="0088651A">
      <w:pPr>
        <w:ind w:firstLine="567"/>
      </w:pPr>
      <w:r w:rsidRPr="00D61E14">
        <w:t>Для последовательного чтения можно использовать цикл:</w:t>
      </w:r>
    </w:p>
    <w:p w14:paraId="2F4660D4" w14:textId="77777777" w:rsidR="00D61E14" w:rsidRPr="00D61E14" w:rsidRDefault="00D61E14" w:rsidP="0088651A">
      <w:pPr>
        <w:pStyle w:val="ad"/>
      </w:pPr>
      <w:r w:rsidRPr="00D61E14">
        <w:t>while (!reader.EndOfStream)</w:t>
      </w:r>
    </w:p>
    <w:p w14:paraId="39FD60F5" w14:textId="77777777" w:rsidR="00D61E14" w:rsidRPr="00D61E14" w:rsidRDefault="00D61E14" w:rsidP="0088651A">
      <w:pPr>
        <w:pStyle w:val="ad"/>
      </w:pPr>
      <w:r w:rsidRPr="00D61E14">
        <w:t>{</w:t>
      </w:r>
    </w:p>
    <w:p w14:paraId="487D7CD5" w14:textId="77777777" w:rsidR="00D61E14" w:rsidRPr="00D61E14" w:rsidRDefault="00D61E14" w:rsidP="0088651A">
      <w:pPr>
        <w:pStyle w:val="ad"/>
      </w:pPr>
      <w:r w:rsidRPr="00D61E14">
        <w:t xml:space="preserve">    string? line = reader.ReadLine();</w:t>
      </w:r>
    </w:p>
    <w:p w14:paraId="112ACB74" w14:textId="77777777" w:rsidR="00D61E14" w:rsidRPr="00D61E14" w:rsidRDefault="00D61E14" w:rsidP="0088651A">
      <w:pPr>
        <w:pStyle w:val="ad"/>
      </w:pPr>
    </w:p>
    <w:p w14:paraId="31CBCCFA" w14:textId="77777777" w:rsidR="00D61E14" w:rsidRPr="00D61E14" w:rsidRDefault="00D61E14" w:rsidP="0088651A">
      <w:pPr>
        <w:pStyle w:val="ad"/>
        <w:rPr>
          <w:lang w:val="ru-RU"/>
        </w:rPr>
      </w:pPr>
      <w:r w:rsidRPr="00D61E14">
        <w:t xml:space="preserve">    </w:t>
      </w:r>
      <w:r w:rsidRPr="00D61E14">
        <w:rPr>
          <w:lang w:val="ru-RU"/>
        </w:rPr>
        <w:t>// Обработка считанной строки</w:t>
      </w:r>
    </w:p>
    <w:p w14:paraId="72835042" w14:textId="77777777" w:rsidR="00D61E14" w:rsidRPr="00D61E14" w:rsidRDefault="00D61E14" w:rsidP="0088651A">
      <w:pPr>
        <w:pStyle w:val="ad"/>
        <w:rPr>
          <w:lang w:val="ru-RU"/>
        </w:rPr>
      </w:pPr>
      <w:r w:rsidRPr="00D61E14">
        <w:rPr>
          <w:lang w:val="ru-RU"/>
        </w:rPr>
        <w:t>}</w:t>
      </w:r>
    </w:p>
    <w:p w14:paraId="32AAF215" w14:textId="77777777" w:rsidR="00D61E14" w:rsidRPr="00D61E14" w:rsidRDefault="00D61E14" w:rsidP="0088651A">
      <w:pPr>
        <w:ind w:firstLine="567"/>
      </w:pPr>
      <w:r w:rsidRPr="00D61E14">
        <w:t>После завершения работы поток необходимо закрыть.</w:t>
      </w:r>
    </w:p>
    <w:p w14:paraId="6315DE14" w14:textId="3B8C3584" w:rsidR="00D61E14" w:rsidRPr="00D61E14" w:rsidRDefault="00D61E14" w:rsidP="0088651A">
      <w:pPr>
        <w:pStyle w:val="2"/>
        <w:numPr>
          <w:ilvl w:val="2"/>
          <w:numId w:val="3"/>
        </w:numPr>
      </w:pPr>
      <w:r w:rsidRPr="00D61E14">
        <w:t>Посимвольное чтение</w:t>
      </w:r>
    </w:p>
    <w:p w14:paraId="58F585EC" w14:textId="77777777" w:rsidR="00D61E14" w:rsidRPr="00D61E14" w:rsidRDefault="00D61E14" w:rsidP="0088651A">
      <w:pPr>
        <w:ind w:firstLine="567"/>
      </w:pPr>
      <w:r w:rsidRPr="00D61E14">
        <w:t>Для чтения файла по одному символу применяется метод Read().</w:t>
      </w:r>
    </w:p>
    <w:p w14:paraId="5E1F94B6" w14:textId="77777777" w:rsidR="00D61E14" w:rsidRPr="00D61E14" w:rsidRDefault="00D61E14" w:rsidP="0088651A">
      <w:pPr>
        <w:pStyle w:val="ad"/>
      </w:pPr>
      <w:r w:rsidRPr="00D61E14">
        <w:t>int value = reader.Read();</w:t>
      </w:r>
    </w:p>
    <w:p w14:paraId="7C98EC1F" w14:textId="77777777" w:rsidR="00D61E14" w:rsidRPr="00D61E14" w:rsidRDefault="00D61E14" w:rsidP="0088651A">
      <w:pPr>
        <w:ind w:firstLine="567"/>
      </w:pPr>
      <w:r w:rsidRPr="00D61E14">
        <w:t>Метод возвращает значение типа int, представляющее код считанной единицы текста UTF-16, либо -1, если достигнут конец файла.</w:t>
      </w:r>
    </w:p>
    <w:p w14:paraId="11A75195" w14:textId="77777777" w:rsidR="00D61E14" w:rsidRPr="00D61E14" w:rsidRDefault="00D61E14" w:rsidP="0088651A">
      <w:pPr>
        <w:ind w:firstLine="567"/>
      </w:pPr>
      <w:r w:rsidRPr="00D61E14">
        <w:t>Поэтому возвращаемое значение сначала следует сравнить с -1, а затем при необходимости преобразовать в char:</w:t>
      </w:r>
    </w:p>
    <w:p w14:paraId="5AF17F65" w14:textId="77777777" w:rsidR="00D61E14" w:rsidRPr="00D61E14" w:rsidRDefault="00D61E14" w:rsidP="0088651A">
      <w:pPr>
        <w:pStyle w:val="ad"/>
      </w:pPr>
      <w:r w:rsidRPr="00D61E14">
        <w:t>if (value != -1)</w:t>
      </w:r>
    </w:p>
    <w:p w14:paraId="7DB11D5B" w14:textId="77777777" w:rsidR="00D61E14" w:rsidRPr="00D61E14" w:rsidRDefault="00D61E14" w:rsidP="0088651A">
      <w:pPr>
        <w:pStyle w:val="ad"/>
      </w:pPr>
      <w:r w:rsidRPr="00D61E14">
        <w:t>{</w:t>
      </w:r>
    </w:p>
    <w:p w14:paraId="0EC019D5" w14:textId="77777777" w:rsidR="00D61E14" w:rsidRPr="00D61E14" w:rsidRDefault="00D61E14" w:rsidP="0088651A">
      <w:pPr>
        <w:pStyle w:val="ad"/>
      </w:pPr>
      <w:r w:rsidRPr="00D61E14">
        <w:t xml:space="preserve">    char symbol = (char)value;</w:t>
      </w:r>
    </w:p>
    <w:p w14:paraId="7AABB7E6" w14:textId="77777777" w:rsidR="00D61E14" w:rsidRPr="00D61E14" w:rsidRDefault="00D61E14" w:rsidP="0088651A">
      <w:pPr>
        <w:pStyle w:val="ad"/>
        <w:rPr>
          <w:lang w:val="ru-RU"/>
        </w:rPr>
      </w:pPr>
      <w:r w:rsidRPr="00D61E14">
        <w:rPr>
          <w:lang w:val="ru-RU"/>
        </w:rPr>
        <w:t>}</w:t>
      </w:r>
    </w:p>
    <w:p w14:paraId="28BAE340" w14:textId="77777777" w:rsidR="00D61E14" w:rsidRPr="00D61E14" w:rsidRDefault="00D61E14" w:rsidP="0088651A">
      <w:pPr>
        <w:ind w:firstLine="567"/>
      </w:pPr>
      <w:r w:rsidRPr="00D61E14">
        <w:t>Тип char представляет одну кодовую единицу UTF-16. Большинство обычных букв, цифр и знаков занимают одну такую единицу, но некоторые символы Unicode, например эмодзи, состоят из двух.</w:t>
      </w:r>
    </w:p>
    <w:p w14:paraId="24ACC8EC" w14:textId="77777777" w:rsidR="00D61E14" w:rsidRPr="00D61E14" w:rsidRDefault="00D61E14" w:rsidP="0088651A">
      <w:pPr>
        <w:ind w:firstLine="567"/>
      </w:pPr>
      <w:r w:rsidRPr="00D61E14">
        <w:t>Для последовательного чтения данных обычно применяется цикл, выполняющийся до достижения конца файла.</w:t>
      </w:r>
    </w:p>
    <w:p w14:paraId="13A4C1D4" w14:textId="2D2E8564" w:rsidR="00D61E14" w:rsidRPr="00D61E14" w:rsidRDefault="00D61E14" w:rsidP="006455C4">
      <w:pPr>
        <w:pStyle w:val="2"/>
        <w:numPr>
          <w:ilvl w:val="2"/>
          <w:numId w:val="3"/>
        </w:numPr>
      </w:pPr>
      <w:r w:rsidRPr="00D61E14">
        <w:t>Запись с помощью StreamWriter</w:t>
      </w:r>
    </w:p>
    <w:p w14:paraId="32ACAF6B" w14:textId="77777777" w:rsidR="00D61E14" w:rsidRPr="00D61E14" w:rsidRDefault="00D61E14" w:rsidP="0088651A">
      <w:pPr>
        <w:ind w:firstLine="567"/>
      </w:pPr>
      <w:r w:rsidRPr="00D61E14">
        <w:t>Класс StreamWriter предназначен для записи текстовых данных.</w:t>
      </w:r>
    </w:p>
    <w:p w14:paraId="25D267B3" w14:textId="77777777" w:rsidR="00D61E14" w:rsidRPr="00D61E14" w:rsidRDefault="00D61E14" w:rsidP="0088651A">
      <w:pPr>
        <w:ind w:firstLine="567"/>
        <w:rPr>
          <w:lang w:val="en-US"/>
        </w:rPr>
      </w:pPr>
      <w:r w:rsidRPr="00D61E14">
        <w:t>Пример</w:t>
      </w:r>
      <w:r w:rsidRPr="00D61E14">
        <w:rPr>
          <w:lang w:val="en-US"/>
        </w:rPr>
        <w:t xml:space="preserve"> </w:t>
      </w:r>
      <w:r w:rsidRPr="00D61E14">
        <w:t>создания</w:t>
      </w:r>
      <w:r w:rsidRPr="00D61E14">
        <w:rPr>
          <w:lang w:val="en-US"/>
        </w:rPr>
        <w:t xml:space="preserve"> </w:t>
      </w:r>
      <w:r w:rsidRPr="00D61E14">
        <w:t>объекта</w:t>
      </w:r>
      <w:r w:rsidRPr="00D61E14">
        <w:rPr>
          <w:lang w:val="en-US"/>
        </w:rPr>
        <w:t>:</w:t>
      </w:r>
    </w:p>
    <w:p w14:paraId="13E110FA" w14:textId="77777777" w:rsidR="00D61E14" w:rsidRPr="00D61E14" w:rsidRDefault="00D61E14" w:rsidP="00A26EF1">
      <w:pPr>
        <w:pStyle w:val="ad"/>
      </w:pPr>
      <w:r w:rsidRPr="00D61E14">
        <w:t>StreamWriter writer = new StreamWriter("output.txt");</w:t>
      </w:r>
    </w:p>
    <w:p w14:paraId="3C54FD38" w14:textId="77777777" w:rsidR="00D61E14" w:rsidRPr="00D61E14" w:rsidRDefault="00D61E14" w:rsidP="0088651A">
      <w:pPr>
        <w:ind w:firstLine="567"/>
      </w:pPr>
      <w:r w:rsidRPr="00D61E14">
        <w:t>При таком способе открытия существующее содержимое файла будет удалено.</w:t>
      </w:r>
    </w:p>
    <w:p w14:paraId="2383223D" w14:textId="77777777" w:rsidR="00D61E14" w:rsidRPr="00D61E14" w:rsidRDefault="00D61E14" w:rsidP="0088651A">
      <w:pPr>
        <w:ind w:firstLine="567"/>
      </w:pPr>
      <w:r w:rsidRPr="00D61E14">
        <w:t>Для добавления данных в конец существующего файла необходимо передать вторым аргументом значение true:</w:t>
      </w:r>
    </w:p>
    <w:p w14:paraId="78C55047" w14:textId="77777777" w:rsidR="00D61E14" w:rsidRPr="00D61E14" w:rsidRDefault="00D61E14" w:rsidP="006455C4">
      <w:pPr>
        <w:pStyle w:val="ad"/>
      </w:pPr>
      <w:r w:rsidRPr="00D61E14">
        <w:t>StreamWriter writer = new StreamWriter("output.txt", true);</w:t>
      </w:r>
    </w:p>
    <w:p w14:paraId="44A5B6FE" w14:textId="0E9681AA" w:rsidR="00D61E14" w:rsidRPr="00D61E14" w:rsidRDefault="00D61E14" w:rsidP="0088651A">
      <w:pPr>
        <w:ind w:firstLine="567"/>
      </w:pPr>
      <w:r w:rsidRPr="00D61E14">
        <w:t xml:space="preserve">Таблица 3 </w:t>
      </w:r>
      <w:r w:rsidR="006455C4">
        <w:t>–</w:t>
      </w:r>
      <w:r w:rsidRPr="00D61E14">
        <w:t xml:space="preserve"> Основные методы StreamWriter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3"/>
        <w:gridCol w:w="7422"/>
      </w:tblGrid>
      <w:tr w:rsidR="00D61E14" w:rsidRPr="00D61E14" w14:paraId="6368E995" w14:textId="77777777" w:rsidTr="006455C4">
        <w:tc>
          <w:tcPr>
            <w:tcW w:w="0" w:type="auto"/>
            <w:vAlign w:val="center"/>
            <w:hideMark/>
          </w:tcPr>
          <w:p w14:paraId="246A0A36" w14:textId="77777777" w:rsidR="00D61E14" w:rsidRPr="00D61E14" w:rsidRDefault="00D61E14" w:rsidP="0088651A">
            <w:pPr>
              <w:ind w:firstLine="567"/>
              <w:rPr>
                <w:b/>
                <w:bCs/>
              </w:rPr>
            </w:pPr>
            <w:r w:rsidRPr="00D61E14">
              <w:rPr>
                <w:b/>
                <w:bCs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14:paraId="13168E97" w14:textId="77777777" w:rsidR="00D61E14" w:rsidRPr="00D61E14" w:rsidRDefault="00D61E14" w:rsidP="0088651A">
            <w:pPr>
              <w:ind w:firstLine="567"/>
              <w:rPr>
                <w:b/>
                <w:bCs/>
              </w:rPr>
            </w:pPr>
            <w:r w:rsidRPr="00D61E14">
              <w:rPr>
                <w:b/>
                <w:bCs/>
              </w:rPr>
              <w:t>Назначение</w:t>
            </w:r>
          </w:p>
        </w:tc>
      </w:tr>
      <w:tr w:rsidR="00D61E14" w:rsidRPr="00D61E14" w14:paraId="3D60153C" w14:textId="77777777" w:rsidTr="006455C4">
        <w:tc>
          <w:tcPr>
            <w:tcW w:w="0" w:type="auto"/>
            <w:vAlign w:val="center"/>
            <w:hideMark/>
          </w:tcPr>
          <w:p w14:paraId="4AD5D1D8" w14:textId="77777777" w:rsidR="00D61E14" w:rsidRPr="00D61E14" w:rsidRDefault="00D61E14" w:rsidP="0088651A">
            <w:pPr>
              <w:ind w:firstLine="567"/>
            </w:pPr>
            <w:r w:rsidRPr="00D61E14">
              <w:t>Write()</w:t>
            </w:r>
          </w:p>
        </w:tc>
        <w:tc>
          <w:tcPr>
            <w:tcW w:w="0" w:type="auto"/>
            <w:vAlign w:val="center"/>
            <w:hideMark/>
          </w:tcPr>
          <w:p w14:paraId="07E027B6" w14:textId="77777777" w:rsidR="00D61E14" w:rsidRPr="00D61E14" w:rsidRDefault="00D61E14" w:rsidP="0088651A">
            <w:pPr>
              <w:ind w:firstLine="567"/>
            </w:pPr>
            <w:r w:rsidRPr="00D61E14">
              <w:t>Записывает данные без автоматического перевода строки</w:t>
            </w:r>
          </w:p>
        </w:tc>
      </w:tr>
      <w:tr w:rsidR="00D61E14" w:rsidRPr="00D61E14" w14:paraId="4AD07900" w14:textId="77777777" w:rsidTr="006455C4">
        <w:tc>
          <w:tcPr>
            <w:tcW w:w="0" w:type="auto"/>
            <w:vAlign w:val="center"/>
            <w:hideMark/>
          </w:tcPr>
          <w:p w14:paraId="2A1B6767" w14:textId="77777777" w:rsidR="00D61E14" w:rsidRPr="00D61E14" w:rsidRDefault="00D61E14" w:rsidP="0088651A">
            <w:pPr>
              <w:ind w:firstLine="567"/>
            </w:pPr>
            <w:r w:rsidRPr="00D61E14">
              <w:t>WriteLine()</w:t>
            </w:r>
          </w:p>
        </w:tc>
        <w:tc>
          <w:tcPr>
            <w:tcW w:w="0" w:type="auto"/>
            <w:vAlign w:val="center"/>
            <w:hideMark/>
          </w:tcPr>
          <w:p w14:paraId="785AB4A1" w14:textId="77777777" w:rsidR="00D61E14" w:rsidRPr="00D61E14" w:rsidRDefault="00D61E14" w:rsidP="0088651A">
            <w:pPr>
              <w:ind w:firstLine="567"/>
            </w:pPr>
            <w:r w:rsidRPr="00D61E14">
              <w:t>Записывает данные с переводом строки</w:t>
            </w:r>
          </w:p>
        </w:tc>
      </w:tr>
      <w:tr w:rsidR="00D61E14" w:rsidRPr="00D61E14" w14:paraId="4992A551" w14:textId="77777777" w:rsidTr="006455C4">
        <w:tc>
          <w:tcPr>
            <w:tcW w:w="0" w:type="auto"/>
            <w:vAlign w:val="center"/>
            <w:hideMark/>
          </w:tcPr>
          <w:p w14:paraId="3ABEE039" w14:textId="77777777" w:rsidR="00D61E14" w:rsidRPr="00D61E14" w:rsidRDefault="00D61E14" w:rsidP="0088651A">
            <w:pPr>
              <w:ind w:firstLine="567"/>
            </w:pPr>
            <w:r w:rsidRPr="00D61E14">
              <w:t>Flush()</w:t>
            </w:r>
          </w:p>
        </w:tc>
        <w:tc>
          <w:tcPr>
            <w:tcW w:w="0" w:type="auto"/>
            <w:vAlign w:val="center"/>
            <w:hideMark/>
          </w:tcPr>
          <w:p w14:paraId="47ACC1C6" w14:textId="77777777" w:rsidR="00D61E14" w:rsidRPr="00D61E14" w:rsidRDefault="00D61E14" w:rsidP="0088651A">
            <w:pPr>
              <w:ind w:firstLine="567"/>
            </w:pPr>
            <w:r w:rsidRPr="00D61E14">
              <w:t>Сбрасывает буфер записи в базовый поток</w:t>
            </w:r>
          </w:p>
        </w:tc>
      </w:tr>
      <w:tr w:rsidR="00D61E14" w:rsidRPr="00D61E14" w14:paraId="29B5F858" w14:textId="77777777" w:rsidTr="006455C4">
        <w:tc>
          <w:tcPr>
            <w:tcW w:w="0" w:type="auto"/>
            <w:vAlign w:val="center"/>
            <w:hideMark/>
          </w:tcPr>
          <w:p w14:paraId="19DCECD8" w14:textId="77777777" w:rsidR="00D61E14" w:rsidRPr="00D61E14" w:rsidRDefault="00D61E14" w:rsidP="0088651A">
            <w:pPr>
              <w:ind w:firstLine="567"/>
            </w:pPr>
            <w:r w:rsidRPr="00D61E14">
              <w:t>Close()</w:t>
            </w:r>
          </w:p>
        </w:tc>
        <w:tc>
          <w:tcPr>
            <w:tcW w:w="0" w:type="auto"/>
            <w:vAlign w:val="center"/>
            <w:hideMark/>
          </w:tcPr>
          <w:p w14:paraId="4B76DAD5" w14:textId="77777777" w:rsidR="00D61E14" w:rsidRPr="00D61E14" w:rsidRDefault="00D61E14" w:rsidP="0088651A">
            <w:pPr>
              <w:ind w:firstLine="567"/>
            </w:pPr>
            <w:r w:rsidRPr="00D61E14">
              <w:t>Закрывает объект записи</w:t>
            </w:r>
          </w:p>
        </w:tc>
      </w:tr>
    </w:tbl>
    <w:p w14:paraId="45050F13" w14:textId="77777777" w:rsidR="00D61E14" w:rsidRPr="00D61E14" w:rsidRDefault="00D61E14" w:rsidP="0088651A">
      <w:pPr>
        <w:ind w:firstLine="567"/>
      </w:pPr>
      <w:r w:rsidRPr="00D61E14">
        <w:t>Пример:</w:t>
      </w:r>
    </w:p>
    <w:p w14:paraId="6E203433" w14:textId="77777777" w:rsidR="00D61E14" w:rsidRPr="00D61E14" w:rsidRDefault="00D61E14" w:rsidP="006455C4">
      <w:pPr>
        <w:pStyle w:val="ad"/>
      </w:pPr>
      <w:r w:rsidRPr="00D61E14">
        <w:lastRenderedPageBreak/>
        <w:t>writer.Write("Первая часть. ");</w:t>
      </w:r>
    </w:p>
    <w:p w14:paraId="647F82BC" w14:textId="77777777" w:rsidR="00D61E14" w:rsidRPr="00D61E14" w:rsidRDefault="00D61E14" w:rsidP="006455C4">
      <w:pPr>
        <w:pStyle w:val="ad"/>
      </w:pPr>
      <w:r w:rsidRPr="00D61E14">
        <w:t>writer.WriteLine("Вторая часть.");</w:t>
      </w:r>
    </w:p>
    <w:p w14:paraId="0AC74A08" w14:textId="77777777" w:rsidR="00D61E14" w:rsidRPr="00D61E14" w:rsidRDefault="00D61E14" w:rsidP="0088651A">
      <w:pPr>
        <w:ind w:firstLine="567"/>
      </w:pPr>
      <w:r w:rsidRPr="00D61E14">
        <w:t>Метод WriteLine() добавляет символы окончания строки после записанного текста.</w:t>
      </w:r>
    </w:p>
    <w:p w14:paraId="1A6FBF51" w14:textId="2E4A5591" w:rsidR="00D61E14" w:rsidRPr="00D61E14" w:rsidRDefault="00D61E14" w:rsidP="006455C4">
      <w:pPr>
        <w:pStyle w:val="2"/>
        <w:numPr>
          <w:ilvl w:val="1"/>
          <w:numId w:val="3"/>
        </w:numPr>
      </w:pPr>
      <w:r w:rsidRPr="00D61E14">
        <w:t>Управление временем жизни файловых потоков</w:t>
      </w:r>
    </w:p>
    <w:p w14:paraId="4C0B58EC" w14:textId="77777777" w:rsidR="00D61E14" w:rsidRPr="00D61E14" w:rsidRDefault="00D61E14" w:rsidP="0088651A">
      <w:pPr>
        <w:ind w:firstLine="567"/>
      </w:pPr>
      <w:r w:rsidRPr="00D61E14">
        <w:t>При открытии файлового потока приложение получает системные ресурсы, которые необходимо своевременно освобождать.</w:t>
      </w:r>
    </w:p>
    <w:p w14:paraId="6A5F2F0C" w14:textId="77777777" w:rsidR="00D61E14" w:rsidRPr="00D61E14" w:rsidRDefault="00D61E14" w:rsidP="0088651A">
      <w:pPr>
        <w:ind w:firstLine="567"/>
      </w:pPr>
      <w:r w:rsidRPr="00D61E14">
        <w:t>Если не закрыть поток, часть записанных данных может остаться в буфере, а файл может продолжать удерживаться открытым.</w:t>
      </w:r>
    </w:p>
    <w:p w14:paraId="609CCCFA" w14:textId="77777777" w:rsidR="00D61E14" w:rsidRPr="00D61E14" w:rsidRDefault="00D61E14" w:rsidP="0088651A">
      <w:pPr>
        <w:ind w:firstLine="567"/>
      </w:pPr>
      <w:r w:rsidRPr="00D61E14">
        <w:t>Для автоматического освобождения ресурсов рекомендуется использовать конструкцию using.</w:t>
      </w:r>
    </w:p>
    <w:p w14:paraId="7A70890E" w14:textId="77777777" w:rsidR="00D61E14" w:rsidRPr="00D61E14" w:rsidRDefault="00D61E14" w:rsidP="0088651A">
      <w:pPr>
        <w:ind w:firstLine="567"/>
        <w:rPr>
          <w:lang w:val="en-US"/>
        </w:rPr>
      </w:pPr>
      <w:r w:rsidRPr="00D61E14">
        <w:t>Пример</w:t>
      </w:r>
      <w:r w:rsidRPr="00D61E14">
        <w:rPr>
          <w:lang w:val="en-US"/>
        </w:rPr>
        <w:t>:</w:t>
      </w:r>
    </w:p>
    <w:p w14:paraId="4A46D00D" w14:textId="77777777" w:rsidR="00D61E14" w:rsidRPr="00D61E14" w:rsidRDefault="00D61E14" w:rsidP="006455C4">
      <w:pPr>
        <w:pStyle w:val="ad"/>
      </w:pPr>
      <w:r w:rsidRPr="00D61E14">
        <w:t>using (StreamReader reader = new StreamReader("notes.txt"))</w:t>
      </w:r>
    </w:p>
    <w:p w14:paraId="19A86734" w14:textId="77777777" w:rsidR="00D61E14" w:rsidRPr="00D61E14" w:rsidRDefault="00D61E14" w:rsidP="006455C4">
      <w:pPr>
        <w:pStyle w:val="ad"/>
        <w:rPr>
          <w:lang w:val="ru-RU"/>
        </w:rPr>
      </w:pPr>
      <w:r w:rsidRPr="00D61E14">
        <w:rPr>
          <w:lang w:val="ru-RU"/>
        </w:rPr>
        <w:t>{</w:t>
      </w:r>
    </w:p>
    <w:p w14:paraId="6C8BFF9E" w14:textId="77777777" w:rsidR="00D61E14" w:rsidRPr="00D61E14" w:rsidRDefault="00D61E14" w:rsidP="006455C4">
      <w:pPr>
        <w:pStyle w:val="ad"/>
        <w:rPr>
          <w:lang w:val="ru-RU"/>
        </w:rPr>
      </w:pPr>
      <w:r w:rsidRPr="00D61E14">
        <w:rPr>
          <w:lang w:val="ru-RU"/>
        </w:rPr>
        <w:t xml:space="preserve">    // Операции чтения</w:t>
      </w:r>
    </w:p>
    <w:p w14:paraId="51DA4669" w14:textId="77777777" w:rsidR="00D61E14" w:rsidRPr="00D61E14" w:rsidRDefault="00D61E14" w:rsidP="006455C4">
      <w:pPr>
        <w:pStyle w:val="ad"/>
        <w:rPr>
          <w:lang w:val="ru-RU"/>
        </w:rPr>
      </w:pPr>
      <w:r w:rsidRPr="00D61E14">
        <w:rPr>
          <w:lang w:val="ru-RU"/>
        </w:rPr>
        <w:t>}</w:t>
      </w:r>
    </w:p>
    <w:p w14:paraId="3DCC0748" w14:textId="77777777" w:rsidR="00D61E14" w:rsidRPr="00D61E14" w:rsidRDefault="00D61E14" w:rsidP="0088651A">
      <w:pPr>
        <w:ind w:firstLine="567"/>
      </w:pPr>
      <w:r w:rsidRPr="00D61E14">
        <w:t>После выхода из блока using вызывается метод Dispose(), освобождающий связанные с потоком ресурсы.</w:t>
      </w:r>
    </w:p>
    <w:p w14:paraId="57402687" w14:textId="77777777" w:rsidR="00D61E14" w:rsidRPr="00D61E14" w:rsidRDefault="00D61E14" w:rsidP="0088651A">
      <w:pPr>
        <w:ind w:firstLine="567"/>
      </w:pPr>
      <w:r w:rsidRPr="00D61E14">
        <w:t>Также в современных версиях C# допускается сокращённая форма:</w:t>
      </w:r>
    </w:p>
    <w:p w14:paraId="5312ECEC" w14:textId="77777777" w:rsidR="00D61E14" w:rsidRPr="00D61E14" w:rsidRDefault="00D61E14" w:rsidP="006455C4">
      <w:pPr>
        <w:pStyle w:val="ad"/>
      </w:pPr>
      <w:r w:rsidRPr="00D61E14">
        <w:t>using StreamReader reader = new StreamReader("notes.txt");</w:t>
      </w:r>
    </w:p>
    <w:p w14:paraId="1817F872" w14:textId="77777777" w:rsidR="00D61E14" w:rsidRPr="00D61E14" w:rsidRDefault="00D61E14" w:rsidP="0088651A">
      <w:pPr>
        <w:ind w:firstLine="567"/>
      </w:pPr>
      <w:r w:rsidRPr="00D61E14">
        <w:t>В этом случае объект будет освобождён при завершении области видимости, в которой объявлена переменная.</w:t>
      </w:r>
    </w:p>
    <w:p w14:paraId="6AA2F7AA" w14:textId="77777777" w:rsidR="00D61E14" w:rsidRPr="00D61E14" w:rsidRDefault="00D61E14" w:rsidP="0088651A">
      <w:pPr>
        <w:ind w:firstLine="567"/>
      </w:pPr>
      <w:r w:rsidRPr="00D61E14">
        <w:t>Конструкция using рекомендуется вместо ручного вызова Close(), поскольку освобождение ресурсов происходит даже при возникновении исключения внутри блока.</w:t>
      </w:r>
    </w:p>
    <w:p w14:paraId="09043530" w14:textId="6498CB10" w:rsidR="00D61E14" w:rsidRPr="00D61E14" w:rsidRDefault="00D61E14" w:rsidP="006455C4">
      <w:pPr>
        <w:pStyle w:val="2"/>
        <w:numPr>
          <w:ilvl w:val="1"/>
          <w:numId w:val="3"/>
        </w:numPr>
      </w:pPr>
      <w:r w:rsidRPr="00D61E14">
        <w:t>Обработка ошибок при работе с файлами</w:t>
      </w:r>
    </w:p>
    <w:p w14:paraId="017932A8" w14:textId="77777777" w:rsidR="00D61E14" w:rsidRPr="00D61E14" w:rsidRDefault="00D61E14" w:rsidP="0088651A">
      <w:pPr>
        <w:ind w:firstLine="567"/>
      </w:pPr>
      <w:r w:rsidRPr="00D61E14">
        <w:t>Операции с файлами могут завершаться ошибками по причинам, не зависящим от программы: отсутствие файла, неправильный путь, ограничение доступа, ошибки ввода-вывода.</w:t>
      </w:r>
    </w:p>
    <w:p w14:paraId="2198FDB2" w14:textId="77777777" w:rsidR="00D61E14" w:rsidRPr="00D61E14" w:rsidRDefault="00D61E14" w:rsidP="0088651A">
      <w:pPr>
        <w:ind w:firstLine="567"/>
      </w:pPr>
      <w:r w:rsidRPr="00D61E14">
        <w:t>Для обработки подобных ситуаций используется конструкция try-catch.</w:t>
      </w:r>
    </w:p>
    <w:p w14:paraId="05496505" w14:textId="77777777" w:rsidR="00D61E14" w:rsidRPr="00D61E14" w:rsidRDefault="00D61E14" w:rsidP="0088651A">
      <w:pPr>
        <w:ind w:firstLine="567"/>
      </w:pPr>
      <w:r w:rsidRPr="00D61E14">
        <w:t>Общий синтаксис:</w:t>
      </w:r>
    </w:p>
    <w:p w14:paraId="6BB51724" w14:textId="77777777" w:rsidR="00D61E14" w:rsidRPr="00D61E14" w:rsidRDefault="00D61E14" w:rsidP="006455C4">
      <w:pPr>
        <w:pStyle w:val="ad"/>
      </w:pPr>
      <w:r w:rsidRPr="00D61E14">
        <w:t>try</w:t>
      </w:r>
    </w:p>
    <w:p w14:paraId="1D45A99E" w14:textId="77777777" w:rsidR="00D61E14" w:rsidRPr="00D61E14" w:rsidRDefault="00D61E14" w:rsidP="006455C4">
      <w:pPr>
        <w:pStyle w:val="ad"/>
      </w:pPr>
      <w:r w:rsidRPr="00D61E14">
        <w:t>{</w:t>
      </w:r>
    </w:p>
    <w:p w14:paraId="1488D311" w14:textId="77777777" w:rsidR="00D61E14" w:rsidRPr="00D61E14" w:rsidRDefault="00D61E14" w:rsidP="006455C4">
      <w:pPr>
        <w:pStyle w:val="ad"/>
      </w:pPr>
      <w:r w:rsidRPr="00D61E14">
        <w:t xml:space="preserve">    // Операции, при выполнении которых</w:t>
      </w:r>
    </w:p>
    <w:p w14:paraId="6015DD49" w14:textId="77777777" w:rsidR="00D61E14" w:rsidRPr="00D61E14" w:rsidRDefault="00D61E14" w:rsidP="006455C4">
      <w:pPr>
        <w:pStyle w:val="ad"/>
      </w:pPr>
      <w:r w:rsidRPr="00D61E14">
        <w:t xml:space="preserve">    // могут возникнуть исключения</w:t>
      </w:r>
    </w:p>
    <w:p w14:paraId="41D71681" w14:textId="77777777" w:rsidR="00D61E14" w:rsidRPr="00D61E14" w:rsidRDefault="00D61E14" w:rsidP="006455C4">
      <w:pPr>
        <w:pStyle w:val="ad"/>
      </w:pPr>
      <w:r w:rsidRPr="00D61E14">
        <w:t>}</w:t>
      </w:r>
    </w:p>
    <w:p w14:paraId="73873CA9" w14:textId="77777777" w:rsidR="00D61E14" w:rsidRPr="00D61E14" w:rsidRDefault="00D61E14" w:rsidP="006455C4">
      <w:pPr>
        <w:pStyle w:val="ad"/>
      </w:pPr>
      <w:r w:rsidRPr="00D61E14">
        <w:t>catch (IOException ex)</w:t>
      </w:r>
    </w:p>
    <w:p w14:paraId="262F0B85" w14:textId="77777777" w:rsidR="00D61E14" w:rsidRPr="00D61E14" w:rsidRDefault="00D61E14" w:rsidP="006455C4">
      <w:pPr>
        <w:pStyle w:val="ad"/>
      </w:pPr>
      <w:r w:rsidRPr="00D61E14">
        <w:t>{</w:t>
      </w:r>
    </w:p>
    <w:p w14:paraId="75D9A4FC" w14:textId="77777777" w:rsidR="00D61E14" w:rsidRPr="00D61E14" w:rsidRDefault="00D61E14" w:rsidP="006455C4">
      <w:pPr>
        <w:pStyle w:val="ad"/>
      </w:pPr>
      <w:r w:rsidRPr="00D61E14">
        <w:t xml:space="preserve">    Console.WriteLine($"Ошибка ввода-вывода: {ex.Message}");</w:t>
      </w:r>
    </w:p>
    <w:p w14:paraId="399B562D" w14:textId="77777777" w:rsidR="00D61E14" w:rsidRPr="00D61E14" w:rsidRDefault="00D61E14" w:rsidP="006455C4">
      <w:pPr>
        <w:pStyle w:val="ad"/>
      </w:pPr>
      <w:r w:rsidRPr="00D61E14">
        <w:t>}</w:t>
      </w:r>
    </w:p>
    <w:p w14:paraId="01322CA5" w14:textId="77777777" w:rsidR="00D61E14" w:rsidRPr="00D61E14" w:rsidRDefault="00D61E14" w:rsidP="00AD2276">
      <w:pPr>
        <w:rPr>
          <w:lang w:val="en-US"/>
        </w:rPr>
      </w:pPr>
    </w:p>
    <w:sectPr w:rsidR="00D61E14" w:rsidRPr="00D61E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E4095"/>
    <w:multiLevelType w:val="multilevel"/>
    <w:tmpl w:val="9574E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68BC61E4"/>
    <w:numStyleLink w:val="a"/>
  </w:abstractNum>
  <w:abstractNum w:abstractNumId="3" w15:restartNumberingAfterBreak="0">
    <w:nsid w:val="7CC31DAD"/>
    <w:multiLevelType w:val="hybridMultilevel"/>
    <w:tmpl w:val="438CADD0"/>
    <w:lvl w:ilvl="0" w:tplc="560221BA">
      <w:numFmt w:val="bullet"/>
      <w:lvlText w:val="-"/>
      <w:lvlJc w:val="left"/>
      <w:pPr>
        <w:ind w:left="927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1386948056">
    <w:abstractNumId w:val="1"/>
  </w:num>
  <w:num w:numId="2" w16cid:durableId="141122171">
    <w:abstractNumId w:val="1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1"/>
  </w:num>
  <w:num w:numId="6" w16cid:durableId="797380273">
    <w:abstractNumId w:val="1"/>
  </w:num>
  <w:num w:numId="7" w16cid:durableId="1160148657">
    <w:abstractNumId w:val="2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631983871">
    <w:abstractNumId w:val="0"/>
  </w:num>
  <w:num w:numId="9" w16cid:durableId="546698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55311"/>
    <w:rsid w:val="00070FAF"/>
    <w:rsid w:val="000C0097"/>
    <w:rsid w:val="0016046B"/>
    <w:rsid w:val="0018259A"/>
    <w:rsid w:val="001974B9"/>
    <w:rsid w:val="001E32F3"/>
    <w:rsid w:val="001E4D07"/>
    <w:rsid w:val="001F2D59"/>
    <w:rsid w:val="00225A5E"/>
    <w:rsid w:val="002509BB"/>
    <w:rsid w:val="00261B0A"/>
    <w:rsid w:val="00271E47"/>
    <w:rsid w:val="002D1B3F"/>
    <w:rsid w:val="0032751F"/>
    <w:rsid w:val="00334820"/>
    <w:rsid w:val="0039535F"/>
    <w:rsid w:val="003C6A30"/>
    <w:rsid w:val="003D434A"/>
    <w:rsid w:val="003E2CFB"/>
    <w:rsid w:val="00411272"/>
    <w:rsid w:val="004759E4"/>
    <w:rsid w:val="00476383"/>
    <w:rsid w:val="004A368A"/>
    <w:rsid w:val="004E4FA5"/>
    <w:rsid w:val="004F178F"/>
    <w:rsid w:val="005879BB"/>
    <w:rsid w:val="00597252"/>
    <w:rsid w:val="006455C4"/>
    <w:rsid w:val="0066773E"/>
    <w:rsid w:val="00693BA2"/>
    <w:rsid w:val="006C3BE4"/>
    <w:rsid w:val="006E2B52"/>
    <w:rsid w:val="00761372"/>
    <w:rsid w:val="00777A49"/>
    <w:rsid w:val="00797291"/>
    <w:rsid w:val="007B5CEA"/>
    <w:rsid w:val="007B751B"/>
    <w:rsid w:val="007F7CD8"/>
    <w:rsid w:val="00806E02"/>
    <w:rsid w:val="00814C20"/>
    <w:rsid w:val="00881FDE"/>
    <w:rsid w:val="008823E4"/>
    <w:rsid w:val="0088651A"/>
    <w:rsid w:val="008D59BE"/>
    <w:rsid w:val="008F18B6"/>
    <w:rsid w:val="008F25B5"/>
    <w:rsid w:val="0090066F"/>
    <w:rsid w:val="00925158"/>
    <w:rsid w:val="00996E78"/>
    <w:rsid w:val="00A26EF1"/>
    <w:rsid w:val="00A71052"/>
    <w:rsid w:val="00A7632F"/>
    <w:rsid w:val="00AD2276"/>
    <w:rsid w:val="00AF0E8D"/>
    <w:rsid w:val="00B34EF6"/>
    <w:rsid w:val="00B63F95"/>
    <w:rsid w:val="00BD667A"/>
    <w:rsid w:val="00C16FE8"/>
    <w:rsid w:val="00CF0E87"/>
    <w:rsid w:val="00D100C2"/>
    <w:rsid w:val="00D61E14"/>
    <w:rsid w:val="00D66C75"/>
    <w:rsid w:val="00E01507"/>
    <w:rsid w:val="00E019D8"/>
    <w:rsid w:val="00E26AF1"/>
    <w:rsid w:val="00E6089F"/>
    <w:rsid w:val="00E65989"/>
    <w:rsid w:val="00EE187F"/>
    <w:rsid w:val="00F1103F"/>
    <w:rsid w:val="00F65F4A"/>
    <w:rsid w:val="00FE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49</TotalTime>
  <Pages>6</Pages>
  <Words>1252</Words>
  <Characters>8746</Characters>
  <Application>Microsoft Office Word</Application>
  <DocSecurity>0</DocSecurity>
  <Lines>273</Lines>
  <Paragraphs>222</Paragraphs>
  <ScaleCrop>false</ScaleCrop>
  <Company/>
  <LinksUpToDate>false</LinksUpToDate>
  <CharactersWithSpaces>9776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37</cp:revision>
  <dcterms:created xsi:type="dcterms:W3CDTF">2025-09-23T15:30:00Z</dcterms:created>
  <dcterms:modified xsi:type="dcterms:W3CDTF">2026-10-12T16:49:00Z</dcterms:modified>
</cp:coreProperties>
</file>