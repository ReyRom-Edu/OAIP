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D3467" w14:textId="44D1938D" w:rsidR="00414633" w:rsidRPr="00250C20" w:rsidRDefault="00B03195" w:rsidP="00414633">
      <w:pPr>
        <w:pStyle w:val="10"/>
      </w:pPr>
      <w:r>
        <w:t>Самостоятельная работа</w:t>
      </w:r>
      <w:r w:rsidR="00414633" w:rsidRPr="0016393C">
        <w:t xml:space="preserve"> №</w:t>
      </w:r>
      <w:r>
        <w:t>1</w:t>
      </w:r>
      <w:r w:rsidR="00414633">
        <w:br/>
      </w:r>
      <w:r w:rsidR="00250C20">
        <w:t xml:space="preserve">Отработка навыков работы с </w:t>
      </w:r>
      <w:r w:rsidR="00250C20">
        <w:rPr>
          <w:lang w:val="en-US"/>
        </w:rPr>
        <w:t>Windows</w:t>
      </w:r>
      <w:r w:rsidR="00250C20" w:rsidRPr="00250C20">
        <w:t xml:space="preserve"> </w:t>
      </w:r>
      <w:r w:rsidR="00250C20">
        <w:rPr>
          <w:lang w:val="en-US"/>
        </w:rPr>
        <w:t>Forms</w:t>
      </w:r>
    </w:p>
    <w:p w14:paraId="3E9A1DD9" w14:textId="77777777" w:rsidR="00414633" w:rsidRPr="0016393C" w:rsidRDefault="00414633" w:rsidP="00414633">
      <w:pPr>
        <w:pStyle w:val="1"/>
        <w:numPr>
          <w:ilvl w:val="0"/>
          <w:numId w:val="3"/>
        </w:numPr>
      </w:pPr>
      <w:r w:rsidRPr="0016393C">
        <w:t>Задание</w:t>
      </w:r>
    </w:p>
    <w:p w14:paraId="3977EF04" w14:textId="77777777" w:rsidR="00414633" w:rsidRPr="0016393C" w:rsidRDefault="00414633" w:rsidP="00414633">
      <w:pPr>
        <w:pStyle w:val="2"/>
        <w:numPr>
          <w:ilvl w:val="1"/>
          <w:numId w:val="3"/>
        </w:numPr>
      </w:pPr>
      <w:r w:rsidRPr="0016393C">
        <w:t>Настройка главной формы приложения</w:t>
      </w:r>
    </w:p>
    <w:p w14:paraId="4919367B" w14:textId="77777777" w:rsidR="00414633" w:rsidRPr="0016393C" w:rsidRDefault="00414633" w:rsidP="00414633">
      <w:pPr>
        <w:pStyle w:val="2"/>
        <w:numPr>
          <w:ilvl w:val="2"/>
          <w:numId w:val="3"/>
        </w:numPr>
      </w:pPr>
      <w:r w:rsidRPr="0016393C">
        <w:t xml:space="preserve">Перейти к дизайнеру формы, дважды нажав на </w:t>
      </w:r>
      <w:proofErr w:type="spellStart"/>
      <w:r w:rsidRPr="0016393C">
        <w:t>MainForm.cs</w:t>
      </w:r>
      <w:proofErr w:type="spellEnd"/>
      <w:r w:rsidRPr="0016393C">
        <w:t xml:space="preserve"> в обозревателе решений. Во вкладке Свойства (Properties) задать следующие свойства формы:</w:t>
      </w:r>
    </w:p>
    <w:p w14:paraId="674BF834" w14:textId="77777777" w:rsidR="00414633" w:rsidRPr="0016393C" w:rsidRDefault="00414633" w:rsidP="00414633">
      <w:r w:rsidRPr="0016393C">
        <w:t>– Text (заголовок формы): Главная форма;</w:t>
      </w:r>
    </w:p>
    <w:p w14:paraId="687DD5D4" w14:textId="77777777" w:rsidR="00414633" w:rsidRPr="0016393C" w:rsidRDefault="00414633" w:rsidP="00414633">
      <w:r w:rsidRPr="0016393C">
        <w:t xml:space="preserve">– </w:t>
      </w:r>
      <w:proofErr w:type="spellStart"/>
      <w:r w:rsidRPr="0016393C">
        <w:t>StartPosition</w:t>
      </w:r>
      <w:proofErr w:type="spellEnd"/>
      <w:r w:rsidRPr="0016393C">
        <w:t xml:space="preserve"> (положение при запуске): </w:t>
      </w:r>
      <w:proofErr w:type="spellStart"/>
      <w:r w:rsidRPr="0016393C">
        <w:t>CenterScreen</w:t>
      </w:r>
      <w:proofErr w:type="spellEnd"/>
      <w:r w:rsidRPr="0016393C">
        <w:t xml:space="preserve"> (по центру экрана);</w:t>
      </w:r>
    </w:p>
    <w:p w14:paraId="3E811848" w14:textId="77777777" w:rsidR="00414633" w:rsidRPr="0016393C" w:rsidRDefault="00414633" w:rsidP="00414633">
      <w:r w:rsidRPr="0016393C">
        <w:t xml:space="preserve">– </w:t>
      </w:r>
      <w:proofErr w:type="spellStart"/>
      <w:r w:rsidRPr="0016393C">
        <w:t>Size</w:t>
      </w:r>
      <w:proofErr w:type="spellEnd"/>
      <w:r w:rsidRPr="0016393C">
        <w:t xml:space="preserve"> (размер): ширина: 250, высота: 350;</w:t>
      </w:r>
    </w:p>
    <w:p w14:paraId="798D5C11" w14:textId="77777777" w:rsidR="00414633" w:rsidRPr="0016393C" w:rsidRDefault="00414633" w:rsidP="00414633">
      <w:r w:rsidRPr="0016393C">
        <w:t xml:space="preserve">– </w:t>
      </w:r>
      <w:proofErr w:type="spellStart"/>
      <w:r w:rsidRPr="0016393C">
        <w:t>BackColor</w:t>
      </w:r>
      <w:proofErr w:type="spellEnd"/>
      <w:r w:rsidRPr="0016393C">
        <w:t xml:space="preserve"> (цвет фона): любой из вкладки Другой или Интернет;</w:t>
      </w:r>
    </w:p>
    <w:p w14:paraId="3F11F72E" w14:textId="77777777" w:rsidR="00414633" w:rsidRPr="0016393C" w:rsidRDefault="00414633" w:rsidP="00414633">
      <w:pPr>
        <w:pStyle w:val="2"/>
        <w:numPr>
          <w:ilvl w:val="2"/>
          <w:numId w:val="3"/>
        </w:numPr>
      </w:pPr>
      <w:r w:rsidRPr="0016393C">
        <w:t>В дизайнере формы во вкладке События (</w:t>
      </w:r>
      <w:proofErr w:type="spellStart"/>
      <w:r w:rsidRPr="0016393C">
        <w:t>Events</w:t>
      </w:r>
      <w:proofErr w:type="spellEnd"/>
      <w:r w:rsidRPr="0016393C">
        <w:t>) создать обработчики для следующих событий:</w:t>
      </w:r>
    </w:p>
    <w:p w14:paraId="2F44750E" w14:textId="77777777" w:rsidR="00414633" w:rsidRPr="0016393C" w:rsidRDefault="00414633" w:rsidP="00414633">
      <w:r w:rsidRPr="0016393C">
        <w:t xml:space="preserve">– </w:t>
      </w:r>
      <w:proofErr w:type="spellStart"/>
      <w:r w:rsidRPr="0016393C">
        <w:t>Load</w:t>
      </w:r>
      <w:proofErr w:type="spellEnd"/>
      <w:r w:rsidRPr="0016393C">
        <w:t>;</w:t>
      </w:r>
    </w:p>
    <w:p w14:paraId="704B6FA7" w14:textId="77777777" w:rsidR="00414633" w:rsidRPr="0016393C" w:rsidRDefault="00414633" w:rsidP="00414633">
      <w:r w:rsidRPr="0016393C">
        <w:t xml:space="preserve">– </w:t>
      </w:r>
      <w:proofErr w:type="spellStart"/>
      <w:r w:rsidRPr="0016393C">
        <w:t>FormClosing</w:t>
      </w:r>
      <w:proofErr w:type="spellEnd"/>
      <w:r w:rsidRPr="0016393C">
        <w:t>.</w:t>
      </w:r>
    </w:p>
    <w:p w14:paraId="19074425" w14:textId="77777777" w:rsidR="00414633" w:rsidRPr="0016393C" w:rsidRDefault="00414633" w:rsidP="00414633">
      <w:r w:rsidRPr="0016393C">
        <w:t xml:space="preserve">В обоих обработчиках требуется использовать окно сообщений </w:t>
      </w:r>
      <w:proofErr w:type="spellStart"/>
      <w:r w:rsidRPr="0016393C">
        <w:t>MessageBox</w:t>
      </w:r>
      <w:proofErr w:type="spellEnd"/>
      <w:r w:rsidRPr="0016393C">
        <w:t>.</w:t>
      </w:r>
    </w:p>
    <w:p w14:paraId="46CDF743" w14:textId="77777777" w:rsidR="00414633" w:rsidRPr="0016393C" w:rsidRDefault="00414633" w:rsidP="00414633">
      <w:pPr>
        <w:pStyle w:val="2"/>
        <w:numPr>
          <w:ilvl w:val="2"/>
          <w:numId w:val="3"/>
        </w:numPr>
      </w:pPr>
      <w:r w:rsidRPr="0016393C">
        <w:t>При загрузке формы в окне сообщений с заголовком «Приветствие» должно выводиться сообщение «Добро пожаловать» и текущие дата и время.</w:t>
      </w:r>
    </w:p>
    <w:p w14:paraId="6693AB8A" w14:textId="77777777" w:rsidR="00414633" w:rsidRPr="0016393C" w:rsidRDefault="00414633" w:rsidP="00414633">
      <w:pPr>
        <w:pStyle w:val="2"/>
        <w:numPr>
          <w:ilvl w:val="2"/>
          <w:numId w:val="3"/>
        </w:numPr>
      </w:pPr>
      <w:r w:rsidRPr="0016393C">
        <w:t xml:space="preserve">Перед закрытием формы в окне сообщений с заголовком «Закрытие» и иконкой с вопросительным знаком требуется запрашивать подтверждение закрытия. Если пользователь нажимает «Нет», форма должна оставаться открытой. (указать </w:t>
      </w:r>
      <w:r w:rsidRPr="0016393C">
        <w:rPr>
          <w:lang w:val="en-US"/>
        </w:rPr>
        <w:t>e</w:t>
      </w:r>
      <w:r w:rsidRPr="0016393C">
        <w:t>.</w:t>
      </w:r>
      <w:r w:rsidRPr="0016393C">
        <w:rPr>
          <w:lang w:val="en-US"/>
        </w:rPr>
        <w:t>Cancel</w:t>
      </w:r>
      <w:r w:rsidRPr="0016393C">
        <w:t xml:space="preserve"> = </w:t>
      </w:r>
      <w:r w:rsidRPr="0016393C">
        <w:rPr>
          <w:lang w:val="en-US"/>
        </w:rPr>
        <w:t>true</w:t>
      </w:r>
      <w:r w:rsidRPr="0016393C">
        <w:t>)</w:t>
      </w:r>
    </w:p>
    <w:p w14:paraId="4A28C40B" w14:textId="77777777" w:rsidR="00414633" w:rsidRPr="00561499" w:rsidRDefault="00414633" w:rsidP="00414633">
      <w:pPr>
        <w:pStyle w:val="2"/>
        <w:numPr>
          <w:ilvl w:val="2"/>
          <w:numId w:val="3"/>
        </w:numPr>
      </w:pPr>
      <w:r w:rsidRPr="0016393C">
        <w:t>Добавить на форму 3 кнопки с подписями «Задание 2», «Задание 3», «Задание 4».</w:t>
      </w:r>
    </w:p>
    <w:p w14:paraId="0EBA83ED" w14:textId="77777777" w:rsidR="00561499" w:rsidRPr="0016393C" w:rsidRDefault="00561499" w:rsidP="00561499">
      <w:pPr>
        <w:pStyle w:val="2"/>
        <w:numPr>
          <w:ilvl w:val="0"/>
          <w:numId w:val="0"/>
        </w:numPr>
        <w:ind w:left="567"/>
      </w:pPr>
    </w:p>
    <w:p w14:paraId="18F5BDF4" w14:textId="77777777" w:rsidR="00414633" w:rsidRPr="0016393C" w:rsidRDefault="00414633" w:rsidP="00414633">
      <w:pPr>
        <w:pStyle w:val="2"/>
        <w:numPr>
          <w:ilvl w:val="1"/>
          <w:numId w:val="3"/>
        </w:numPr>
      </w:pPr>
      <w:r w:rsidRPr="0016393C">
        <w:t xml:space="preserve">Настройка формы-образца (будет родительской для форм, созданных в заданиях </w:t>
      </w:r>
      <w:proofErr w:type="gramStart"/>
      <w:r w:rsidRPr="0016393C">
        <w:t>3-4</w:t>
      </w:r>
      <w:proofErr w:type="gramEnd"/>
      <w:r w:rsidRPr="0016393C">
        <w:t>)</w:t>
      </w:r>
    </w:p>
    <w:p w14:paraId="2684F8F5" w14:textId="77777777" w:rsidR="00414633" w:rsidRPr="0016393C" w:rsidRDefault="00414633" w:rsidP="00414633">
      <w:pPr>
        <w:pStyle w:val="2"/>
        <w:numPr>
          <w:ilvl w:val="2"/>
          <w:numId w:val="3"/>
        </w:numPr>
      </w:pPr>
      <w:r w:rsidRPr="0016393C">
        <w:t>Добавить в обозревателе решений в проект форму Windows. Реализовать ее открытие при нажатии на кнопку «Задание 2» в главной форме. Настроить у формы в дизайнере следующие свойства:</w:t>
      </w:r>
    </w:p>
    <w:p w14:paraId="564F9523" w14:textId="77777777" w:rsidR="00414633" w:rsidRPr="0016393C" w:rsidRDefault="00414633" w:rsidP="00414633">
      <w:r w:rsidRPr="0016393C">
        <w:t>– заголовок формы: Лабораторная работа №23;</w:t>
      </w:r>
    </w:p>
    <w:p w14:paraId="46193A27" w14:textId="77777777" w:rsidR="00414633" w:rsidRPr="0016393C" w:rsidRDefault="00414633" w:rsidP="00414633">
      <w:r w:rsidRPr="0016393C">
        <w:t xml:space="preserve">– положение при запуске: </w:t>
      </w:r>
      <w:proofErr w:type="spellStart"/>
      <w:r w:rsidRPr="0016393C">
        <w:t>CenterScreen</w:t>
      </w:r>
      <w:proofErr w:type="spellEnd"/>
      <w:r w:rsidRPr="0016393C">
        <w:t>;</w:t>
      </w:r>
    </w:p>
    <w:p w14:paraId="50D8CD39" w14:textId="77777777" w:rsidR="00414633" w:rsidRPr="0016393C" w:rsidRDefault="00414633" w:rsidP="00414633">
      <w:r w:rsidRPr="0016393C">
        <w:t>– шрифт: любой, поддерживающий русский язык и отличный от стандартного;</w:t>
      </w:r>
    </w:p>
    <w:p w14:paraId="2845E27E" w14:textId="77777777" w:rsidR="00414633" w:rsidRPr="0016393C" w:rsidRDefault="00414633" w:rsidP="00414633">
      <w:r w:rsidRPr="0016393C">
        <w:t>– цвет фона: белый;</w:t>
      </w:r>
    </w:p>
    <w:p w14:paraId="1C0ECD00" w14:textId="77777777" w:rsidR="00414633" w:rsidRPr="0016393C" w:rsidRDefault="00414633" w:rsidP="00414633">
      <w:r w:rsidRPr="0016393C">
        <w:t>– минимальный размер: ширина: 300, высота: 250;</w:t>
      </w:r>
    </w:p>
    <w:p w14:paraId="7EDB2893" w14:textId="77777777" w:rsidR="00414633" w:rsidRPr="0016393C" w:rsidRDefault="00414633" w:rsidP="00414633">
      <w:r w:rsidRPr="0016393C">
        <w:t>– иконка формы: выбрать файл с расширением *.</w:t>
      </w:r>
      <w:proofErr w:type="spellStart"/>
      <w:r w:rsidRPr="0016393C">
        <w:t>ico</w:t>
      </w:r>
      <w:proofErr w:type="spellEnd"/>
      <w:r w:rsidRPr="0016393C">
        <w:t>.</w:t>
      </w:r>
    </w:p>
    <w:p w14:paraId="38B09CB8" w14:textId="77777777" w:rsidR="00414633" w:rsidRPr="0016393C" w:rsidRDefault="00414633" w:rsidP="00414633">
      <w:pPr>
        <w:pStyle w:val="2"/>
        <w:numPr>
          <w:ilvl w:val="2"/>
          <w:numId w:val="3"/>
        </w:numPr>
      </w:pPr>
      <w:r w:rsidRPr="0016393C">
        <w:t xml:space="preserve">На форму добавить из вкладки Панель элементов элемент </w:t>
      </w:r>
      <w:proofErr w:type="spellStart"/>
      <w:r w:rsidRPr="0016393C">
        <w:t>Panel</w:t>
      </w:r>
      <w:proofErr w:type="spellEnd"/>
      <w:r w:rsidRPr="0016393C">
        <w:t>, настроить у нее следующие свойства:</w:t>
      </w:r>
    </w:p>
    <w:p w14:paraId="6A79087F" w14:textId="77777777" w:rsidR="00414633" w:rsidRPr="0016393C" w:rsidRDefault="00414633" w:rsidP="00414633">
      <w:r w:rsidRPr="0016393C">
        <w:t>– цвет фона: любой из вкладки Другой или Интернет;</w:t>
      </w:r>
    </w:p>
    <w:p w14:paraId="4047DF2E" w14:textId="77777777" w:rsidR="00414633" w:rsidRPr="0016393C" w:rsidRDefault="00414633" w:rsidP="00414633">
      <w:r w:rsidRPr="0016393C">
        <w:t>– высота – любое число от 50 до 100.</w:t>
      </w:r>
    </w:p>
    <w:p w14:paraId="2049C8E5" w14:textId="77777777" w:rsidR="00414633" w:rsidRPr="0016393C" w:rsidRDefault="00414633" w:rsidP="00414633">
      <w:r w:rsidRPr="0016393C">
        <w:t>– размещение (</w:t>
      </w:r>
      <w:r w:rsidRPr="0016393C">
        <w:rPr>
          <w:lang w:val="en-US"/>
        </w:rPr>
        <w:t>Dock</w:t>
      </w:r>
      <w:r w:rsidRPr="0016393C">
        <w:t>): по верхнему краю.</w:t>
      </w:r>
    </w:p>
    <w:p w14:paraId="49ACC338" w14:textId="77777777" w:rsidR="00414633" w:rsidRPr="0016393C" w:rsidRDefault="00414633" w:rsidP="00414633">
      <w:pPr>
        <w:pStyle w:val="2"/>
        <w:numPr>
          <w:ilvl w:val="2"/>
          <w:numId w:val="3"/>
        </w:numPr>
      </w:pPr>
      <w:r w:rsidRPr="0016393C">
        <w:t xml:space="preserve">Добавить на панель из вкладки Панель элементов элемент </w:t>
      </w:r>
      <w:proofErr w:type="spellStart"/>
      <w:r w:rsidRPr="0016393C">
        <w:t>PictureBox</w:t>
      </w:r>
      <w:proofErr w:type="spellEnd"/>
      <w:r w:rsidRPr="0016393C">
        <w:t xml:space="preserve"> в левую часть панели, настроить у него следующие свойства:</w:t>
      </w:r>
    </w:p>
    <w:p w14:paraId="03CA26DF" w14:textId="77777777" w:rsidR="00414633" w:rsidRPr="0016393C" w:rsidRDefault="00414633" w:rsidP="00414633">
      <w:r w:rsidRPr="0016393C">
        <w:t>– изображение: выбрать растровый рисунок;</w:t>
      </w:r>
    </w:p>
    <w:p w14:paraId="7D41DF39" w14:textId="77777777" w:rsidR="00414633" w:rsidRPr="0016393C" w:rsidRDefault="00414633" w:rsidP="00414633">
      <w:r w:rsidRPr="0016393C">
        <w:lastRenderedPageBreak/>
        <w:t>– режим подбора размера изображения: масштабирование.</w:t>
      </w:r>
    </w:p>
    <w:p w14:paraId="631D7FF9" w14:textId="77777777" w:rsidR="00414633" w:rsidRPr="0016393C" w:rsidRDefault="00414633" w:rsidP="00414633"/>
    <w:p w14:paraId="7DC34D71" w14:textId="77777777" w:rsidR="00414633" w:rsidRPr="0016393C" w:rsidRDefault="00414633" w:rsidP="00414633">
      <w:pPr>
        <w:pStyle w:val="2"/>
        <w:numPr>
          <w:ilvl w:val="1"/>
          <w:numId w:val="3"/>
        </w:numPr>
      </w:pPr>
      <w:r w:rsidRPr="0016393C">
        <w:t>Создание частично прозрачной формы, отображающей дату</w:t>
      </w:r>
    </w:p>
    <w:p w14:paraId="487EEE06" w14:textId="77777777" w:rsidR="00414633" w:rsidRPr="0016393C" w:rsidRDefault="00414633" w:rsidP="00414633">
      <w:pPr>
        <w:pStyle w:val="2"/>
        <w:numPr>
          <w:ilvl w:val="2"/>
          <w:numId w:val="3"/>
        </w:numPr>
      </w:pPr>
      <w:r w:rsidRPr="0016393C">
        <w:t>Добавить в приложение новую форму. Реализовать открытие созданной формы из главной формы в диалоговом режиме при нажатии на кнопку «Задание 3»</w:t>
      </w:r>
    </w:p>
    <w:p w14:paraId="487E2D54" w14:textId="77777777" w:rsidR="00414633" w:rsidRPr="0016393C" w:rsidRDefault="00414633" w:rsidP="00414633">
      <w:pPr>
        <w:pStyle w:val="2"/>
        <w:numPr>
          <w:ilvl w:val="2"/>
          <w:numId w:val="3"/>
        </w:numPr>
      </w:pPr>
      <w:r w:rsidRPr="0016393C">
        <w:t xml:space="preserve">Изменить у формы родительскую форму на форму из п.5.2. (Изменить класс-родитель с </w:t>
      </w:r>
      <w:r w:rsidRPr="0016393C">
        <w:rPr>
          <w:lang w:val="en-US"/>
        </w:rPr>
        <w:t>Form</w:t>
      </w:r>
      <w:r w:rsidRPr="0016393C">
        <w:t xml:space="preserve"> на созданную форму)</w:t>
      </w:r>
    </w:p>
    <w:p w14:paraId="2B9DBE7E" w14:textId="77777777" w:rsidR="00414633" w:rsidRPr="0016393C" w:rsidRDefault="00414633" w:rsidP="00414633">
      <w:pPr>
        <w:pStyle w:val="2"/>
        <w:numPr>
          <w:ilvl w:val="2"/>
          <w:numId w:val="3"/>
        </w:numPr>
      </w:pPr>
      <w:r w:rsidRPr="0016393C">
        <w:t xml:space="preserve">В дизайнере настроить у формы свойство </w:t>
      </w:r>
      <w:proofErr w:type="spellStart"/>
      <w:r w:rsidRPr="0016393C">
        <w:t>TransparencyKey</w:t>
      </w:r>
      <w:proofErr w:type="spellEnd"/>
      <w:r w:rsidRPr="0016393C">
        <w:t>, указав в нем белый цвет.</w:t>
      </w:r>
    </w:p>
    <w:p w14:paraId="5DA1AC7B" w14:textId="77777777" w:rsidR="00414633" w:rsidRPr="0016393C" w:rsidRDefault="00414633" w:rsidP="00414633">
      <w:pPr>
        <w:pStyle w:val="2"/>
        <w:numPr>
          <w:ilvl w:val="2"/>
          <w:numId w:val="3"/>
        </w:numPr>
      </w:pPr>
      <w:r w:rsidRPr="0016393C">
        <w:t>Создать обработчик загрузки формы и выполнить в обработчике изменение текста у метки на Задание №3.</w:t>
      </w:r>
    </w:p>
    <w:p w14:paraId="1E62DA2E" w14:textId="77777777" w:rsidR="00414633" w:rsidRDefault="00414633" w:rsidP="00414633">
      <w:pPr>
        <w:pStyle w:val="2"/>
        <w:numPr>
          <w:ilvl w:val="2"/>
          <w:numId w:val="3"/>
        </w:numPr>
      </w:pPr>
      <w:r w:rsidRPr="0016393C">
        <w:t>В правый нижний угол добавить элемент Label, который должен отображать текущую дату (</w:t>
      </w:r>
      <w:proofErr w:type="spellStart"/>
      <w:r w:rsidRPr="0016393C">
        <w:rPr>
          <w:lang w:val="en-US"/>
        </w:rPr>
        <w:t>DateTime</w:t>
      </w:r>
      <w:proofErr w:type="spellEnd"/>
      <w:r w:rsidRPr="0016393C">
        <w:t>.</w:t>
      </w:r>
      <w:r w:rsidRPr="0016393C">
        <w:rPr>
          <w:lang w:val="en-US"/>
        </w:rPr>
        <w:t>Now</w:t>
      </w:r>
      <w:r w:rsidRPr="0016393C">
        <w:t>). Выполнить привязку элемента к правому нижнему углу формы. Сделать текст метки полужирным.</w:t>
      </w:r>
    </w:p>
    <w:p w14:paraId="1EA1D07D" w14:textId="77777777" w:rsidR="00250C20" w:rsidRPr="0016393C" w:rsidRDefault="00250C20" w:rsidP="00250C20">
      <w:pPr>
        <w:pStyle w:val="2"/>
        <w:numPr>
          <w:ilvl w:val="0"/>
          <w:numId w:val="0"/>
        </w:numPr>
        <w:ind w:left="567"/>
      </w:pPr>
    </w:p>
    <w:p w14:paraId="5158D4FA" w14:textId="77777777" w:rsidR="00414633" w:rsidRPr="0016393C" w:rsidRDefault="00414633" w:rsidP="00414633">
      <w:pPr>
        <w:pStyle w:val="2"/>
        <w:numPr>
          <w:ilvl w:val="1"/>
          <w:numId w:val="3"/>
        </w:numPr>
      </w:pPr>
      <w:r w:rsidRPr="0016393C">
        <w:t>Создание формы авторизации</w:t>
      </w:r>
    </w:p>
    <w:p w14:paraId="57EF527C" w14:textId="77777777" w:rsidR="00414633" w:rsidRPr="0016393C" w:rsidRDefault="00414633" w:rsidP="00414633">
      <w:pPr>
        <w:pStyle w:val="2"/>
        <w:numPr>
          <w:ilvl w:val="2"/>
          <w:numId w:val="3"/>
        </w:numPr>
      </w:pPr>
      <w:r w:rsidRPr="0016393C">
        <w:t>Добавить в приложение новую форму. Реализовать открытие созданной формы из главной формы в диалоговом режиме при нажатии на кнопку «Задание 4»</w:t>
      </w:r>
    </w:p>
    <w:p w14:paraId="133C4CD2" w14:textId="77777777" w:rsidR="00414633" w:rsidRPr="0016393C" w:rsidRDefault="00414633" w:rsidP="00414633">
      <w:pPr>
        <w:pStyle w:val="2"/>
        <w:numPr>
          <w:ilvl w:val="2"/>
          <w:numId w:val="3"/>
        </w:numPr>
      </w:pPr>
      <w:r w:rsidRPr="0016393C">
        <w:t>Изменить у формы родительскую форму на форму из п.5.2.</w:t>
      </w:r>
    </w:p>
    <w:p w14:paraId="0B5BCBBD" w14:textId="77777777" w:rsidR="00414633" w:rsidRPr="0016393C" w:rsidRDefault="00414633" w:rsidP="00414633">
      <w:pPr>
        <w:pStyle w:val="2"/>
        <w:numPr>
          <w:ilvl w:val="2"/>
          <w:numId w:val="3"/>
        </w:numPr>
      </w:pPr>
      <w:r w:rsidRPr="0016393C">
        <w:t>Настроить у формы максимальный размер: ширина: 300, высота: 250.</w:t>
      </w:r>
    </w:p>
    <w:p w14:paraId="5BA3D505" w14:textId="77777777" w:rsidR="00414633" w:rsidRPr="0016393C" w:rsidRDefault="00414633" w:rsidP="00414633">
      <w:pPr>
        <w:pStyle w:val="2"/>
        <w:numPr>
          <w:ilvl w:val="2"/>
          <w:numId w:val="3"/>
        </w:numPr>
      </w:pPr>
      <w:r w:rsidRPr="0016393C">
        <w:t>Создать обработчик загрузки формы и выполнить в обработчике изменение текста у метки на Задание №4.</w:t>
      </w:r>
    </w:p>
    <w:p w14:paraId="373005F8" w14:textId="77777777" w:rsidR="00414633" w:rsidRPr="0016393C" w:rsidRDefault="00414633" w:rsidP="00414633">
      <w:pPr>
        <w:pStyle w:val="2"/>
        <w:numPr>
          <w:ilvl w:val="2"/>
          <w:numId w:val="3"/>
        </w:numPr>
      </w:pPr>
      <w:r w:rsidRPr="0016393C">
        <w:t>Добавить на форму два поля ввода с подписями в метках Логин и Пароль и кнопку «Авторизоваться».</w:t>
      </w:r>
    </w:p>
    <w:p w14:paraId="56560A37" w14:textId="4E6D283B" w:rsidR="00EE187F" w:rsidRPr="00414633" w:rsidRDefault="00EE187F" w:rsidP="00414633"/>
    <w:sectPr w:rsidR="00EE187F" w:rsidRPr="004146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</w:num>
  <w:num w:numId="7" w16cid:durableId="1160148657">
    <w:abstractNumId w:val="1"/>
    <w:lvlOverride w:ilvl="0">
      <w:startOverride w:val="1"/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A49"/>
    <w:rsid w:val="00025141"/>
    <w:rsid w:val="00027E0B"/>
    <w:rsid w:val="00055311"/>
    <w:rsid w:val="00070FAF"/>
    <w:rsid w:val="00080A51"/>
    <w:rsid w:val="000B1531"/>
    <w:rsid w:val="000C0097"/>
    <w:rsid w:val="00106123"/>
    <w:rsid w:val="001306AE"/>
    <w:rsid w:val="00142169"/>
    <w:rsid w:val="00147FDC"/>
    <w:rsid w:val="0016046B"/>
    <w:rsid w:val="001645AA"/>
    <w:rsid w:val="00182495"/>
    <w:rsid w:val="0018259A"/>
    <w:rsid w:val="001874D7"/>
    <w:rsid w:val="001974B9"/>
    <w:rsid w:val="001A4923"/>
    <w:rsid w:val="001E03FF"/>
    <w:rsid w:val="001E08E7"/>
    <w:rsid w:val="001E1F5F"/>
    <w:rsid w:val="001E32F3"/>
    <w:rsid w:val="001E4D07"/>
    <w:rsid w:val="001E7749"/>
    <w:rsid w:val="001F2D59"/>
    <w:rsid w:val="00215DA5"/>
    <w:rsid w:val="00225A5E"/>
    <w:rsid w:val="002456BD"/>
    <w:rsid w:val="00250C20"/>
    <w:rsid w:val="00253F0B"/>
    <w:rsid w:val="00261B0A"/>
    <w:rsid w:val="00271E47"/>
    <w:rsid w:val="002757AB"/>
    <w:rsid w:val="00292C9C"/>
    <w:rsid w:val="002E0231"/>
    <w:rsid w:val="0032751F"/>
    <w:rsid w:val="00330804"/>
    <w:rsid w:val="00334820"/>
    <w:rsid w:val="00350F53"/>
    <w:rsid w:val="0036219F"/>
    <w:rsid w:val="003771A7"/>
    <w:rsid w:val="003C6A30"/>
    <w:rsid w:val="003E2CFB"/>
    <w:rsid w:val="00411272"/>
    <w:rsid w:val="00414633"/>
    <w:rsid w:val="00443427"/>
    <w:rsid w:val="004759E4"/>
    <w:rsid w:val="00476383"/>
    <w:rsid w:val="004A368A"/>
    <w:rsid w:val="004E2808"/>
    <w:rsid w:val="004E4FA5"/>
    <w:rsid w:val="004F178F"/>
    <w:rsid w:val="00514302"/>
    <w:rsid w:val="00561499"/>
    <w:rsid w:val="00577E85"/>
    <w:rsid w:val="00597252"/>
    <w:rsid w:val="005B2306"/>
    <w:rsid w:val="005C3728"/>
    <w:rsid w:val="005C462D"/>
    <w:rsid w:val="005C6E23"/>
    <w:rsid w:val="005F0A17"/>
    <w:rsid w:val="0061167A"/>
    <w:rsid w:val="00623DA7"/>
    <w:rsid w:val="006566A7"/>
    <w:rsid w:val="006769C8"/>
    <w:rsid w:val="00693BA2"/>
    <w:rsid w:val="006B60F6"/>
    <w:rsid w:val="006C3BE4"/>
    <w:rsid w:val="006E2B52"/>
    <w:rsid w:val="006F41C3"/>
    <w:rsid w:val="007069FE"/>
    <w:rsid w:val="00711D0F"/>
    <w:rsid w:val="0071638D"/>
    <w:rsid w:val="00723E7E"/>
    <w:rsid w:val="00735A9E"/>
    <w:rsid w:val="007502B2"/>
    <w:rsid w:val="00761372"/>
    <w:rsid w:val="00771CEB"/>
    <w:rsid w:val="00777A49"/>
    <w:rsid w:val="007828B9"/>
    <w:rsid w:val="00784C93"/>
    <w:rsid w:val="007A091B"/>
    <w:rsid w:val="007B2FE0"/>
    <w:rsid w:val="007B5CEA"/>
    <w:rsid w:val="007B751B"/>
    <w:rsid w:val="007F1C7C"/>
    <w:rsid w:val="007F2C11"/>
    <w:rsid w:val="007F6037"/>
    <w:rsid w:val="00814C20"/>
    <w:rsid w:val="00840ABB"/>
    <w:rsid w:val="00871EDC"/>
    <w:rsid w:val="00873CD7"/>
    <w:rsid w:val="00881FDE"/>
    <w:rsid w:val="008823E4"/>
    <w:rsid w:val="0089460B"/>
    <w:rsid w:val="00895CC0"/>
    <w:rsid w:val="008A376B"/>
    <w:rsid w:val="008B582A"/>
    <w:rsid w:val="008D59BE"/>
    <w:rsid w:val="008F18B6"/>
    <w:rsid w:val="008F25B5"/>
    <w:rsid w:val="0090066F"/>
    <w:rsid w:val="0091048A"/>
    <w:rsid w:val="009107B3"/>
    <w:rsid w:val="00925158"/>
    <w:rsid w:val="0093590A"/>
    <w:rsid w:val="00957198"/>
    <w:rsid w:val="00996E78"/>
    <w:rsid w:val="009A5CA5"/>
    <w:rsid w:val="009F7E05"/>
    <w:rsid w:val="00A52F1F"/>
    <w:rsid w:val="00A7632F"/>
    <w:rsid w:val="00A81B5D"/>
    <w:rsid w:val="00AD035D"/>
    <w:rsid w:val="00AF0E8D"/>
    <w:rsid w:val="00AF2C43"/>
    <w:rsid w:val="00B03195"/>
    <w:rsid w:val="00B20CBB"/>
    <w:rsid w:val="00B34EF6"/>
    <w:rsid w:val="00B36B1F"/>
    <w:rsid w:val="00B63F95"/>
    <w:rsid w:val="00B74820"/>
    <w:rsid w:val="00B83CE0"/>
    <w:rsid w:val="00B85644"/>
    <w:rsid w:val="00BB18E8"/>
    <w:rsid w:val="00BC00F8"/>
    <w:rsid w:val="00BE7E11"/>
    <w:rsid w:val="00C16FE8"/>
    <w:rsid w:val="00C25A79"/>
    <w:rsid w:val="00C33D3A"/>
    <w:rsid w:val="00C56EC6"/>
    <w:rsid w:val="00C87255"/>
    <w:rsid w:val="00C9370F"/>
    <w:rsid w:val="00CB389F"/>
    <w:rsid w:val="00CD50E2"/>
    <w:rsid w:val="00CF0E87"/>
    <w:rsid w:val="00D100C2"/>
    <w:rsid w:val="00D32318"/>
    <w:rsid w:val="00D543DA"/>
    <w:rsid w:val="00D66C75"/>
    <w:rsid w:val="00D729F3"/>
    <w:rsid w:val="00D7386F"/>
    <w:rsid w:val="00D76328"/>
    <w:rsid w:val="00DD2A13"/>
    <w:rsid w:val="00DF070F"/>
    <w:rsid w:val="00E01507"/>
    <w:rsid w:val="00E019D8"/>
    <w:rsid w:val="00E13016"/>
    <w:rsid w:val="00E65989"/>
    <w:rsid w:val="00EA1265"/>
    <w:rsid w:val="00EB38BE"/>
    <w:rsid w:val="00EE187F"/>
    <w:rsid w:val="00F0702F"/>
    <w:rsid w:val="00F10A9F"/>
    <w:rsid w:val="00F1414C"/>
    <w:rsid w:val="00F42AF7"/>
    <w:rsid w:val="00F45B5C"/>
    <w:rsid w:val="00F55D30"/>
    <w:rsid w:val="00F70D8A"/>
    <w:rsid w:val="00F80F65"/>
    <w:rsid w:val="00F83B42"/>
    <w:rsid w:val="00FA6D1B"/>
    <w:rsid w:val="00FF0246"/>
    <w:rsid w:val="00FF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AE152D"/>
  <w15:chartTrackingRefBased/>
  <w15:docId w15:val="{719DFE07-E4EF-49D8-A664-4A74D803C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77A49"/>
    <w:pPr>
      <w:widowControl w:val="0"/>
      <w:spacing w:after="0" w:line="240" w:lineRule="auto"/>
      <w:jc w:val="both"/>
    </w:pPr>
    <w:rPr>
      <w:bCs w:val="0"/>
    </w:r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tabs>
        <w:tab w:val="left" w:pos="709"/>
      </w:tabs>
      <w:suppressAutoHyphens/>
      <w:autoSpaceDN w:val="0"/>
      <w:jc w:val="center"/>
      <w:textAlignment w:val="baseline"/>
      <w:outlineLvl w:val="0"/>
    </w:pPr>
    <w:rPr>
      <w:rFonts w:eastAsia="Lucida Sans Unicode"/>
      <w:b/>
      <w:bCs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1"/>
    </w:pPr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2"/>
    </w:pPr>
    <w:rPr>
      <w:rFonts w:eastAsiaTheme="majorEastAsia" w:cstheme="majorBidi"/>
      <w:bCs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3"/>
    </w:pPr>
    <w:rPr>
      <w:rFonts w:eastAsiaTheme="majorEastAsia" w:cstheme="majorBidi"/>
      <w:bCs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4"/>
    </w:pPr>
    <w:rPr>
      <w:rFonts w:eastAsiaTheme="majorEastAsia" w:cstheme="majorBidi"/>
      <w:bCs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5"/>
    </w:pPr>
    <w:rPr>
      <w:rFonts w:eastAsiaTheme="majorEastAsia" w:cstheme="majorBidi"/>
      <w:bCs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6"/>
    </w:pPr>
    <w:rPr>
      <w:rFonts w:eastAsiaTheme="majorEastAsia" w:cstheme="majorBidi"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widowControl/>
      <w:ind w:firstLine="567"/>
      <w:outlineLvl w:val="7"/>
    </w:pPr>
    <w:rPr>
      <w:rFonts w:eastAsiaTheme="majorEastAsia" w:cstheme="majorBidi"/>
      <w:bCs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widowControl/>
      <w:ind w:firstLine="567"/>
      <w:outlineLvl w:val="8"/>
    </w:pPr>
    <w:rPr>
      <w:rFonts w:eastAsiaTheme="majorEastAsia" w:cstheme="majorBidi"/>
      <w:bCs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widowControl/>
      <w:spacing w:after="80"/>
      <w:ind w:firstLine="567"/>
      <w:contextualSpacing/>
    </w:pPr>
    <w:rPr>
      <w:rFonts w:asciiTheme="majorHAnsi" w:eastAsiaTheme="majorEastAsia" w:hAnsiTheme="majorHAnsi" w:cstheme="majorBidi"/>
      <w:bCs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widowControl/>
      <w:numPr>
        <w:ilvl w:val="1"/>
      </w:numPr>
      <w:ind w:firstLine="567"/>
    </w:pPr>
    <w:rPr>
      <w:rFonts w:eastAsiaTheme="majorEastAsia" w:cstheme="majorBidi"/>
      <w:bCs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widowControl/>
      <w:spacing w:before="160"/>
      <w:ind w:firstLine="567"/>
      <w:jc w:val="center"/>
    </w:pPr>
    <w:rPr>
      <w:bCs/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widowControl/>
      <w:ind w:left="720" w:firstLine="567"/>
      <w:contextualSpacing/>
    </w:pPr>
    <w:rPr>
      <w:bCs/>
    </w:r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 w:firstLine="567"/>
      <w:jc w:val="center"/>
    </w:pPr>
    <w:rPr>
      <w:bCs/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bCs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numPr>
        <w:numId w:val="6"/>
      </w:numPr>
      <w:spacing w:before="280"/>
    </w:pPr>
    <w:rPr>
      <w:b/>
    </w:rPr>
  </w:style>
  <w:style w:type="paragraph" w:customStyle="1" w:styleId="2">
    <w:name w:val="Основная нумерация 2"/>
    <w:basedOn w:val="a0"/>
    <w:link w:val="24"/>
    <w:qFormat/>
    <w:rsid w:val="0018259A"/>
    <w:pPr>
      <w:numPr>
        <w:ilvl w:val="1"/>
        <w:numId w:val="6"/>
      </w:numPr>
    </w:pPr>
    <w:rPr>
      <w:bCs/>
    </w:rPr>
  </w:style>
  <w:style w:type="character" w:customStyle="1" w:styleId="24">
    <w:name w:val="Основная нумерация 2 Знак"/>
    <w:basedOn w:val="a1"/>
    <w:link w:val="2"/>
    <w:rsid w:val="00E65989"/>
  </w:style>
  <w:style w:type="table" w:styleId="af">
    <w:name w:val="Table Grid"/>
    <w:basedOn w:val="a2"/>
    <w:uiPriority w:val="39"/>
    <w:rsid w:val="006C3BE4"/>
    <w:pPr>
      <w:spacing w:after="0" w:line="240" w:lineRule="auto"/>
    </w:pPr>
    <w:rPr>
      <w:bCs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1"/>
    <w:uiPriority w:val="99"/>
    <w:unhideWhenUsed/>
    <w:rsid w:val="0093590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126</TotalTime>
  <Pages>2</Pages>
  <Words>485</Words>
  <Characters>2767</Characters>
  <Application>Microsoft Office Word</Application>
  <DocSecurity>0</DocSecurity>
  <Lines>23</Lines>
  <Paragraphs>6</Paragraphs>
  <ScaleCrop>false</ScaleCrop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116</cp:revision>
  <dcterms:created xsi:type="dcterms:W3CDTF">2025-09-23T15:30:00Z</dcterms:created>
  <dcterms:modified xsi:type="dcterms:W3CDTF">2026-10-26T18:47:00Z</dcterms:modified>
</cp:coreProperties>
</file>