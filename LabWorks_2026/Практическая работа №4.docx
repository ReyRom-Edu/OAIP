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8B86" w14:textId="0E1A0254" w:rsidR="00805365" w:rsidRPr="009D6ABB" w:rsidRDefault="00805365" w:rsidP="00805365">
      <w:pPr>
        <w:pStyle w:val="10"/>
        <w:rPr>
          <w:rFonts w:eastAsiaTheme="majorEastAsia" w:cstheme="majorBidi"/>
          <w:b w:val="0"/>
          <w:bCs w:val="0"/>
          <w:color w:val="000000" w:themeColor="text1"/>
          <w:szCs w:val="28"/>
        </w:rPr>
      </w:pPr>
      <w:bookmarkStart w:id="0" w:name="_Toc198937040"/>
      <w:r w:rsidRPr="009D6ABB">
        <w:rPr>
          <w:color w:val="000000" w:themeColor="text1"/>
        </w:rPr>
        <w:t>Практическая работа №</w:t>
      </w:r>
      <w:r w:rsidR="009113B5" w:rsidRPr="009113B5">
        <w:rPr>
          <w:color w:val="000000" w:themeColor="text1"/>
        </w:rPr>
        <w:t>4</w:t>
      </w:r>
      <w:r w:rsidRPr="009D6ABB">
        <w:rPr>
          <w:color w:val="000000" w:themeColor="text1"/>
        </w:rPr>
        <w:br/>
      </w:r>
      <w:bookmarkEnd w:id="0"/>
      <w:r w:rsidR="009113B5" w:rsidRPr="009113B5">
        <w:rPr>
          <w:rFonts w:eastAsiaTheme="majorEastAsia" w:cstheme="majorBidi"/>
          <w:color w:val="000000" w:themeColor="text1"/>
          <w:szCs w:val="28"/>
        </w:rPr>
        <w:t>Решение задач при помощи структур данных</w:t>
      </w:r>
    </w:p>
    <w:p w14:paraId="3AF3801A" w14:textId="77777777" w:rsidR="00805365" w:rsidRPr="009D6ABB" w:rsidRDefault="00805365" w:rsidP="00805365">
      <w:pPr>
        <w:pStyle w:val="1"/>
        <w:numPr>
          <w:ilvl w:val="0"/>
          <w:numId w:val="7"/>
        </w:numPr>
        <w:rPr>
          <w:color w:val="000000" w:themeColor="text1"/>
        </w:rPr>
      </w:pPr>
      <w:r w:rsidRPr="009D6ABB">
        <w:rPr>
          <w:color w:val="000000" w:themeColor="text1"/>
        </w:rPr>
        <w:t>Цель работы</w:t>
      </w:r>
    </w:p>
    <w:p w14:paraId="2A8638EB" w14:textId="643570AC" w:rsidR="00805365" w:rsidRPr="009D6ABB" w:rsidRDefault="00616B49" w:rsidP="00805365">
      <w:pPr>
        <w:pStyle w:val="2"/>
        <w:rPr>
          <w:color w:val="000000" w:themeColor="text1"/>
        </w:rPr>
      </w:pPr>
      <w:r>
        <w:rPr>
          <w:color w:val="000000" w:themeColor="text1"/>
        </w:rPr>
        <w:t>Изучить способы решения задач</w:t>
      </w:r>
      <w:r w:rsidR="00C63AC0">
        <w:rPr>
          <w:color w:val="000000" w:themeColor="text1"/>
        </w:rPr>
        <w:t xml:space="preserve"> при помощи структур данных</w:t>
      </w:r>
      <w:r w:rsidR="00805365">
        <w:rPr>
          <w:color w:val="000000" w:themeColor="text1"/>
        </w:rPr>
        <w:t>.</w:t>
      </w:r>
    </w:p>
    <w:p w14:paraId="7A42502E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Литература</w:t>
      </w:r>
    </w:p>
    <w:p w14:paraId="5D0AF97B" w14:textId="08E78B43" w:rsidR="00805365" w:rsidRDefault="00805365" w:rsidP="00805365">
      <w:pPr>
        <w:pStyle w:val="2"/>
      </w:pPr>
    </w:p>
    <w:p w14:paraId="0911DECB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Подготовка к работе</w:t>
      </w:r>
    </w:p>
    <w:p w14:paraId="0D9CD5EF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Повторить теоретический материал (см. п.2).</w:t>
      </w:r>
    </w:p>
    <w:p w14:paraId="54C7F08A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Изучить описание лабораторной работы.</w:t>
      </w:r>
    </w:p>
    <w:p w14:paraId="1563B940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Основное оборудование</w:t>
      </w:r>
    </w:p>
    <w:p w14:paraId="2DC67AEF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 xml:space="preserve"> Персональный компьютер.</w:t>
      </w:r>
    </w:p>
    <w:p w14:paraId="3266DC85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Задание</w:t>
      </w:r>
    </w:p>
    <w:p w14:paraId="437181A7" w14:textId="4DED906F" w:rsidR="001D109F" w:rsidRPr="001D109F" w:rsidRDefault="00DB5A76" w:rsidP="00DE21D9">
      <w:pPr>
        <w:pStyle w:val="2"/>
        <w:numPr>
          <w:ilvl w:val="0"/>
          <w:numId w:val="0"/>
        </w:numPr>
        <w:ind w:firstLine="567"/>
      </w:pPr>
      <w:r>
        <w:t>Для решения задач</w:t>
      </w:r>
      <w:r w:rsidR="00DE21D9">
        <w:t xml:space="preserve"> используйте</w:t>
      </w:r>
      <w:r>
        <w:t xml:space="preserve"> заготовк</w:t>
      </w:r>
      <w:r w:rsidR="00DE21D9">
        <w:t xml:space="preserve">и из репозитория </w:t>
      </w:r>
      <w:r w:rsidR="001D109F" w:rsidRPr="001D109F">
        <w:rPr>
          <w:lang w:val="en-US"/>
        </w:rPr>
        <w:t>https</w:t>
      </w:r>
      <w:r w:rsidR="001D109F" w:rsidRPr="001D109F">
        <w:t>://</w:t>
      </w:r>
      <w:r w:rsidR="001D109F" w:rsidRPr="001D109F">
        <w:rPr>
          <w:lang w:val="en-US"/>
        </w:rPr>
        <w:t>github</w:t>
      </w:r>
      <w:r w:rsidR="001D109F" w:rsidRPr="001D109F">
        <w:t>.</w:t>
      </w:r>
      <w:r w:rsidR="001D109F" w:rsidRPr="001D109F">
        <w:rPr>
          <w:lang w:val="en-US"/>
        </w:rPr>
        <w:t>com</w:t>
      </w:r>
      <w:r w:rsidR="001D109F" w:rsidRPr="001D109F">
        <w:t>/</w:t>
      </w:r>
      <w:r w:rsidR="001D109F" w:rsidRPr="001D109F">
        <w:rPr>
          <w:lang w:val="en-US"/>
        </w:rPr>
        <w:t>ReyRom</w:t>
      </w:r>
      <w:r w:rsidR="001D109F" w:rsidRPr="001D109F">
        <w:t>-</w:t>
      </w:r>
      <w:r w:rsidR="001D109F" w:rsidRPr="001D109F">
        <w:rPr>
          <w:lang w:val="en-US"/>
        </w:rPr>
        <w:t>Edu</w:t>
      </w:r>
      <w:r w:rsidR="001D109F" w:rsidRPr="001D109F">
        <w:t>/</w:t>
      </w:r>
      <w:r w:rsidR="001D109F" w:rsidRPr="001D109F">
        <w:rPr>
          <w:lang w:val="en-US"/>
        </w:rPr>
        <w:t>DataStructures</w:t>
      </w:r>
    </w:p>
    <w:p w14:paraId="13CEF4CF" w14:textId="77777777" w:rsidR="001D109F" w:rsidRPr="001D109F" w:rsidRDefault="001D109F" w:rsidP="001D109F">
      <w:pPr>
        <w:pStyle w:val="2"/>
        <w:numPr>
          <w:ilvl w:val="0"/>
          <w:numId w:val="0"/>
        </w:numPr>
        <w:ind w:left="567"/>
      </w:pPr>
    </w:p>
    <w:p w14:paraId="3ADB0475" w14:textId="56EC5479" w:rsidR="005002E9" w:rsidRPr="005002E9" w:rsidRDefault="005002E9" w:rsidP="005002E9">
      <w:pPr>
        <w:pStyle w:val="2"/>
      </w:pPr>
      <w:r w:rsidRPr="005002E9">
        <w:t>Стек: проверка правильности скобок</w:t>
      </w:r>
    </w:p>
    <w:p w14:paraId="6FE59EA4" w14:textId="5E566E24" w:rsidR="005002E9" w:rsidRDefault="00B539E0" w:rsidP="005002E9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B539E0">
        <w:t xml:space="preserve">Дана строка, содержащая круглые скобки </w:t>
      </w:r>
      <w:r w:rsidRPr="00293BC4">
        <w:rPr>
          <w:rStyle w:val="ae"/>
        </w:rPr>
        <w:t>(</w:t>
      </w:r>
      <w:r w:rsidRPr="00B539E0">
        <w:t xml:space="preserve"> и </w:t>
      </w:r>
      <w:r w:rsidRPr="00293BC4">
        <w:rPr>
          <w:rStyle w:val="ae"/>
        </w:rPr>
        <w:t>)</w:t>
      </w:r>
      <w:r w:rsidRPr="00B539E0">
        <w:t>. Определите, правильно ли расставлены скобки.</w:t>
      </w:r>
    </w:p>
    <w:p w14:paraId="0628AF36" w14:textId="77777777" w:rsidR="00293BC4" w:rsidRDefault="00293BC4" w:rsidP="00293BC4">
      <w:pPr>
        <w:pStyle w:val="2"/>
        <w:numPr>
          <w:ilvl w:val="0"/>
          <w:numId w:val="0"/>
        </w:numPr>
        <w:ind w:firstLine="567"/>
      </w:pPr>
      <w:r>
        <w:t>Скобки расставлены правильно, если:</w:t>
      </w:r>
    </w:p>
    <w:p w14:paraId="61D6607D" w14:textId="77777777" w:rsidR="00293BC4" w:rsidRDefault="00293BC4" w:rsidP="00293BC4">
      <w:pPr>
        <w:pStyle w:val="2"/>
        <w:numPr>
          <w:ilvl w:val="0"/>
          <w:numId w:val="0"/>
        </w:numPr>
        <w:ind w:firstLine="567"/>
      </w:pPr>
      <w:r>
        <w:t>- каждой открывающей скобке соответствует закрывающая;</w:t>
      </w:r>
    </w:p>
    <w:p w14:paraId="78408C40" w14:textId="77777777" w:rsidR="00293BC4" w:rsidRDefault="00293BC4" w:rsidP="00293BC4">
      <w:pPr>
        <w:pStyle w:val="2"/>
        <w:numPr>
          <w:ilvl w:val="0"/>
          <w:numId w:val="0"/>
        </w:numPr>
        <w:ind w:firstLine="567"/>
      </w:pPr>
      <w:r>
        <w:t>- закрывающая скобка всегда находится после соответствующей открывающей.</w:t>
      </w:r>
    </w:p>
    <w:p w14:paraId="1B9AD014" w14:textId="501DCA16" w:rsidR="00B539E0" w:rsidRPr="00293BC4" w:rsidRDefault="00293BC4" w:rsidP="00293BC4">
      <w:pPr>
        <w:pStyle w:val="2"/>
        <w:numPr>
          <w:ilvl w:val="0"/>
          <w:numId w:val="0"/>
        </w:numPr>
        <w:ind w:firstLine="567"/>
      </w:pPr>
      <w:r>
        <w:t>Для простоты</w:t>
      </w:r>
      <w:r>
        <w:t xml:space="preserve"> </w:t>
      </w:r>
      <w:r>
        <w:t>считать, что строка содержит только скобки.</w:t>
      </w:r>
    </w:p>
    <w:p w14:paraId="59676EC6" w14:textId="23EB93D6" w:rsidR="00293BC4" w:rsidRPr="00293BC4" w:rsidRDefault="00293BC4" w:rsidP="00293BC4">
      <w:pPr>
        <w:pStyle w:val="2"/>
        <w:numPr>
          <w:ilvl w:val="0"/>
          <w:numId w:val="0"/>
        </w:numPr>
        <w:ind w:firstLine="567"/>
      </w:pPr>
      <w:r w:rsidRPr="00293BC4">
        <w:rPr>
          <w:rStyle w:val="ae"/>
          <w:lang w:val="ru-RU"/>
        </w:rPr>
        <w:t>(()())</w:t>
      </w:r>
      <w:r w:rsidRPr="00293BC4">
        <w:t xml:space="preserve"> </w:t>
      </w:r>
      <w:r>
        <w:rPr>
          <w:lang w:val="en-US"/>
        </w:rPr>
        <w:t xml:space="preserve">– </w:t>
      </w:r>
      <w:r w:rsidRPr="00293BC4">
        <w:t>Скобки расставлены правильно</w:t>
      </w:r>
    </w:p>
    <w:p w14:paraId="6A0BAE4C" w14:textId="01B74914" w:rsidR="00293BC4" w:rsidRDefault="00293BC4" w:rsidP="00293BC4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293BC4">
        <w:rPr>
          <w:rStyle w:val="ae"/>
          <w:lang w:val="ru-RU"/>
        </w:rPr>
        <w:t>())(</w:t>
      </w:r>
      <w:r w:rsidRPr="00293BC4">
        <w:t xml:space="preserve"> </w:t>
      </w:r>
      <w:r>
        <w:rPr>
          <w:lang w:val="en-US"/>
        </w:rPr>
        <w:t xml:space="preserve">– </w:t>
      </w:r>
      <w:r w:rsidRPr="00293BC4">
        <w:t>Скобки расставлены неправильно</w:t>
      </w:r>
    </w:p>
    <w:p w14:paraId="014E573C" w14:textId="49190396" w:rsidR="00293BC4" w:rsidRDefault="00293BC4" w:rsidP="00293BC4">
      <w:pPr>
        <w:pStyle w:val="2"/>
        <w:numPr>
          <w:ilvl w:val="0"/>
          <w:numId w:val="0"/>
        </w:numPr>
        <w:ind w:firstLine="567"/>
      </w:pPr>
      <w:r w:rsidRPr="00293BC4">
        <w:rPr>
          <w:rStyle w:val="ae"/>
          <w:lang w:val="ru-RU"/>
        </w:rPr>
        <w:t>(()</w:t>
      </w:r>
      <w:r>
        <w:rPr>
          <w:lang w:val="en-US"/>
        </w:rPr>
        <w:t xml:space="preserve"> </w:t>
      </w:r>
      <w:r>
        <w:rPr>
          <w:lang w:val="en-US"/>
        </w:rPr>
        <w:t xml:space="preserve">– </w:t>
      </w:r>
      <w:r w:rsidRPr="00293BC4">
        <w:t>Скобки расставлены неправильно</w:t>
      </w:r>
    </w:p>
    <w:p w14:paraId="404CFF50" w14:textId="6B52EC35" w:rsidR="00AE429C" w:rsidRPr="00AE429C" w:rsidRDefault="00AE429C" w:rsidP="00AE429C">
      <w:pPr>
        <w:rPr>
          <w:b/>
          <w:bCs w:val="0"/>
        </w:rPr>
      </w:pPr>
      <w:r w:rsidRPr="00AE429C">
        <w:rPr>
          <w:b/>
          <w:bCs w:val="0"/>
        </w:rPr>
        <w:t>Алгоритм решения</w:t>
      </w:r>
      <w:r w:rsidR="00345A83">
        <w:rPr>
          <w:b/>
          <w:bCs w:val="0"/>
        </w:rPr>
        <w:t>:</w:t>
      </w:r>
    </w:p>
    <w:p w14:paraId="64EB84EA" w14:textId="77777777" w:rsidR="00AE429C" w:rsidRPr="00AE429C" w:rsidRDefault="00AE429C" w:rsidP="00484D63">
      <w:pPr>
        <w:pStyle w:val="a8"/>
        <w:numPr>
          <w:ilvl w:val="0"/>
          <w:numId w:val="10"/>
        </w:numPr>
        <w:tabs>
          <w:tab w:val="left" w:pos="284"/>
          <w:tab w:val="left" w:pos="851"/>
        </w:tabs>
        <w:ind w:left="0" w:firstLine="0"/>
      </w:pPr>
      <w:r w:rsidRPr="00AE429C">
        <w:t>Создаём пустой стек.</w:t>
      </w:r>
    </w:p>
    <w:p w14:paraId="3A56F194" w14:textId="77777777" w:rsidR="00AE429C" w:rsidRPr="00AE429C" w:rsidRDefault="00AE429C" w:rsidP="00484D63">
      <w:pPr>
        <w:pStyle w:val="a8"/>
        <w:numPr>
          <w:ilvl w:val="0"/>
          <w:numId w:val="10"/>
        </w:numPr>
        <w:tabs>
          <w:tab w:val="left" w:pos="284"/>
          <w:tab w:val="left" w:pos="851"/>
        </w:tabs>
        <w:ind w:left="0" w:firstLine="0"/>
      </w:pPr>
      <w:r w:rsidRPr="00AE429C">
        <w:t>Просматриваем строку слева направо.</w:t>
      </w:r>
    </w:p>
    <w:p w14:paraId="347E9C2C" w14:textId="4CB34C77" w:rsidR="00AE429C" w:rsidRPr="00AE429C" w:rsidRDefault="00AE429C" w:rsidP="00484D63">
      <w:pPr>
        <w:pStyle w:val="a8"/>
        <w:numPr>
          <w:ilvl w:val="0"/>
          <w:numId w:val="10"/>
        </w:numPr>
        <w:tabs>
          <w:tab w:val="left" w:pos="284"/>
          <w:tab w:val="left" w:pos="851"/>
        </w:tabs>
        <w:ind w:left="0" w:firstLine="0"/>
      </w:pPr>
      <w:r w:rsidRPr="00AE429C">
        <w:t xml:space="preserve">Если встретили </w:t>
      </w:r>
      <w:r w:rsidRPr="00345A83">
        <w:rPr>
          <w:rStyle w:val="ae"/>
        </w:rPr>
        <w:t>(</w:t>
      </w:r>
      <w:r w:rsidR="00345A83">
        <w:t xml:space="preserve"> </w:t>
      </w:r>
      <w:r w:rsidRPr="00AE429C">
        <w:t>, кладём её в стек.</w:t>
      </w:r>
    </w:p>
    <w:p w14:paraId="783A22EA" w14:textId="1452EF4E" w:rsidR="00AE429C" w:rsidRPr="00AE429C" w:rsidRDefault="00AE429C" w:rsidP="00484D63">
      <w:pPr>
        <w:pStyle w:val="a8"/>
        <w:numPr>
          <w:ilvl w:val="0"/>
          <w:numId w:val="10"/>
        </w:numPr>
        <w:tabs>
          <w:tab w:val="left" w:pos="284"/>
          <w:tab w:val="left" w:pos="851"/>
        </w:tabs>
        <w:ind w:left="0" w:firstLine="0"/>
      </w:pPr>
      <w:r w:rsidRPr="00AE429C">
        <w:t xml:space="preserve">Если встретили </w:t>
      </w:r>
      <w:r w:rsidRPr="00345A83">
        <w:rPr>
          <w:rStyle w:val="ae"/>
        </w:rPr>
        <w:t>)</w:t>
      </w:r>
      <w:r w:rsidR="00345A83">
        <w:t xml:space="preserve"> </w:t>
      </w:r>
      <w:r w:rsidRPr="00AE429C">
        <w:t>:</w:t>
      </w:r>
    </w:p>
    <w:p w14:paraId="695A7087" w14:textId="46A55511" w:rsidR="00AE429C" w:rsidRPr="00AE429C" w:rsidRDefault="00AE429C" w:rsidP="00484D63">
      <w:pPr>
        <w:pStyle w:val="a8"/>
        <w:numPr>
          <w:ilvl w:val="0"/>
          <w:numId w:val="12"/>
        </w:numPr>
        <w:tabs>
          <w:tab w:val="left" w:pos="284"/>
          <w:tab w:val="left" w:pos="1134"/>
        </w:tabs>
        <w:ind w:left="0" w:firstLine="0"/>
      </w:pPr>
      <w:r w:rsidRPr="00AE429C">
        <w:t>если стек пуст, для неё нет открывающей скобки – строка неправильная;</w:t>
      </w:r>
    </w:p>
    <w:p w14:paraId="4D9BDF42" w14:textId="77777777" w:rsidR="00AE429C" w:rsidRPr="00AE429C" w:rsidRDefault="00AE429C" w:rsidP="00484D63">
      <w:pPr>
        <w:pStyle w:val="a8"/>
        <w:numPr>
          <w:ilvl w:val="0"/>
          <w:numId w:val="12"/>
        </w:numPr>
        <w:tabs>
          <w:tab w:val="left" w:pos="284"/>
          <w:tab w:val="left" w:pos="1134"/>
        </w:tabs>
        <w:ind w:left="0" w:firstLine="0"/>
      </w:pPr>
      <w:r w:rsidRPr="00AE429C">
        <w:t>иначе удаляем одну открывающую скобку из стека.</w:t>
      </w:r>
    </w:p>
    <w:p w14:paraId="6FD0B640" w14:textId="77777777" w:rsidR="00AE429C" w:rsidRDefault="00AE429C" w:rsidP="00484D63">
      <w:pPr>
        <w:pStyle w:val="a8"/>
        <w:numPr>
          <w:ilvl w:val="0"/>
          <w:numId w:val="10"/>
        </w:numPr>
        <w:tabs>
          <w:tab w:val="left" w:pos="284"/>
          <w:tab w:val="left" w:pos="851"/>
        </w:tabs>
        <w:ind w:left="0" w:firstLine="0"/>
      </w:pPr>
      <w:r w:rsidRPr="00AE429C">
        <w:t>После просмотра строки проверяем стек. Если он пуст, все скобки закрыты. Если остались элементы, некоторые скобки не закрыты.</w:t>
      </w:r>
    </w:p>
    <w:p w14:paraId="3AD246C2" w14:textId="77777777" w:rsidR="00CF13F5" w:rsidRPr="00AE429C" w:rsidRDefault="00CF13F5" w:rsidP="00CF13F5">
      <w:pPr>
        <w:pStyle w:val="a8"/>
        <w:tabs>
          <w:tab w:val="left" w:pos="284"/>
          <w:tab w:val="left" w:pos="851"/>
        </w:tabs>
        <w:ind w:left="0" w:firstLine="0"/>
      </w:pPr>
    </w:p>
    <w:p w14:paraId="0F92E483" w14:textId="606C6877" w:rsidR="00BE3750" w:rsidRDefault="00BE3750" w:rsidP="00C133D3">
      <w:pPr>
        <w:pStyle w:val="2"/>
      </w:pPr>
      <w:r w:rsidRPr="00BE3750">
        <w:t>Дерево: подсчёт папок</w:t>
      </w:r>
    </w:p>
    <w:p w14:paraId="3CA9ED09" w14:textId="72843725" w:rsidR="00F803C6" w:rsidRPr="00061CDF" w:rsidRDefault="00F803C6" w:rsidP="00F803C6">
      <w:pPr>
        <w:pStyle w:val="2"/>
        <w:numPr>
          <w:ilvl w:val="0"/>
          <w:numId w:val="0"/>
        </w:numPr>
        <w:ind w:firstLine="567"/>
      </w:pPr>
      <w:r>
        <w:t>Структура папок представлена деревом. Каждая папка может содержать несколько вложенных папок.</w:t>
      </w:r>
      <w:r w:rsidR="00061CDF">
        <w:t xml:space="preserve"> Реализуйте ее как класс.</w:t>
      </w:r>
    </w:p>
    <w:p w14:paraId="5DF753E6" w14:textId="25F1E2FD" w:rsidR="00F803C6" w:rsidRDefault="00F803C6" w:rsidP="00F803C6">
      <w:pPr>
        <w:pStyle w:val="2"/>
        <w:numPr>
          <w:ilvl w:val="0"/>
          <w:numId w:val="0"/>
        </w:numPr>
        <w:ind w:firstLine="567"/>
      </w:pPr>
      <w:r>
        <w:t xml:space="preserve">Напишите </w:t>
      </w:r>
      <w:r>
        <w:t>программу</w:t>
      </w:r>
      <w:r>
        <w:t>, котор</w:t>
      </w:r>
      <w:r>
        <w:t>ая</w:t>
      </w:r>
      <w:r>
        <w:t xml:space="preserve"> подсчитывает общее количество папок, </w:t>
      </w:r>
      <w:r>
        <w:lastRenderedPageBreak/>
        <w:t>включая корневую.</w:t>
      </w:r>
    </w:p>
    <w:p w14:paraId="31B30894" w14:textId="745A9264" w:rsidR="00BE3750" w:rsidRDefault="00F803C6" w:rsidP="00F803C6">
      <w:pPr>
        <w:pStyle w:val="2"/>
        <w:numPr>
          <w:ilvl w:val="0"/>
          <w:numId w:val="0"/>
        </w:numPr>
        <w:ind w:firstLine="567"/>
      </w:pPr>
      <w:r>
        <w:t>Используйте следующую структуру:</w:t>
      </w:r>
    </w:p>
    <w:p w14:paraId="7F06A650" w14:textId="000967C4" w:rsidR="00F803C6" w:rsidRDefault="008A750B" w:rsidP="00F803C6">
      <w:pPr>
        <w:pStyle w:val="2"/>
        <w:numPr>
          <w:ilvl w:val="0"/>
          <w:numId w:val="0"/>
        </w:numPr>
        <w:ind w:firstLine="567"/>
      </w:pPr>
      <w:r w:rsidRPr="008A750B">
        <w:drawing>
          <wp:inline distT="0" distB="0" distL="0" distR="0" wp14:anchorId="03DE77FD" wp14:editId="37E74C24">
            <wp:extent cx="1952625" cy="1926415"/>
            <wp:effectExtent l="0" t="0" r="0" b="0"/>
            <wp:docPr id="1589038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8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9170" cy="19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058F" w14:textId="77777777" w:rsidR="009C2C15" w:rsidRPr="009C2C15" w:rsidRDefault="009C2C15" w:rsidP="00CF13F5">
      <w:pPr>
        <w:pStyle w:val="2"/>
        <w:numPr>
          <w:ilvl w:val="0"/>
          <w:numId w:val="0"/>
        </w:numPr>
        <w:ind w:left="567"/>
      </w:pPr>
      <w:r w:rsidRPr="009C2C15">
        <w:rPr>
          <w:b/>
        </w:rPr>
        <w:t>Алгоритм решения</w:t>
      </w:r>
    </w:p>
    <w:p w14:paraId="7DA60AFF" w14:textId="22AB97B8" w:rsidR="009C2C15" w:rsidRPr="009C2C15" w:rsidRDefault="009C2C15" w:rsidP="00044B7B">
      <w:r w:rsidRPr="009C2C15">
        <w:t xml:space="preserve">Для подсчёта удобно использовать рекурсию </w:t>
      </w:r>
      <w:r w:rsidR="00044B7B">
        <w:t>–</w:t>
      </w:r>
      <w:r w:rsidRPr="009C2C15">
        <w:t xml:space="preserve"> вызов метода из самого себя:</w:t>
      </w:r>
    </w:p>
    <w:p w14:paraId="6600E6D9" w14:textId="77777777" w:rsidR="009C2C15" w:rsidRPr="009C2C15" w:rsidRDefault="009C2C15" w:rsidP="00044B7B">
      <w:pPr>
        <w:pStyle w:val="a8"/>
        <w:numPr>
          <w:ilvl w:val="0"/>
          <w:numId w:val="16"/>
        </w:numPr>
        <w:tabs>
          <w:tab w:val="left" w:pos="284"/>
        </w:tabs>
        <w:ind w:left="0" w:firstLine="0"/>
      </w:pPr>
      <w:r w:rsidRPr="009C2C15">
        <w:t>Учитываем текущую папку: начинаем счётчик с 1.</w:t>
      </w:r>
    </w:p>
    <w:p w14:paraId="4BA509BE" w14:textId="77777777" w:rsidR="009C2C15" w:rsidRPr="009C2C15" w:rsidRDefault="009C2C15" w:rsidP="00044B7B">
      <w:pPr>
        <w:pStyle w:val="a8"/>
        <w:numPr>
          <w:ilvl w:val="0"/>
          <w:numId w:val="16"/>
        </w:numPr>
        <w:tabs>
          <w:tab w:val="left" w:pos="284"/>
        </w:tabs>
        <w:ind w:left="0" w:firstLine="0"/>
      </w:pPr>
      <w:r w:rsidRPr="009C2C15">
        <w:t>Для каждой вложенной папки вызываем тот же метод.</w:t>
      </w:r>
    </w:p>
    <w:p w14:paraId="1573A1FB" w14:textId="77777777" w:rsidR="009C2C15" w:rsidRPr="009C2C15" w:rsidRDefault="009C2C15" w:rsidP="00044B7B">
      <w:pPr>
        <w:pStyle w:val="a8"/>
        <w:numPr>
          <w:ilvl w:val="0"/>
          <w:numId w:val="16"/>
        </w:numPr>
        <w:tabs>
          <w:tab w:val="left" w:pos="284"/>
        </w:tabs>
        <w:ind w:left="0" w:firstLine="0"/>
      </w:pPr>
      <w:r w:rsidRPr="009C2C15">
        <w:t>Прибавляем полученное количество к счётчику.</w:t>
      </w:r>
    </w:p>
    <w:p w14:paraId="1019D980" w14:textId="77777777" w:rsidR="009C2C15" w:rsidRPr="009C2C15" w:rsidRDefault="009C2C15" w:rsidP="00044B7B">
      <w:pPr>
        <w:pStyle w:val="a8"/>
        <w:numPr>
          <w:ilvl w:val="0"/>
          <w:numId w:val="16"/>
        </w:numPr>
        <w:tabs>
          <w:tab w:val="left" w:pos="284"/>
        </w:tabs>
        <w:ind w:left="0" w:firstLine="0"/>
      </w:pPr>
      <w:r w:rsidRPr="009C2C15">
        <w:t>Возвращаем результат.</w:t>
      </w:r>
    </w:p>
    <w:p w14:paraId="4AB9C9A2" w14:textId="77777777" w:rsidR="009C2C15" w:rsidRPr="009C2C15" w:rsidRDefault="009C2C15" w:rsidP="00044B7B">
      <w:r w:rsidRPr="009C2C15">
        <w:t>Если вложенных папок нет, метод сразу возвращает 1.</w:t>
      </w:r>
    </w:p>
    <w:p w14:paraId="00064EB4" w14:textId="77777777" w:rsidR="008A750B" w:rsidRDefault="008A750B" w:rsidP="00F803C6">
      <w:pPr>
        <w:pStyle w:val="2"/>
        <w:numPr>
          <w:ilvl w:val="0"/>
          <w:numId w:val="0"/>
        </w:numPr>
        <w:ind w:firstLine="567"/>
      </w:pPr>
    </w:p>
    <w:p w14:paraId="156342C6" w14:textId="385AD464" w:rsidR="00AE429C" w:rsidRDefault="006E18AC" w:rsidP="00C133D3">
      <w:pPr>
        <w:pStyle w:val="2"/>
      </w:pPr>
      <w:r w:rsidRPr="006E18AC">
        <w:t>Граф: кратчайший путь между остановками</w:t>
      </w:r>
    </w:p>
    <w:p w14:paraId="6AD8FAC3" w14:textId="5A489970" w:rsidR="006E18AC" w:rsidRDefault="0085277E" w:rsidP="006E18AC">
      <w:pPr>
        <w:pStyle w:val="2"/>
        <w:numPr>
          <w:ilvl w:val="0"/>
          <w:numId w:val="0"/>
        </w:numPr>
        <w:ind w:firstLine="567"/>
      </w:pPr>
      <w:r w:rsidRPr="0085277E">
        <w:t>Есть пять остановок: A, B, C, D, E. Между некоторыми остановками существуют прямые соединения:</w:t>
      </w:r>
    </w:p>
    <w:p w14:paraId="077F9B0D" w14:textId="0A4FD199" w:rsidR="009814D2" w:rsidRDefault="009814D2" w:rsidP="006E18AC">
      <w:pPr>
        <w:pStyle w:val="2"/>
        <w:numPr>
          <w:ilvl w:val="0"/>
          <w:numId w:val="0"/>
        </w:numPr>
        <w:ind w:firstLine="567"/>
      </w:pPr>
      <w:r w:rsidRPr="009814D2">
        <w:drawing>
          <wp:inline distT="0" distB="0" distL="0" distR="0" wp14:anchorId="33289780" wp14:editId="61B15D61">
            <wp:extent cx="2960985" cy="1218565"/>
            <wp:effectExtent l="0" t="0" r="0" b="635"/>
            <wp:docPr id="540077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77617" name=""/>
                    <pic:cNvPicPr/>
                  </pic:nvPicPr>
                  <pic:blipFill rotWithShape="1">
                    <a:blip r:embed="rId6"/>
                    <a:srcRect l="7284" t="18510" r="5549" b="13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943" cy="1223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B9242" w14:textId="77777777" w:rsidR="009F4ACC" w:rsidRDefault="009F4ACC" w:rsidP="009F4ACC">
      <w:pPr>
        <w:pStyle w:val="2"/>
        <w:numPr>
          <w:ilvl w:val="0"/>
          <w:numId w:val="0"/>
        </w:numPr>
        <w:ind w:firstLine="567"/>
      </w:pPr>
      <w:r>
        <w:t>По каждому соединению можно двигаться в обе стороны. Все соединения считаются равными по длине.</w:t>
      </w:r>
    </w:p>
    <w:p w14:paraId="0DE4C9D6" w14:textId="4CD6C56B" w:rsidR="009814D2" w:rsidRDefault="009F4ACC" w:rsidP="009F4ACC">
      <w:pPr>
        <w:pStyle w:val="2"/>
        <w:numPr>
          <w:ilvl w:val="0"/>
          <w:numId w:val="0"/>
        </w:numPr>
        <w:ind w:firstLine="567"/>
      </w:pPr>
      <w:r>
        <w:t>Найдите минимальное количество переходов от остановки A до остановки E.</w:t>
      </w:r>
    </w:p>
    <w:p w14:paraId="485BB521" w14:textId="77777777" w:rsidR="00B9423B" w:rsidRPr="00B9423B" w:rsidRDefault="00B9423B" w:rsidP="008E7CA8">
      <w:pPr>
        <w:pStyle w:val="2"/>
        <w:numPr>
          <w:ilvl w:val="0"/>
          <w:numId w:val="0"/>
        </w:numPr>
        <w:ind w:firstLine="567"/>
      </w:pPr>
      <w:r w:rsidRPr="00B9423B">
        <w:rPr>
          <w:b/>
        </w:rPr>
        <w:t>Алгоритм решения</w:t>
      </w:r>
    </w:p>
    <w:p w14:paraId="01408005" w14:textId="64FCD336" w:rsidR="00B9423B" w:rsidRPr="00B9423B" w:rsidRDefault="00B9423B" w:rsidP="00B9423B">
      <w:pPr>
        <w:pStyle w:val="2"/>
        <w:numPr>
          <w:ilvl w:val="0"/>
          <w:numId w:val="13"/>
        </w:numPr>
        <w:tabs>
          <w:tab w:val="left" w:pos="284"/>
        </w:tabs>
        <w:ind w:left="0" w:firstLine="0"/>
      </w:pPr>
      <w:r w:rsidRPr="00B9423B">
        <w:t>Храним для каждой остановки список соседей.</w:t>
      </w:r>
    </w:p>
    <w:p w14:paraId="227BE8CE" w14:textId="77777777" w:rsidR="00B9423B" w:rsidRPr="00B9423B" w:rsidRDefault="00B9423B" w:rsidP="00B9423B">
      <w:pPr>
        <w:pStyle w:val="2"/>
        <w:numPr>
          <w:ilvl w:val="0"/>
          <w:numId w:val="13"/>
        </w:numPr>
        <w:tabs>
          <w:tab w:val="left" w:pos="284"/>
        </w:tabs>
        <w:ind w:left="0" w:firstLine="0"/>
      </w:pPr>
      <w:r w:rsidRPr="00B9423B">
        <w:t>Добавляем начальную остановку в очередь и задаём ей расстояние 0.</w:t>
      </w:r>
    </w:p>
    <w:p w14:paraId="069EE807" w14:textId="77777777" w:rsidR="00B9423B" w:rsidRPr="00B9423B" w:rsidRDefault="00B9423B" w:rsidP="00B9423B">
      <w:pPr>
        <w:pStyle w:val="2"/>
        <w:numPr>
          <w:ilvl w:val="0"/>
          <w:numId w:val="13"/>
        </w:numPr>
        <w:tabs>
          <w:tab w:val="left" w:pos="284"/>
        </w:tabs>
        <w:ind w:left="0" w:firstLine="0"/>
      </w:pPr>
      <w:r w:rsidRPr="00B9423B">
        <w:t>Извлекаем очередную остановку.</w:t>
      </w:r>
    </w:p>
    <w:p w14:paraId="19381492" w14:textId="77777777" w:rsidR="00B9423B" w:rsidRPr="00B9423B" w:rsidRDefault="00B9423B" w:rsidP="00B9423B">
      <w:pPr>
        <w:pStyle w:val="2"/>
        <w:numPr>
          <w:ilvl w:val="0"/>
          <w:numId w:val="13"/>
        </w:numPr>
        <w:tabs>
          <w:tab w:val="left" w:pos="284"/>
        </w:tabs>
        <w:ind w:left="0" w:firstLine="0"/>
      </w:pPr>
      <w:r w:rsidRPr="00B9423B">
        <w:t>Просматриваем её соседей.</w:t>
      </w:r>
    </w:p>
    <w:p w14:paraId="1779F3D4" w14:textId="77777777" w:rsidR="00B9423B" w:rsidRPr="00B9423B" w:rsidRDefault="00B9423B" w:rsidP="00B9423B">
      <w:pPr>
        <w:pStyle w:val="2"/>
        <w:numPr>
          <w:ilvl w:val="0"/>
          <w:numId w:val="13"/>
        </w:numPr>
        <w:tabs>
          <w:tab w:val="left" w:pos="284"/>
        </w:tabs>
        <w:ind w:left="0" w:firstLine="0"/>
      </w:pPr>
      <w:r w:rsidRPr="00B9423B">
        <w:t>Для каждого ещё не посещённого соседа:</w:t>
      </w:r>
    </w:p>
    <w:p w14:paraId="3C8BD27C" w14:textId="77777777" w:rsidR="00B9423B" w:rsidRPr="00B9423B" w:rsidRDefault="00B9423B" w:rsidP="00B9423B">
      <w:pPr>
        <w:pStyle w:val="2"/>
        <w:numPr>
          <w:ilvl w:val="0"/>
          <w:numId w:val="14"/>
        </w:numPr>
        <w:tabs>
          <w:tab w:val="left" w:pos="284"/>
        </w:tabs>
        <w:ind w:left="0" w:firstLine="0"/>
      </w:pPr>
      <w:r w:rsidRPr="00B9423B">
        <w:t>записываем расстояние: расстояние до текущей остановки плюс 1;</w:t>
      </w:r>
    </w:p>
    <w:p w14:paraId="5B16C5A9" w14:textId="77777777" w:rsidR="00B9423B" w:rsidRPr="00B9423B" w:rsidRDefault="00B9423B" w:rsidP="00B9423B">
      <w:pPr>
        <w:pStyle w:val="2"/>
        <w:numPr>
          <w:ilvl w:val="0"/>
          <w:numId w:val="14"/>
        </w:numPr>
        <w:tabs>
          <w:tab w:val="left" w:pos="284"/>
        </w:tabs>
        <w:ind w:left="0" w:firstLine="0"/>
      </w:pPr>
      <w:r w:rsidRPr="00B9423B">
        <w:t>добавляем соседа в очередь.</w:t>
      </w:r>
    </w:p>
    <w:p w14:paraId="13A9C80D" w14:textId="77777777" w:rsidR="00B9423B" w:rsidRPr="00B9423B" w:rsidRDefault="00B9423B" w:rsidP="00B9423B">
      <w:pPr>
        <w:pStyle w:val="2"/>
        <w:numPr>
          <w:ilvl w:val="0"/>
          <w:numId w:val="13"/>
        </w:numPr>
        <w:tabs>
          <w:tab w:val="left" w:pos="284"/>
        </w:tabs>
        <w:ind w:left="0" w:firstLine="0"/>
      </w:pPr>
      <w:r w:rsidRPr="00B9423B">
        <w:t>Когда извлекаем конечную остановку, возвращаем её расстояние.</w:t>
      </w:r>
    </w:p>
    <w:p w14:paraId="736C6486" w14:textId="77777777" w:rsidR="00B9423B" w:rsidRPr="00B9423B" w:rsidRDefault="00B9423B" w:rsidP="00B9423B">
      <w:pPr>
        <w:pStyle w:val="2"/>
        <w:numPr>
          <w:ilvl w:val="0"/>
          <w:numId w:val="13"/>
        </w:numPr>
        <w:tabs>
          <w:tab w:val="left" w:pos="284"/>
        </w:tabs>
        <w:ind w:left="0" w:firstLine="0"/>
      </w:pPr>
      <w:r w:rsidRPr="00B9423B">
        <w:t>Если очередь опустела, а остановка не найдена, возвращаем -1.</w:t>
      </w:r>
    </w:p>
    <w:p w14:paraId="35715533" w14:textId="77777777" w:rsidR="009F4ACC" w:rsidRPr="00293BC4" w:rsidRDefault="009F4ACC" w:rsidP="009F4ACC">
      <w:pPr>
        <w:pStyle w:val="2"/>
        <w:numPr>
          <w:ilvl w:val="0"/>
          <w:numId w:val="0"/>
        </w:numPr>
        <w:ind w:firstLine="567"/>
      </w:pPr>
    </w:p>
    <w:p w14:paraId="1E412C1F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lastRenderedPageBreak/>
        <w:t>Порядок выполнения работы</w:t>
      </w:r>
    </w:p>
    <w:p w14:paraId="454659FC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Повторить теоретический материал п. 3.1;</w:t>
      </w:r>
    </w:p>
    <w:p w14:paraId="36F6DF48" w14:textId="5A0A6D61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Выполнить задание п. 5.1-5.</w:t>
      </w:r>
      <w:r w:rsidR="00706530">
        <w:rPr>
          <w:color w:val="000000" w:themeColor="text1"/>
        </w:rPr>
        <w:t>3</w:t>
      </w:r>
      <w:r w:rsidRPr="009D6ABB">
        <w:rPr>
          <w:color w:val="000000" w:themeColor="text1"/>
        </w:rPr>
        <w:t>;</w:t>
      </w:r>
    </w:p>
    <w:p w14:paraId="37E0929E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Ответить на контрольные вопросы п. 8;</w:t>
      </w:r>
    </w:p>
    <w:p w14:paraId="3D65797C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Заполнить отчет п.</w:t>
      </w:r>
      <w:r w:rsidRPr="009D6ABB">
        <w:rPr>
          <w:color w:val="000000" w:themeColor="text1"/>
          <w:lang w:val="en-US"/>
        </w:rPr>
        <w:t xml:space="preserve"> </w:t>
      </w:r>
      <w:r w:rsidRPr="009D6ABB">
        <w:rPr>
          <w:color w:val="000000" w:themeColor="text1"/>
        </w:rPr>
        <w:t>7.</w:t>
      </w:r>
    </w:p>
    <w:p w14:paraId="78F26BD3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Содержание отчета</w:t>
      </w:r>
    </w:p>
    <w:p w14:paraId="071F7F6F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Титульный лист;</w:t>
      </w:r>
    </w:p>
    <w:p w14:paraId="5E686983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Цель работы;</w:t>
      </w:r>
    </w:p>
    <w:p w14:paraId="66A4BC86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Ответы на контрольные вопросы п. 6.3;</w:t>
      </w:r>
    </w:p>
    <w:p w14:paraId="58E15D22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Вывод по проделанной работе.</w:t>
      </w:r>
    </w:p>
    <w:p w14:paraId="58BED63D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Контрольные вопросы</w:t>
      </w:r>
    </w:p>
    <w:p w14:paraId="53165C34" w14:textId="249E17F6" w:rsidR="00EE187F" w:rsidRPr="00DA52ED" w:rsidRDefault="00DA52ED" w:rsidP="00890CCA">
      <w:pPr>
        <w:pStyle w:val="2"/>
        <w:rPr>
          <w:bCs w:val="0"/>
          <w:color w:val="000000" w:themeColor="text1"/>
        </w:rPr>
      </w:pPr>
      <w:r w:rsidRPr="00DA52ED">
        <w:rPr>
          <w:color w:val="000000" w:themeColor="text1"/>
        </w:rPr>
        <w:t>Что такое структура данных и для чего она нужна?</w:t>
      </w:r>
    </w:p>
    <w:p w14:paraId="3CEED38E" w14:textId="3588E958" w:rsidR="00DA52ED" w:rsidRPr="00F53594" w:rsidRDefault="00F53594" w:rsidP="00890CCA">
      <w:pPr>
        <w:pStyle w:val="2"/>
        <w:rPr>
          <w:bCs w:val="0"/>
          <w:color w:val="000000" w:themeColor="text1"/>
        </w:rPr>
      </w:pPr>
      <w:r w:rsidRPr="00F53594">
        <w:rPr>
          <w:color w:val="000000" w:themeColor="text1"/>
        </w:rPr>
        <w:t>По какому принципу работает стек?</w:t>
      </w:r>
    </w:p>
    <w:p w14:paraId="664C2A9B" w14:textId="2122D3E4" w:rsidR="00F53594" w:rsidRPr="00F53594" w:rsidRDefault="00F53594" w:rsidP="00890CCA">
      <w:pPr>
        <w:pStyle w:val="2"/>
        <w:rPr>
          <w:bCs w:val="0"/>
          <w:color w:val="000000" w:themeColor="text1"/>
        </w:rPr>
      </w:pPr>
      <w:r w:rsidRPr="00F53594">
        <w:rPr>
          <w:color w:val="000000" w:themeColor="text1"/>
        </w:rPr>
        <w:t>По какому принципу работает очередь?</w:t>
      </w:r>
    </w:p>
    <w:p w14:paraId="3BA7E563" w14:textId="073D53D2" w:rsidR="00F53594" w:rsidRPr="00890CCA" w:rsidRDefault="00F53594" w:rsidP="00890CCA">
      <w:pPr>
        <w:pStyle w:val="2"/>
        <w:rPr>
          <w:bCs w:val="0"/>
          <w:color w:val="000000" w:themeColor="text1"/>
        </w:rPr>
      </w:pPr>
      <w:r w:rsidRPr="00F53594">
        <w:rPr>
          <w:color w:val="000000" w:themeColor="text1"/>
        </w:rPr>
        <w:t xml:space="preserve">Как представить граф </w:t>
      </w:r>
      <w:r>
        <w:rPr>
          <w:color w:val="000000" w:themeColor="text1"/>
        </w:rPr>
        <w:t>в программе?</w:t>
      </w:r>
    </w:p>
    <w:sectPr w:rsidR="00F53594" w:rsidRPr="00890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034ED"/>
    <w:multiLevelType w:val="hybridMultilevel"/>
    <w:tmpl w:val="31F880B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2133D73"/>
    <w:multiLevelType w:val="multilevel"/>
    <w:tmpl w:val="6750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C5903"/>
    <w:multiLevelType w:val="hybridMultilevel"/>
    <w:tmpl w:val="31F880B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7C92D9B"/>
    <w:multiLevelType w:val="hybridMultilevel"/>
    <w:tmpl w:val="9272C52E"/>
    <w:lvl w:ilvl="0" w:tplc="1B8C3F5E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7BB6238"/>
    <w:multiLevelType w:val="hybridMultilevel"/>
    <w:tmpl w:val="A99680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5D2E0A06"/>
    <w:multiLevelType w:val="multilevel"/>
    <w:tmpl w:val="917A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C43A92"/>
    <w:multiLevelType w:val="hybridMultilevel"/>
    <w:tmpl w:val="7F0C7050"/>
    <w:lvl w:ilvl="0" w:tplc="1B8C3F5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8" w15:restartNumberingAfterBreak="0">
    <w:nsid w:val="6ED64C27"/>
    <w:multiLevelType w:val="multilevel"/>
    <w:tmpl w:val="68BC61E4"/>
    <w:numStyleLink w:val="a"/>
  </w:abstractNum>
  <w:abstractNum w:abstractNumId="9" w15:restartNumberingAfterBreak="0">
    <w:nsid w:val="7C552023"/>
    <w:multiLevelType w:val="multilevel"/>
    <w:tmpl w:val="16C6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948056">
    <w:abstractNumId w:val="7"/>
  </w:num>
  <w:num w:numId="2" w16cid:durableId="141122171">
    <w:abstractNumId w:val="7"/>
  </w:num>
  <w:num w:numId="3" w16cid:durableId="634676009">
    <w:abstractNumId w:val="8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8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7"/>
  </w:num>
  <w:num w:numId="6" w16cid:durableId="797380273">
    <w:abstractNumId w:val="7"/>
  </w:num>
  <w:num w:numId="7" w16cid:durableId="596641917">
    <w:abstractNumId w:val="7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6490955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4412634">
    <w:abstractNumId w:val="1"/>
  </w:num>
  <w:num w:numId="10" w16cid:durableId="476806616">
    <w:abstractNumId w:val="0"/>
  </w:num>
  <w:num w:numId="11" w16cid:durableId="1147623395">
    <w:abstractNumId w:val="4"/>
  </w:num>
  <w:num w:numId="12" w16cid:durableId="1486969883">
    <w:abstractNumId w:val="3"/>
  </w:num>
  <w:num w:numId="13" w16cid:durableId="1674719264">
    <w:abstractNumId w:val="5"/>
  </w:num>
  <w:num w:numId="14" w16cid:durableId="602148056">
    <w:abstractNumId w:val="6"/>
  </w:num>
  <w:num w:numId="15" w16cid:durableId="1997755736">
    <w:abstractNumId w:val="9"/>
  </w:num>
  <w:num w:numId="16" w16cid:durableId="2139294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8"/>
    <w:rsid w:val="00044B7B"/>
    <w:rsid w:val="00055311"/>
    <w:rsid w:val="00061CDF"/>
    <w:rsid w:val="00070FAF"/>
    <w:rsid w:val="000F5FBF"/>
    <w:rsid w:val="0018259A"/>
    <w:rsid w:val="001974B9"/>
    <w:rsid w:val="001A22BA"/>
    <w:rsid w:val="001D109F"/>
    <w:rsid w:val="001E32F3"/>
    <w:rsid w:val="00234D90"/>
    <w:rsid w:val="00261B0A"/>
    <w:rsid w:val="00271E47"/>
    <w:rsid w:val="00293BC4"/>
    <w:rsid w:val="00345A83"/>
    <w:rsid w:val="00374A55"/>
    <w:rsid w:val="00394595"/>
    <w:rsid w:val="003E2CFB"/>
    <w:rsid w:val="00484D63"/>
    <w:rsid w:val="004976AF"/>
    <w:rsid w:val="004A368A"/>
    <w:rsid w:val="004B2B9F"/>
    <w:rsid w:val="005002E9"/>
    <w:rsid w:val="005511D6"/>
    <w:rsid w:val="005A474B"/>
    <w:rsid w:val="00616B49"/>
    <w:rsid w:val="00693BA2"/>
    <w:rsid w:val="006E18AC"/>
    <w:rsid w:val="006E2B52"/>
    <w:rsid w:val="00706530"/>
    <w:rsid w:val="00805365"/>
    <w:rsid w:val="00814C20"/>
    <w:rsid w:val="0085277E"/>
    <w:rsid w:val="0085306A"/>
    <w:rsid w:val="008823E4"/>
    <w:rsid w:val="00890CCA"/>
    <w:rsid w:val="008A750B"/>
    <w:rsid w:val="008B6CDF"/>
    <w:rsid w:val="008E7CA8"/>
    <w:rsid w:val="009013AC"/>
    <w:rsid w:val="009113B5"/>
    <w:rsid w:val="00925158"/>
    <w:rsid w:val="00941609"/>
    <w:rsid w:val="009814D2"/>
    <w:rsid w:val="009B74B7"/>
    <w:rsid w:val="009C2C15"/>
    <w:rsid w:val="009F4ACC"/>
    <w:rsid w:val="00A7632F"/>
    <w:rsid w:val="00AE429C"/>
    <w:rsid w:val="00B40755"/>
    <w:rsid w:val="00B539E0"/>
    <w:rsid w:val="00B66928"/>
    <w:rsid w:val="00B933D6"/>
    <w:rsid w:val="00B9423B"/>
    <w:rsid w:val="00BE1E98"/>
    <w:rsid w:val="00BE3750"/>
    <w:rsid w:val="00C0696D"/>
    <w:rsid w:val="00C133D3"/>
    <w:rsid w:val="00C63AC0"/>
    <w:rsid w:val="00CF0E87"/>
    <w:rsid w:val="00CF13F5"/>
    <w:rsid w:val="00D54F28"/>
    <w:rsid w:val="00D66C75"/>
    <w:rsid w:val="00DA52ED"/>
    <w:rsid w:val="00DB5A76"/>
    <w:rsid w:val="00DE21D9"/>
    <w:rsid w:val="00E01507"/>
    <w:rsid w:val="00E30281"/>
    <w:rsid w:val="00E65989"/>
    <w:rsid w:val="00EE187F"/>
    <w:rsid w:val="00F22855"/>
    <w:rsid w:val="00F53594"/>
    <w:rsid w:val="00F8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008EF5"/>
  <w15:chartTrackingRefBased/>
  <w15:docId w15:val="{34E10B03-A916-47D3-A85E-B6CC1DF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74A55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B66928"/>
    <w:rPr>
      <w:color w:val="467886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1A2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125</TotalTime>
  <Pages>3</Pages>
  <Words>382</Words>
  <Characters>2613</Characters>
  <Application>Microsoft Office Word</Application>
  <DocSecurity>0</DocSecurity>
  <Lines>96</Lines>
  <Paragraphs>88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49</cp:revision>
  <dcterms:created xsi:type="dcterms:W3CDTF">2025-09-09T16:17:00Z</dcterms:created>
  <dcterms:modified xsi:type="dcterms:W3CDTF">2026-10-14T18:41:00Z</dcterms:modified>
</cp:coreProperties>
</file>