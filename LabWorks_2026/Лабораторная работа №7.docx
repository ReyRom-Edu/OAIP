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FD3DE" w14:textId="1E6D6DDB" w:rsidR="00C16FE8" w:rsidRDefault="00C16FE8" w:rsidP="00C16FE8">
      <w:pPr>
        <w:pStyle w:val="10"/>
      </w:pPr>
      <w:r>
        <w:t>Лабораторная работа №</w:t>
      </w:r>
      <w:r w:rsidR="002A2FC1">
        <w:t>7</w:t>
      </w:r>
      <w:r>
        <w:br/>
      </w:r>
      <w:r w:rsidR="002A2FC1" w:rsidRPr="002A2FC1">
        <w:t>Обработка коллекций</w:t>
      </w:r>
    </w:p>
    <w:p w14:paraId="532FC3C3" w14:textId="77777777" w:rsidR="00C16FE8" w:rsidRDefault="00C16FE8" w:rsidP="00C16FE8">
      <w:pPr>
        <w:pStyle w:val="1"/>
        <w:numPr>
          <w:ilvl w:val="0"/>
          <w:numId w:val="7"/>
        </w:numPr>
      </w:pPr>
      <w:r>
        <w:t>Цель работы</w:t>
      </w:r>
    </w:p>
    <w:p w14:paraId="6A76010E" w14:textId="63DC429D" w:rsidR="00C16FE8" w:rsidRDefault="00C16FE8" w:rsidP="00C16FE8">
      <w:pPr>
        <w:pStyle w:val="2"/>
        <w:numPr>
          <w:ilvl w:val="1"/>
          <w:numId w:val="3"/>
        </w:numPr>
      </w:pPr>
      <w:r>
        <w:t xml:space="preserve">Изучить процесс </w:t>
      </w:r>
      <w:r w:rsidR="002A2FC1">
        <w:t>работы с</w:t>
      </w:r>
      <w:r w:rsidR="002A2FC1" w:rsidRPr="002A2FC1">
        <w:t xml:space="preserve"> коллекци</w:t>
      </w:r>
      <w:r w:rsidR="002A2FC1">
        <w:t>ями элементов</w:t>
      </w:r>
      <w:r w:rsidR="002A2FC1" w:rsidRPr="002A2FC1">
        <w:t xml:space="preserve"> </w:t>
      </w:r>
      <w:r>
        <w:t>на языке C</w:t>
      </w:r>
      <w:r w:rsidR="00DE79D2" w:rsidRPr="00DE79D2">
        <w:t>#</w:t>
      </w:r>
      <w:r>
        <w:t>.</w:t>
      </w:r>
    </w:p>
    <w:p w14:paraId="4C136188" w14:textId="77777777" w:rsidR="00C16FE8" w:rsidRDefault="00C16FE8" w:rsidP="00C16FE8">
      <w:pPr>
        <w:pStyle w:val="1"/>
        <w:numPr>
          <w:ilvl w:val="0"/>
          <w:numId w:val="3"/>
        </w:numPr>
      </w:pPr>
      <w:r>
        <w:t>Литература</w:t>
      </w:r>
    </w:p>
    <w:p w14:paraId="1E918A61" w14:textId="77777777" w:rsidR="00C16FE8" w:rsidRPr="00B13BD5" w:rsidRDefault="00C16FE8" w:rsidP="00C16FE8">
      <w:pPr>
        <w:pStyle w:val="2"/>
        <w:numPr>
          <w:ilvl w:val="1"/>
          <w:numId w:val="3"/>
        </w:numPr>
        <w:rPr>
          <w:highlight w:val="yellow"/>
        </w:rPr>
      </w:pPr>
      <w:r w:rsidRPr="00B13BD5">
        <w:rPr>
          <w:highlight w:val="yellow"/>
        </w:rPr>
        <w:t xml:space="preserve">Немцова, Т. И. Программирование на языке высокого уровня. Программирование на языке С++ / Т. И. Немцова, С. Ю. Голова, А. И. Терентьев. – </w:t>
      </w:r>
      <w:proofErr w:type="gramStart"/>
      <w:r w:rsidRPr="00B13BD5">
        <w:rPr>
          <w:highlight w:val="yellow"/>
        </w:rPr>
        <w:t>Москва :</w:t>
      </w:r>
      <w:proofErr w:type="gramEnd"/>
      <w:r w:rsidRPr="00B13BD5">
        <w:rPr>
          <w:highlight w:val="yellow"/>
        </w:rPr>
        <w:t xml:space="preserve"> Форум, 2019. – URL: https://ibooks.ru/reading.php?productid=361544. – Режим доступа: для </w:t>
      </w:r>
      <w:proofErr w:type="spellStart"/>
      <w:r w:rsidRPr="00B13BD5">
        <w:rPr>
          <w:highlight w:val="yellow"/>
        </w:rPr>
        <w:t>зарегистрир</w:t>
      </w:r>
      <w:proofErr w:type="spellEnd"/>
      <w:r w:rsidRPr="00B13BD5">
        <w:rPr>
          <w:highlight w:val="yellow"/>
        </w:rPr>
        <w:t xml:space="preserve">. пользователей. – </w:t>
      </w:r>
      <w:proofErr w:type="gramStart"/>
      <w:r w:rsidRPr="00B13BD5">
        <w:rPr>
          <w:highlight w:val="yellow"/>
        </w:rPr>
        <w:t>Текст :</w:t>
      </w:r>
      <w:proofErr w:type="gramEnd"/>
      <w:r w:rsidRPr="00B13BD5">
        <w:rPr>
          <w:highlight w:val="yellow"/>
        </w:rPr>
        <w:t xml:space="preserve"> электронный. – гл.10.</w:t>
      </w:r>
    </w:p>
    <w:p w14:paraId="50767B43" w14:textId="77777777" w:rsidR="00C16FE8" w:rsidRDefault="00C16FE8" w:rsidP="00C16FE8">
      <w:pPr>
        <w:pStyle w:val="1"/>
        <w:numPr>
          <w:ilvl w:val="0"/>
          <w:numId w:val="3"/>
        </w:numPr>
      </w:pPr>
      <w:r>
        <w:t>Подготовка к работе</w:t>
      </w:r>
    </w:p>
    <w:p w14:paraId="6C6392E0" w14:textId="77777777" w:rsidR="00C16FE8" w:rsidRDefault="00C16FE8" w:rsidP="00C16FE8">
      <w:pPr>
        <w:pStyle w:val="2"/>
        <w:numPr>
          <w:ilvl w:val="1"/>
          <w:numId w:val="3"/>
        </w:numPr>
      </w:pPr>
      <w:r>
        <w:t>Повторить теоретический материал (см. п.2).</w:t>
      </w:r>
    </w:p>
    <w:p w14:paraId="43069DE6" w14:textId="77777777" w:rsidR="00C16FE8" w:rsidRDefault="00C16FE8" w:rsidP="00C16FE8">
      <w:pPr>
        <w:pStyle w:val="2"/>
        <w:numPr>
          <w:ilvl w:val="1"/>
          <w:numId w:val="3"/>
        </w:numPr>
      </w:pPr>
      <w:r>
        <w:t>Изучить описание лабораторной работы.</w:t>
      </w:r>
    </w:p>
    <w:p w14:paraId="6FE46A93" w14:textId="77777777" w:rsidR="00C16FE8" w:rsidRDefault="00C16FE8" w:rsidP="00C16FE8">
      <w:pPr>
        <w:pStyle w:val="1"/>
        <w:numPr>
          <w:ilvl w:val="0"/>
          <w:numId w:val="3"/>
        </w:numPr>
      </w:pPr>
      <w:r>
        <w:t>Основное оборудование</w:t>
      </w:r>
    </w:p>
    <w:p w14:paraId="28D98A6E" w14:textId="77777777" w:rsidR="00C16FE8" w:rsidRDefault="00C16FE8" w:rsidP="00C16FE8">
      <w:pPr>
        <w:pStyle w:val="2"/>
        <w:numPr>
          <w:ilvl w:val="1"/>
          <w:numId w:val="3"/>
        </w:numPr>
      </w:pPr>
      <w:r>
        <w:t>Персональный компьютер.</w:t>
      </w:r>
    </w:p>
    <w:p w14:paraId="3CA06FB5" w14:textId="77777777" w:rsidR="00C16FE8" w:rsidRDefault="00C16FE8" w:rsidP="00C16FE8">
      <w:pPr>
        <w:pStyle w:val="1"/>
        <w:numPr>
          <w:ilvl w:val="0"/>
          <w:numId w:val="3"/>
        </w:numPr>
      </w:pPr>
      <w:r>
        <w:t>Задание</w:t>
      </w:r>
    </w:p>
    <w:p w14:paraId="2C25BE95" w14:textId="325F14D0" w:rsidR="00B47A40" w:rsidRDefault="003F2D10" w:rsidP="00BF33DD">
      <w:pPr>
        <w:pStyle w:val="2"/>
        <w:numPr>
          <w:ilvl w:val="1"/>
          <w:numId w:val="3"/>
        </w:numPr>
      </w:pPr>
      <w:r>
        <w:t>Работа со списками</w:t>
      </w:r>
    </w:p>
    <w:p w14:paraId="1E2ED432" w14:textId="2D6993E0" w:rsidR="00ED2CF5" w:rsidRDefault="007171E6" w:rsidP="00ED2CF5">
      <w:pPr>
        <w:pStyle w:val="2"/>
        <w:numPr>
          <w:ilvl w:val="2"/>
          <w:numId w:val="3"/>
        </w:numPr>
      </w:pPr>
      <w:r>
        <w:t xml:space="preserve">Создать список строк и заполнить его </w:t>
      </w:r>
      <w:r w:rsidR="00384616">
        <w:t xml:space="preserve">названиями трех продуктов </w:t>
      </w:r>
      <w:proofErr w:type="spellStart"/>
      <w:r w:rsidR="005E328D">
        <w:t>программно</w:t>
      </w:r>
      <w:proofErr w:type="spellEnd"/>
      <w:r w:rsidR="005E328D">
        <w:t xml:space="preserve"> при объявлении.</w:t>
      </w:r>
    </w:p>
    <w:p w14:paraId="760536C8" w14:textId="7935EF1B" w:rsidR="00E363CB" w:rsidRDefault="00E363CB" w:rsidP="00ED2CF5">
      <w:pPr>
        <w:pStyle w:val="2"/>
        <w:numPr>
          <w:ilvl w:val="2"/>
          <w:numId w:val="3"/>
        </w:numPr>
      </w:pPr>
      <w:r>
        <w:t>Реализовать программу, позволяющую выполнять 3 операции со списком</w:t>
      </w:r>
      <w:r w:rsidR="00D177E7">
        <w:t xml:space="preserve"> из меню</w:t>
      </w:r>
      <w:r>
        <w:t>:</w:t>
      </w:r>
    </w:p>
    <w:p w14:paraId="4DCF355A" w14:textId="018B5C35" w:rsidR="00E363CB" w:rsidRDefault="00E363CB" w:rsidP="006F15B7">
      <w:pPr>
        <w:pStyle w:val="a8"/>
        <w:numPr>
          <w:ilvl w:val="0"/>
          <w:numId w:val="9"/>
        </w:numPr>
        <w:tabs>
          <w:tab w:val="left" w:pos="851"/>
        </w:tabs>
        <w:ind w:left="0" w:firstLine="567"/>
      </w:pPr>
      <w:r>
        <w:t>Вывести список на экран</w:t>
      </w:r>
    </w:p>
    <w:p w14:paraId="4118136F" w14:textId="1A65D473" w:rsidR="00E363CB" w:rsidRDefault="00E363CB" w:rsidP="006F15B7">
      <w:pPr>
        <w:pStyle w:val="a8"/>
        <w:numPr>
          <w:ilvl w:val="0"/>
          <w:numId w:val="9"/>
        </w:numPr>
        <w:tabs>
          <w:tab w:val="left" w:pos="851"/>
        </w:tabs>
        <w:ind w:left="0" w:firstLine="567"/>
      </w:pPr>
      <w:r>
        <w:t>Добавить элемент</w:t>
      </w:r>
    </w:p>
    <w:p w14:paraId="7AF8E9FF" w14:textId="20E36978" w:rsidR="00E363CB" w:rsidRDefault="00E363CB" w:rsidP="006F15B7">
      <w:pPr>
        <w:pStyle w:val="a8"/>
        <w:numPr>
          <w:ilvl w:val="0"/>
          <w:numId w:val="9"/>
        </w:numPr>
        <w:tabs>
          <w:tab w:val="left" w:pos="851"/>
        </w:tabs>
        <w:ind w:left="0" w:firstLine="567"/>
      </w:pPr>
      <w:r>
        <w:t xml:space="preserve">Удалить элемент по </w:t>
      </w:r>
      <w:r w:rsidR="006F15B7">
        <w:t>индексу</w:t>
      </w:r>
    </w:p>
    <w:p w14:paraId="14FCCB42" w14:textId="03E79F00" w:rsidR="0091678A" w:rsidRDefault="003E0924" w:rsidP="003E0924">
      <w:pPr>
        <w:pStyle w:val="a8"/>
        <w:tabs>
          <w:tab w:val="left" w:pos="851"/>
        </w:tabs>
        <w:ind w:left="0"/>
      </w:pPr>
      <w:r>
        <w:t>Программа</w:t>
      </w:r>
      <w:r w:rsidR="00E0072F">
        <w:t xml:space="preserve"> после действия должна не завершаться, а</w:t>
      </w:r>
      <w:r>
        <w:t xml:space="preserve"> позволять повторно выбирать </w:t>
      </w:r>
      <w:r w:rsidR="00D177E7">
        <w:t>пункт меню</w:t>
      </w:r>
    </w:p>
    <w:p w14:paraId="2C93C6AA" w14:textId="3CECFF98" w:rsidR="00032F01" w:rsidRDefault="00BB27DE" w:rsidP="007A6063">
      <w:pPr>
        <w:pStyle w:val="2"/>
        <w:numPr>
          <w:ilvl w:val="1"/>
          <w:numId w:val="3"/>
        </w:numPr>
      </w:pPr>
      <w:r>
        <w:t>Методы</w:t>
      </w:r>
      <w:r w:rsidR="00D603BB">
        <w:t xml:space="preserve"> списков</w:t>
      </w:r>
    </w:p>
    <w:p w14:paraId="7BCDFAE1" w14:textId="0DAAF014" w:rsidR="00D603BB" w:rsidRDefault="00DB656A" w:rsidP="00D603BB">
      <w:pPr>
        <w:pStyle w:val="2"/>
        <w:numPr>
          <w:ilvl w:val="2"/>
          <w:numId w:val="3"/>
        </w:numPr>
      </w:pPr>
      <w:r>
        <w:t xml:space="preserve">Дан список целых чисел. </w:t>
      </w:r>
      <w:r w:rsidR="00D603BB">
        <w:t xml:space="preserve">Используя </w:t>
      </w:r>
      <w:r w:rsidR="004A0DBD">
        <w:t>методы списков определить</w:t>
      </w:r>
      <w:r w:rsidR="00CF5002">
        <w:t xml:space="preserve"> и вывести на экран</w:t>
      </w:r>
      <w:r w:rsidR="00AC38D1">
        <w:t>:</w:t>
      </w:r>
    </w:p>
    <w:p w14:paraId="60E0EB58" w14:textId="67F792EB" w:rsidR="00851C01" w:rsidRDefault="00AC38D1" w:rsidP="00AC38D1">
      <w:pPr>
        <w:ind w:firstLine="567"/>
      </w:pPr>
      <w:r>
        <w:t xml:space="preserve">- </w:t>
      </w:r>
      <w:r w:rsidR="00851C01">
        <w:t xml:space="preserve"> содержит ли коллекция </w:t>
      </w:r>
      <w:r w:rsidR="00AE0912">
        <w:t>элемент,</w:t>
      </w:r>
      <w:r w:rsidR="006270C3">
        <w:t xml:space="preserve"> введенный пользователем</w:t>
      </w:r>
    </w:p>
    <w:p w14:paraId="149463CA" w14:textId="39994E7F" w:rsidR="003B671D" w:rsidRDefault="00851C01" w:rsidP="00BB27DE">
      <w:pPr>
        <w:ind w:firstLine="567"/>
      </w:pPr>
      <w:r>
        <w:t xml:space="preserve">- </w:t>
      </w:r>
      <w:r w:rsidR="00AC38D1">
        <w:t>на к</w:t>
      </w:r>
      <w:r w:rsidR="00033F29">
        <w:t>ако</w:t>
      </w:r>
      <w:r w:rsidR="000A2E23">
        <w:t xml:space="preserve">й позиции в </w:t>
      </w:r>
      <w:r w:rsidR="00C5621D">
        <w:t>списке</w:t>
      </w:r>
      <w:r w:rsidR="00350129">
        <w:t xml:space="preserve"> впервые</w:t>
      </w:r>
      <w:r w:rsidR="00C5621D">
        <w:t xml:space="preserve"> встречается введенное пользователем число</w:t>
      </w:r>
    </w:p>
    <w:p w14:paraId="05829E2E" w14:textId="1A8C548D" w:rsidR="00350129" w:rsidRDefault="00DD3BDD" w:rsidP="00DD7B7E">
      <w:pPr>
        <w:pStyle w:val="2"/>
        <w:numPr>
          <w:ilvl w:val="1"/>
          <w:numId w:val="3"/>
        </w:numPr>
      </w:pPr>
      <w:r>
        <w:t>Работа со словарями</w:t>
      </w:r>
    </w:p>
    <w:p w14:paraId="4ED6DBDC" w14:textId="0A829947" w:rsidR="00DD3BDD" w:rsidRDefault="00DD3BDD" w:rsidP="00DD3BDD">
      <w:pPr>
        <w:pStyle w:val="2"/>
        <w:numPr>
          <w:ilvl w:val="2"/>
          <w:numId w:val="3"/>
        </w:numPr>
      </w:pPr>
      <w:r>
        <w:t xml:space="preserve">Пользователь вводит с клавиатуры некоторый текст. Определить, сколько раз </w:t>
      </w:r>
      <w:r w:rsidR="008A3CA0">
        <w:t>во введенном</w:t>
      </w:r>
      <w:r>
        <w:t xml:space="preserve"> тексте встречается </w:t>
      </w:r>
      <w:r w:rsidR="00515EB1">
        <w:t>каждый симво</w:t>
      </w:r>
      <w:r w:rsidR="009968FE">
        <w:t>л.</w:t>
      </w:r>
      <w:r w:rsidR="008A3CA0">
        <w:t xml:space="preserve"> Вывести все символы и их частоту на экран.</w:t>
      </w:r>
    </w:p>
    <w:p w14:paraId="47EE085A" w14:textId="55C08F7F" w:rsidR="00BB27DE" w:rsidRDefault="00BB27DE" w:rsidP="00BB27DE">
      <w:pPr>
        <w:pStyle w:val="2"/>
        <w:numPr>
          <w:ilvl w:val="1"/>
          <w:numId w:val="3"/>
        </w:numPr>
      </w:pPr>
      <w:r>
        <w:t>Методы словарей</w:t>
      </w:r>
    </w:p>
    <w:p w14:paraId="64349B59" w14:textId="69EAC5EF" w:rsidR="00BB27DE" w:rsidRDefault="00BB27DE" w:rsidP="00BB27DE">
      <w:pPr>
        <w:pStyle w:val="2"/>
        <w:numPr>
          <w:ilvl w:val="2"/>
          <w:numId w:val="3"/>
        </w:numPr>
      </w:pPr>
      <w:r>
        <w:t>Дан словарь, содержащий</w:t>
      </w:r>
      <w:r w:rsidR="008F65D1">
        <w:t xml:space="preserve"> значения в формате </w:t>
      </w:r>
      <w:r w:rsidR="000B2D69">
        <w:t>«</w:t>
      </w:r>
      <w:proofErr w:type="spellStart"/>
      <w:proofErr w:type="gramStart"/>
      <w:r w:rsidR="000B2D69">
        <w:t>продукт:цена</w:t>
      </w:r>
      <w:proofErr w:type="spellEnd"/>
      <w:proofErr w:type="gramEnd"/>
      <w:r w:rsidR="000B2D69">
        <w:t xml:space="preserve">», заполненный </w:t>
      </w:r>
      <w:proofErr w:type="spellStart"/>
      <w:r w:rsidR="000B2D69">
        <w:t>программно</w:t>
      </w:r>
      <w:proofErr w:type="spellEnd"/>
      <w:r w:rsidR="008B16C8">
        <w:t xml:space="preserve">. Пользователь вводит наименование продукта и количества, после чего </w:t>
      </w:r>
      <w:r w:rsidR="00866418">
        <w:t xml:space="preserve">программа должна выдать ему итоговую сумму </w:t>
      </w:r>
      <w:r w:rsidR="00866418">
        <w:lastRenderedPageBreak/>
        <w:t>покупки.</w:t>
      </w:r>
    </w:p>
    <w:p w14:paraId="676C2039" w14:textId="42E6D27C" w:rsidR="00BF33DD" w:rsidRDefault="00BF33DD" w:rsidP="00BF33DD">
      <w:pPr>
        <w:pStyle w:val="2"/>
        <w:numPr>
          <w:ilvl w:val="1"/>
          <w:numId w:val="3"/>
        </w:numPr>
      </w:pPr>
      <w:r w:rsidRPr="00BF33DD">
        <w:t xml:space="preserve">Обработка множеств </w:t>
      </w:r>
    </w:p>
    <w:p w14:paraId="0A96EEBF" w14:textId="77777777" w:rsidR="00BF33DD" w:rsidRDefault="00BF33DD" w:rsidP="00BF33DD">
      <w:pPr>
        <w:pStyle w:val="2"/>
        <w:numPr>
          <w:ilvl w:val="2"/>
          <w:numId w:val="3"/>
        </w:numPr>
      </w:pPr>
      <w:r w:rsidRPr="00BF33DD">
        <w:t xml:space="preserve">Есть группа студентов, считать, что ФИО всех студентов в группе уникальны. Даны 2 множества студентов (ФИО) данной группы, которые не сдали зачет и были отправлены на пересдачу у преподавателя 1 и преподавателя 2, при чем, один и тот же студент мог оказаться в обоих списках. </w:t>
      </w:r>
    </w:p>
    <w:p w14:paraId="1BB116B8" w14:textId="77777777" w:rsidR="00BF33DD" w:rsidRDefault="00BF33DD" w:rsidP="00BF33DD">
      <w:pPr>
        <w:ind w:firstLine="567"/>
      </w:pPr>
      <w:r w:rsidRPr="00BF33DD">
        <w:t xml:space="preserve">Множества студентов определить </w:t>
      </w:r>
      <w:proofErr w:type="spellStart"/>
      <w:r w:rsidRPr="00BF33DD">
        <w:t>программно</w:t>
      </w:r>
      <w:proofErr w:type="spellEnd"/>
      <w:r w:rsidRPr="00BF33DD">
        <w:t xml:space="preserve">. </w:t>
      </w:r>
    </w:p>
    <w:p w14:paraId="706B9609" w14:textId="77777777" w:rsidR="00BF33DD" w:rsidRDefault="00BF33DD" w:rsidP="00BF33DD">
      <w:pPr>
        <w:pStyle w:val="2"/>
        <w:numPr>
          <w:ilvl w:val="2"/>
          <w:numId w:val="3"/>
        </w:numPr>
      </w:pPr>
      <w:r w:rsidRPr="00BF33DD">
        <w:t xml:space="preserve">Определить: </w:t>
      </w:r>
    </w:p>
    <w:p w14:paraId="2907B9A4" w14:textId="77777777" w:rsidR="00BF33DD" w:rsidRDefault="00BF33DD" w:rsidP="00BF33DD">
      <w:pPr>
        <w:pStyle w:val="2"/>
        <w:numPr>
          <w:ilvl w:val="0"/>
          <w:numId w:val="0"/>
        </w:numPr>
        <w:ind w:firstLine="567"/>
      </w:pPr>
      <w:r w:rsidRPr="00BF33DD">
        <w:t xml:space="preserve">- сколько всего студентов было отправлено на пересдачу, </w:t>
      </w:r>
    </w:p>
    <w:p w14:paraId="76945F88" w14:textId="77777777" w:rsidR="00BF33DD" w:rsidRDefault="00BF33DD" w:rsidP="00BF33DD">
      <w:pPr>
        <w:pStyle w:val="2"/>
        <w:numPr>
          <w:ilvl w:val="0"/>
          <w:numId w:val="0"/>
        </w:numPr>
        <w:ind w:firstLine="567"/>
      </w:pPr>
      <w:r w:rsidRPr="00BF33DD">
        <w:t xml:space="preserve">- сколько студентов не сдали оба зачета, </w:t>
      </w:r>
    </w:p>
    <w:p w14:paraId="70FB5E74" w14:textId="77777777" w:rsidR="00BF33DD" w:rsidRDefault="00BF33DD" w:rsidP="00BF33DD">
      <w:pPr>
        <w:pStyle w:val="2"/>
        <w:numPr>
          <w:ilvl w:val="0"/>
          <w:numId w:val="0"/>
        </w:numPr>
        <w:ind w:firstLine="567"/>
      </w:pPr>
      <w:r w:rsidRPr="00BF33DD">
        <w:t xml:space="preserve">- сколько студентов не сдали только один зачет. </w:t>
      </w:r>
    </w:p>
    <w:p w14:paraId="24E03E89" w14:textId="3521E92E" w:rsidR="00BF33DD" w:rsidRDefault="00BF33DD" w:rsidP="00BF33DD">
      <w:pPr>
        <w:pStyle w:val="2"/>
        <w:numPr>
          <w:ilvl w:val="0"/>
          <w:numId w:val="0"/>
        </w:numPr>
        <w:ind w:firstLine="567"/>
      </w:pPr>
      <w:r w:rsidRPr="00BF33DD">
        <w:t>Для каждого из этих множеств вывести список студентов их составляющих.</w:t>
      </w:r>
    </w:p>
    <w:p w14:paraId="34FF223A" w14:textId="77777777" w:rsidR="00C16FE8" w:rsidRDefault="00C16FE8" w:rsidP="00C16FE8">
      <w:pPr>
        <w:pStyle w:val="1"/>
        <w:numPr>
          <w:ilvl w:val="0"/>
          <w:numId w:val="3"/>
        </w:numPr>
      </w:pPr>
      <w:r>
        <w:t>Порядок выполнения работы</w:t>
      </w:r>
    </w:p>
    <w:p w14:paraId="3AD0D207" w14:textId="3B81F8DB" w:rsidR="00C16FE8" w:rsidRDefault="00C16FE8" w:rsidP="00C16FE8">
      <w:pPr>
        <w:pStyle w:val="2"/>
        <w:numPr>
          <w:ilvl w:val="1"/>
          <w:numId w:val="3"/>
        </w:numPr>
      </w:pPr>
      <w:r>
        <w:t>Используя Microsoft Visual Studio, создать проект C</w:t>
      </w:r>
      <w:r w:rsidR="00DE79D2" w:rsidRPr="00DE79D2">
        <w:t>#</w:t>
      </w:r>
      <w:r>
        <w:t xml:space="preserve"> и выполнить задания из п.5.</w:t>
      </w:r>
    </w:p>
    <w:p w14:paraId="781630E7" w14:textId="77777777" w:rsidR="00C16FE8" w:rsidRDefault="00C16FE8" w:rsidP="00C16FE8">
      <w:pPr>
        <w:pStyle w:val="2"/>
        <w:numPr>
          <w:ilvl w:val="1"/>
          <w:numId w:val="3"/>
        </w:numPr>
      </w:pPr>
      <w:r>
        <w:t>Ответить на контрольные вопросы.</w:t>
      </w:r>
    </w:p>
    <w:p w14:paraId="065F105F" w14:textId="77777777" w:rsidR="00C16FE8" w:rsidRDefault="00C16FE8" w:rsidP="00C16FE8">
      <w:pPr>
        <w:pStyle w:val="1"/>
        <w:numPr>
          <w:ilvl w:val="0"/>
          <w:numId w:val="3"/>
        </w:numPr>
      </w:pPr>
      <w:r>
        <w:t>Содержание отчета</w:t>
      </w:r>
    </w:p>
    <w:p w14:paraId="0803C922" w14:textId="77777777" w:rsidR="00C16FE8" w:rsidRDefault="00C16FE8" w:rsidP="00C16FE8">
      <w:pPr>
        <w:pStyle w:val="2"/>
        <w:numPr>
          <w:ilvl w:val="1"/>
          <w:numId w:val="3"/>
        </w:numPr>
      </w:pPr>
      <w:r>
        <w:t>Титульный лист</w:t>
      </w:r>
    </w:p>
    <w:p w14:paraId="1447CECF" w14:textId="77777777" w:rsidR="00C16FE8" w:rsidRDefault="00C16FE8" w:rsidP="00C16FE8">
      <w:pPr>
        <w:pStyle w:val="2"/>
        <w:numPr>
          <w:ilvl w:val="1"/>
          <w:numId w:val="3"/>
        </w:numPr>
      </w:pPr>
      <w:r>
        <w:t>Цель работы</w:t>
      </w:r>
    </w:p>
    <w:p w14:paraId="75575EF3" w14:textId="0AD59970" w:rsidR="0015257D" w:rsidRDefault="0015257D" w:rsidP="00C16FE8">
      <w:pPr>
        <w:pStyle w:val="2"/>
        <w:numPr>
          <w:ilvl w:val="1"/>
          <w:numId w:val="3"/>
        </w:numPr>
      </w:pPr>
      <w:r>
        <w:t>Код программ п.5.1-5.5</w:t>
      </w:r>
    </w:p>
    <w:p w14:paraId="21D58A2E" w14:textId="77777777" w:rsidR="00C16FE8" w:rsidRDefault="00C16FE8" w:rsidP="00C16FE8">
      <w:pPr>
        <w:pStyle w:val="2"/>
        <w:numPr>
          <w:ilvl w:val="1"/>
          <w:numId w:val="3"/>
        </w:numPr>
      </w:pPr>
      <w:r>
        <w:t>Ответы на контрольные вопросы</w:t>
      </w:r>
    </w:p>
    <w:p w14:paraId="1822DC48" w14:textId="77777777" w:rsidR="00C16FE8" w:rsidRDefault="00C16FE8" w:rsidP="00C16FE8">
      <w:pPr>
        <w:pStyle w:val="2"/>
        <w:numPr>
          <w:ilvl w:val="1"/>
          <w:numId w:val="3"/>
        </w:numPr>
      </w:pPr>
      <w:r>
        <w:t>Вывод</w:t>
      </w:r>
    </w:p>
    <w:p w14:paraId="0C697A45" w14:textId="77777777" w:rsidR="00C16FE8" w:rsidRDefault="00C16FE8" w:rsidP="00C16FE8">
      <w:pPr>
        <w:pStyle w:val="1"/>
        <w:numPr>
          <w:ilvl w:val="0"/>
          <w:numId w:val="3"/>
        </w:numPr>
      </w:pPr>
      <w:r>
        <w:t>Контрольные вопросы</w:t>
      </w:r>
    </w:p>
    <w:p w14:paraId="458460D0" w14:textId="7F5FC6E7" w:rsidR="00C16FE8" w:rsidRDefault="0010514D" w:rsidP="00C16FE8">
      <w:pPr>
        <w:pStyle w:val="2"/>
        <w:numPr>
          <w:ilvl w:val="1"/>
          <w:numId w:val="3"/>
        </w:numPr>
      </w:pPr>
      <w:r>
        <w:t>Что такое список?</w:t>
      </w:r>
    </w:p>
    <w:p w14:paraId="4825C1FA" w14:textId="0521CF2D" w:rsidR="00ED6FCC" w:rsidRDefault="006D4105" w:rsidP="00C16FE8">
      <w:pPr>
        <w:pStyle w:val="2"/>
        <w:numPr>
          <w:ilvl w:val="1"/>
          <w:numId w:val="3"/>
        </w:numPr>
      </w:pPr>
      <w:r w:rsidRPr="006D4105">
        <w:t xml:space="preserve">Как </w:t>
      </w:r>
      <w:r w:rsidR="0010514D">
        <w:t xml:space="preserve">определяется список в языке </w:t>
      </w:r>
      <w:r w:rsidR="0010514D">
        <w:rPr>
          <w:lang w:val="en-US"/>
        </w:rPr>
        <w:t>C</w:t>
      </w:r>
      <w:r w:rsidR="0010514D" w:rsidRPr="0010514D">
        <w:t>#</w:t>
      </w:r>
      <w:r w:rsidRPr="006D4105">
        <w:t>?</w:t>
      </w:r>
    </w:p>
    <w:p w14:paraId="2E465FF4" w14:textId="01C72609" w:rsidR="0010514D" w:rsidRDefault="0010514D" w:rsidP="0010514D">
      <w:pPr>
        <w:pStyle w:val="2"/>
        <w:numPr>
          <w:ilvl w:val="1"/>
          <w:numId w:val="3"/>
        </w:numPr>
      </w:pPr>
      <w:r>
        <w:t xml:space="preserve">Что такое </w:t>
      </w:r>
      <w:r>
        <w:t>словарь</w:t>
      </w:r>
      <w:r>
        <w:t>?</w:t>
      </w:r>
    </w:p>
    <w:p w14:paraId="5CDBDB32" w14:textId="1405653B" w:rsidR="0010514D" w:rsidRDefault="0010514D" w:rsidP="0010514D">
      <w:pPr>
        <w:pStyle w:val="2"/>
        <w:numPr>
          <w:ilvl w:val="1"/>
          <w:numId w:val="3"/>
        </w:numPr>
      </w:pPr>
      <w:r w:rsidRPr="006D4105">
        <w:t xml:space="preserve">Как </w:t>
      </w:r>
      <w:r>
        <w:t>определяется словарь</w:t>
      </w:r>
      <w:r>
        <w:t xml:space="preserve"> </w:t>
      </w:r>
      <w:r>
        <w:t xml:space="preserve">в языке </w:t>
      </w:r>
      <w:r>
        <w:rPr>
          <w:lang w:val="en-US"/>
        </w:rPr>
        <w:t>C</w:t>
      </w:r>
      <w:r w:rsidRPr="0010514D">
        <w:t>#</w:t>
      </w:r>
      <w:r w:rsidRPr="006D4105">
        <w:t>?</w:t>
      </w:r>
    </w:p>
    <w:p w14:paraId="6AC2584E" w14:textId="03A8B21F" w:rsidR="0010514D" w:rsidRDefault="0010514D" w:rsidP="0010514D">
      <w:pPr>
        <w:pStyle w:val="2"/>
        <w:numPr>
          <w:ilvl w:val="1"/>
          <w:numId w:val="3"/>
        </w:numPr>
      </w:pPr>
      <w:r>
        <w:t xml:space="preserve">Что такое </w:t>
      </w:r>
      <w:r>
        <w:t>множество</w:t>
      </w:r>
      <w:r>
        <w:t>?</w:t>
      </w:r>
    </w:p>
    <w:p w14:paraId="3CC28792" w14:textId="6E093AE3" w:rsidR="0010514D" w:rsidRDefault="0010514D" w:rsidP="0010514D">
      <w:pPr>
        <w:pStyle w:val="2"/>
        <w:numPr>
          <w:ilvl w:val="1"/>
          <w:numId w:val="3"/>
        </w:numPr>
      </w:pPr>
      <w:r w:rsidRPr="006D4105">
        <w:t xml:space="preserve">Как </w:t>
      </w:r>
      <w:r>
        <w:t>определяется множество</w:t>
      </w:r>
      <w:r>
        <w:t xml:space="preserve"> </w:t>
      </w:r>
      <w:r>
        <w:t xml:space="preserve">в языке </w:t>
      </w:r>
      <w:r>
        <w:rPr>
          <w:lang w:val="en-US"/>
        </w:rPr>
        <w:t>C</w:t>
      </w:r>
      <w:r w:rsidRPr="0010514D">
        <w:t>#</w:t>
      </w:r>
      <w:r w:rsidRPr="006D4105">
        <w:t>?</w:t>
      </w:r>
    </w:p>
    <w:p w14:paraId="54EDC8FF" w14:textId="245D86DD" w:rsidR="00CB4BED" w:rsidRPr="00C16FE8" w:rsidRDefault="00CB4BED" w:rsidP="00022233">
      <w:pPr>
        <w:jc w:val="center"/>
      </w:pPr>
    </w:p>
    <w:sectPr w:rsidR="00CB4BED" w:rsidRPr="00C16F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5D41CF"/>
    <w:multiLevelType w:val="multilevel"/>
    <w:tmpl w:val="68BC61E4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1" w15:restartNumberingAfterBreak="0">
    <w:nsid w:val="6C001848"/>
    <w:multiLevelType w:val="hybridMultilevel"/>
    <w:tmpl w:val="2CE825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D64C27"/>
    <w:multiLevelType w:val="multilevel"/>
    <w:tmpl w:val="68BC61E4"/>
    <w:numStyleLink w:val="a"/>
  </w:abstractNum>
  <w:num w:numId="1" w16cid:durableId="1386948056">
    <w:abstractNumId w:val="0"/>
  </w:num>
  <w:num w:numId="2" w16cid:durableId="141122171">
    <w:abstractNumId w:val="0"/>
  </w:num>
  <w:num w:numId="3" w16cid:durableId="634676009">
    <w:abstractNumId w:val="2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 w16cid:durableId="737049000">
    <w:abstractNumId w:val="2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 w16cid:durableId="460226078">
    <w:abstractNumId w:val="0"/>
  </w:num>
  <w:num w:numId="6" w16cid:durableId="797380273">
    <w:abstractNumId w:val="0"/>
  </w:num>
  <w:num w:numId="7" w16cid:durableId="1160148657">
    <w:abstractNumId w:val="2"/>
    <w:lvlOverride w:ilvl="0">
      <w:startOverride w:val="1"/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startOverride w:val="1"/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startOverride w:val="1"/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startOverride w:val="1"/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startOverride w:val="1"/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startOverride w:val="1"/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startOverride w:val="1"/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startOverride w:val="1"/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startOverride w:val="1"/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8" w16cid:durableId="1803958379">
    <w:abstractNumId w:val="2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9" w16cid:durableId="16337469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A49"/>
    <w:rsid w:val="00022233"/>
    <w:rsid w:val="00032F01"/>
    <w:rsid w:val="00033F29"/>
    <w:rsid w:val="00055311"/>
    <w:rsid w:val="00070FAF"/>
    <w:rsid w:val="000A2E23"/>
    <w:rsid w:val="000B2D69"/>
    <w:rsid w:val="000B5099"/>
    <w:rsid w:val="0010514D"/>
    <w:rsid w:val="00126D59"/>
    <w:rsid w:val="0015257D"/>
    <w:rsid w:val="0018259A"/>
    <w:rsid w:val="001974B9"/>
    <w:rsid w:val="001E32F3"/>
    <w:rsid w:val="001E4D07"/>
    <w:rsid w:val="00261B0A"/>
    <w:rsid w:val="00271E47"/>
    <w:rsid w:val="002A2FC1"/>
    <w:rsid w:val="00350129"/>
    <w:rsid w:val="00384616"/>
    <w:rsid w:val="003B671D"/>
    <w:rsid w:val="003C6A30"/>
    <w:rsid w:val="003E0924"/>
    <w:rsid w:val="003E2CFB"/>
    <w:rsid w:val="003F2D10"/>
    <w:rsid w:val="004759E4"/>
    <w:rsid w:val="004A0DBD"/>
    <w:rsid w:val="004A368A"/>
    <w:rsid w:val="004E4FA5"/>
    <w:rsid w:val="00515EB1"/>
    <w:rsid w:val="005E328D"/>
    <w:rsid w:val="006270C3"/>
    <w:rsid w:val="00644F65"/>
    <w:rsid w:val="006665DB"/>
    <w:rsid w:val="00693BA2"/>
    <w:rsid w:val="006C3BE4"/>
    <w:rsid w:val="006D4105"/>
    <w:rsid w:val="006E2B52"/>
    <w:rsid w:val="006E348D"/>
    <w:rsid w:val="006F15B7"/>
    <w:rsid w:val="0071684B"/>
    <w:rsid w:val="007171E6"/>
    <w:rsid w:val="00777A49"/>
    <w:rsid w:val="007966B4"/>
    <w:rsid w:val="007A6063"/>
    <w:rsid w:val="007A6545"/>
    <w:rsid w:val="007C70AF"/>
    <w:rsid w:val="00814605"/>
    <w:rsid w:val="00814C20"/>
    <w:rsid w:val="00851C01"/>
    <w:rsid w:val="00866418"/>
    <w:rsid w:val="008823E4"/>
    <w:rsid w:val="008A3CA0"/>
    <w:rsid w:val="008B16C8"/>
    <w:rsid w:val="008B3EEB"/>
    <w:rsid w:val="008F65D1"/>
    <w:rsid w:val="0091678A"/>
    <w:rsid w:val="00925158"/>
    <w:rsid w:val="00954769"/>
    <w:rsid w:val="009968FE"/>
    <w:rsid w:val="00A27461"/>
    <w:rsid w:val="00A7632F"/>
    <w:rsid w:val="00AC38D1"/>
    <w:rsid w:val="00AE0912"/>
    <w:rsid w:val="00B13BD5"/>
    <w:rsid w:val="00B34EF6"/>
    <w:rsid w:val="00B47A40"/>
    <w:rsid w:val="00B63F95"/>
    <w:rsid w:val="00BA2678"/>
    <w:rsid w:val="00BB27DE"/>
    <w:rsid w:val="00BD3DCA"/>
    <w:rsid w:val="00BF33DD"/>
    <w:rsid w:val="00C16FE8"/>
    <w:rsid w:val="00C5621D"/>
    <w:rsid w:val="00C81124"/>
    <w:rsid w:val="00CB4BED"/>
    <w:rsid w:val="00CF0E87"/>
    <w:rsid w:val="00CF5002"/>
    <w:rsid w:val="00D177E7"/>
    <w:rsid w:val="00D603BB"/>
    <w:rsid w:val="00D66C75"/>
    <w:rsid w:val="00DB656A"/>
    <w:rsid w:val="00DD3BDD"/>
    <w:rsid w:val="00DD7B7E"/>
    <w:rsid w:val="00DE79D2"/>
    <w:rsid w:val="00E0072F"/>
    <w:rsid w:val="00E01507"/>
    <w:rsid w:val="00E05F2E"/>
    <w:rsid w:val="00E363CB"/>
    <w:rsid w:val="00E60BA0"/>
    <w:rsid w:val="00E65989"/>
    <w:rsid w:val="00ED2CF5"/>
    <w:rsid w:val="00ED6FCC"/>
    <w:rsid w:val="00EE187F"/>
    <w:rsid w:val="00F16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4AE152D"/>
  <w15:chartTrackingRefBased/>
  <w15:docId w15:val="{719DFE07-E4EF-49D8-A664-4A74D803C8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777A49"/>
    <w:pPr>
      <w:widowControl w:val="0"/>
      <w:spacing w:after="0" w:line="240" w:lineRule="auto"/>
      <w:jc w:val="both"/>
    </w:pPr>
    <w:rPr>
      <w:bCs w:val="0"/>
    </w:rPr>
  </w:style>
  <w:style w:type="paragraph" w:styleId="10">
    <w:name w:val="heading 1"/>
    <w:basedOn w:val="a0"/>
    <w:next w:val="a0"/>
    <w:link w:val="11"/>
    <w:uiPriority w:val="9"/>
    <w:qFormat/>
    <w:rsid w:val="00261B0A"/>
    <w:pPr>
      <w:pageBreakBefore/>
      <w:tabs>
        <w:tab w:val="left" w:pos="709"/>
      </w:tabs>
      <w:suppressAutoHyphens/>
      <w:autoSpaceDN w:val="0"/>
      <w:jc w:val="center"/>
      <w:textAlignment w:val="baseline"/>
      <w:outlineLvl w:val="0"/>
    </w:pPr>
    <w:rPr>
      <w:rFonts w:eastAsia="Lucida Sans Unicode"/>
      <w:b/>
      <w:bCs/>
      <w:sz w:val="32"/>
      <w:szCs w:val="32"/>
      <w:lang w:eastAsia="ru-RU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A7632F"/>
    <w:pPr>
      <w:keepNext/>
      <w:keepLines/>
      <w:widowControl/>
      <w:spacing w:before="160" w:after="80"/>
      <w:ind w:firstLine="567"/>
      <w:outlineLvl w:val="1"/>
    </w:pPr>
    <w:rPr>
      <w:rFonts w:asciiTheme="majorHAnsi" w:eastAsiaTheme="majorEastAsia" w:hAnsiTheme="majorHAnsi" w:cstheme="majorBidi"/>
      <w:bCs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7632F"/>
    <w:pPr>
      <w:keepNext/>
      <w:keepLines/>
      <w:widowControl/>
      <w:spacing w:before="160" w:after="80"/>
      <w:ind w:firstLine="567"/>
      <w:outlineLvl w:val="2"/>
    </w:pPr>
    <w:rPr>
      <w:rFonts w:eastAsiaTheme="majorEastAsia" w:cstheme="majorBidi"/>
      <w:bCs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632F"/>
    <w:pPr>
      <w:keepNext/>
      <w:keepLines/>
      <w:widowControl/>
      <w:spacing w:before="80" w:after="40"/>
      <w:ind w:firstLine="567"/>
      <w:outlineLvl w:val="3"/>
    </w:pPr>
    <w:rPr>
      <w:rFonts w:eastAsiaTheme="majorEastAsia" w:cstheme="majorBidi"/>
      <w:bCs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632F"/>
    <w:pPr>
      <w:keepNext/>
      <w:keepLines/>
      <w:widowControl/>
      <w:spacing w:before="80" w:after="40"/>
      <w:ind w:firstLine="567"/>
      <w:outlineLvl w:val="4"/>
    </w:pPr>
    <w:rPr>
      <w:rFonts w:eastAsiaTheme="majorEastAsia" w:cstheme="majorBidi"/>
      <w:bCs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632F"/>
    <w:pPr>
      <w:keepNext/>
      <w:keepLines/>
      <w:widowControl/>
      <w:spacing w:before="40"/>
      <w:ind w:firstLine="567"/>
      <w:outlineLvl w:val="5"/>
    </w:pPr>
    <w:rPr>
      <w:rFonts w:eastAsiaTheme="majorEastAsia" w:cstheme="majorBidi"/>
      <w:bCs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632F"/>
    <w:pPr>
      <w:keepNext/>
      <w:keepLines/>
      <w:widowControl/>
      <w:spacing w:before="40"/>
      <w:ind w:firstLine="567"/>
      <w:outlineLvl w:val="6"/>
    </w:pPr>
    <w:rPr>
      <w:rFonts w:eastAsiaTheme="majorEastAsia" w:cstheme="majorBidi"/>
      <w:bCs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632F"/>
    <w:pPr>
      <w:keepNext/>
      <w:keepLines/>
      <w:widowControl/>
      <w:ind w:firstLine="567"/>
      <w:outlineLvl w:val="7"/>
    </w:pPr>
    <w:rPr>
      <w:rFonts w:eastAsiaTheme="majorEastAsia" w:cstheme="majorBidi"/>
      <w:bCs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632F"/>
    <w:pPr>
      <w:keepNext/>
      <w:keepLines/>
      <w:widowControl/>
      <w:ind w:firstLine="567"/>
      <w:outlineLvl w:val="8"/>
    </w:pPr>
    <w:rPr>
      <w:rFonts w:eastAsiaTheme="majorEastAsia" w:cstheme="majorBidi"/>
      <w:bCs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261B0A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1"/>
    <w:link w:val="20"/>
    <w:uiPriority w:val="9"/>
    <w:semiHidden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7632F"/>
    <w:pPr>
      <w:widowControl/>
      <w:spacing w:after="80"/>
      <w:ind w:firstLine="567"/>
      <w:contextualSpacing/>
    </w:pPr>
    <w:rPr>
      <w:rFonts w:asciiTheme="majorHAnsi" w:eastAsiaTheme="majorEastAsia" w:hAnsiTheme="majorHAnsi" w:cstheme="majorBidi"/>
      <w:bCs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7632F"/>
    <w:pPr>
      <w:widowControl/>
      <w:numPr>
        <w:ilvl w:val="1"/>
      </w:numPr>
      <w:ind w:firstLine="567"/>
    </w:pPr>
    <w:rPr>
      <w:rFonts w:eastAsiaTheme="majorEastAsia" w:cstheme="majorBidi"/>
      <w:bCs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A7632F"/>
    <w:pPr>
      <w:widowControl/>
      <w:spacing w:before="160"/>
      <w:ind w:firstLine="567"/>
      <w:jc w:val="center"/>
    </w:pPr>
    <w:rPr>
      <w:bCs/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A7632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7632F"/>
    <w:pPr>
      <w:widowControl/>
      <w:ind w:left="720" w:firstLine="567"/>
      <w:contextualSpacing/>
    </w:pPr>
    <w:rPr>
      <w:bCs/>
    </w:rPr>
  </w:style>
  <w:style w:type="character" w:styleId="a9">
    <w:name w:val="Intense Emphasis"/>
    <w:basedOn w:val="a1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7632F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 w:firstLine="567"/>
      <w:jc w:val="center"/>
    </w:pPr>
    <w:rPr>
      <w:bCs/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A7632F"/>
    <w:rPr>
      <w:b/>
      <w:bCs w:val="0"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0"/>
    <w:link w:val="ae"/>
    <w:qFormat/>
    <w:rsid w:val="00055311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</w:pPr>
    <w:rPr>
      <w:rFonts w:ascii="Courier New" w:hAnsi="Courier New"/>
      <w:bCs/>
      <w:lang w:val="en-US"/>
    </w:rPr>
  </w:style>
  <w:style w:type="character" w:customStyle="1" w:styleId="ae">
    <w:name w:val="Фрагмент кода Знак"/>
    <w:basedOn w:val="a1"/>
    <w:link w:val="ad"/>
    <w:rsid w:val="00055311"/>
    <w:rPr>
      <w:rFonts w:ascii="Courier New" w:hAnsi="Courier New"/>
      <w:lang w:val="en-US"/>
    </w:rPr>
  </w:style>
  <w:style w:type="paragraph" w:customStyle="1" w:styleId="1">
    <w:name w:val="Основная нумерация 1"/>
    <w:basedOn w:val="a0"/>
    <w:qFormat/>
    <w:rsid w:val="0018259A"/>
    <w:pPr>
      <w:keepNext/>
      <w:numPr>
        <w:numId w:val="6"/>
      </w:numPr>
      <w:spacing w:before="280"/>
    </w:pPr>
    <w:rPr>
      <w:b/>
    </w:rPr>
  </w:style>
  <w:style w:type="paragraph" w:customStyle="1" w:styleId="2">
    <w:name w:val="Основная нумерация 2"/>
    <w:basedOn w:val="a0"/>
    <w:link w:val="24"/>
    <w:qFormat/>
    <w:rsid w:val="0018259A"/>
    <w:pPr>
      <w:numPr>
        <w:ilvl w:val="1"/>
        <w:numId w:val="6"/>
      </w:numPr>
    </w:pPr>
    <w:rPr>
      <w:bCs/>
    </w:rPr>
  </w:style>
  <w:style w:type="character" w:customStyle="1" w:styleId="24">
    <w:name w:val="Основная нумерация 2 Знак"/>
    <w:basedOn w:val="a1"/>
    <w:link w:val="2"/>
    <w:rsid w:val="00E65989"/>
  </w:style>
  <w:style w:type="table" w:styleId="af">
    <w:name w:val="Table Grid"/>
    <w:basedOn w:val="a2"/>
    <w:uiPriority w:val="39"/>
    <w:rsid w:val="006C3BE4"/>
    <w:pPr>
      <w:spacing w:after="0" w:line="240" w:lineRule="auto"/>
    </w:pPr>
    <w:rPr>
      <w:bCs w:val="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arotel_metod.dotx</Template>
  <TotalTime>284</TotalTime>
  <Pages>2</Pages>
  <Words>382</Words>
  <Characters>2179</Characters>
  <Application>Microsoft Office Word</Application>
  <DocSecurity>0</DocSecurity>
  <Lines>18</Lines>
  <Paragraphs>5</Paragraphs>
  <ScaleCrop>false</ScaleCrop>
  <Company/>
  <LinksUpToDate>false</LinksUpToDate>
  <CharactersWithSpaces>2556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Роман Садовский</cp:lastModifiedBy>
  <cp:revision>64</cp:revision>
  <dcterms:created xsi:type="dcterms:W3CDTF">2025-09-21T15:54:00Z</dcterms:created>
  <dcterms:modified xsi:type="dcterms:W3CDTF">2026-10-04T19:21:00Z</dcterms:modified>
</cp:coreProperties>
</file>