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54D9" w14:textId="71725FEC" w:rsidR="00330804" w:rsidRPr="005614EA" w:rsidRDefault="00330804" w:rsidP="00330804">
      <w:pPr>
        <w:pStyle w:val="10"/>
      </w:pPr>
      <w:r w:rsidRPr="005614EA">
        <w:t>Лабораторная работа №1</w:t>
      </w:r>
      <w:r>
        <w:br/>
      </w:r>
      <w:r w:rsidR="000544B9" w:rsidRPr="000544B9">
        <w:t>Составление блок-схем алгоритмов</w:t>
      </w:r>
    </w:p>
    <w:p w14:paraId="186CD44A" w14:textId="77777777" w:rsidR="00330804" w:rsidRPr="005614EA" w:rsidRDefault="00330804" w:rsidP="00330804">
      <w:pPr>
        <w:pStyle w:val="1"/>
        <w:numPr>
          <w:ilvl w:val="0"/>
          <w:numId w:val="7"/>
        </w:numPr>
      </w:pPr>
      <w:r w:rsidRPr="005614EA">
        <w:t>Цель работы</w:t>
      </w:r>
    </w:p>
    <w:p w14:paraId="2218CAFD" w14:textId="77777777" w:rsidR="00330804" w:rsidRPr="005614EA" w:rsidRDefault="00330804" w:rsidP="00330804">
      <w:pPr>
        <w:pStyle w:val="2"/>
        <w:numPr>
          <w:ilvl w:val="1"/>
          <w:numId w:val="3"/>
        </w:numPr>
      </w:pPr>
      <w:r w:rsidRPr="005614EA">
        <w:t>Изучить процесс построения схем алгоритмов согласно ГОСТ 19.701-90;</w:t>
      </w:r>
    </w:p>
    <w:p w14:paraId="2C3016EA" w14:textId="77777777" w:rsidR="00330804" w:rsidRPr="005614EA" w:rsidRDefault="00330804" w:rsidP="00330804">
      <w:pPr>
        <w:pStyle w:val="2"/>
        <w:numPr>
          <w:ilvl w:val="1"/>
          <w:numId w:val="3"/>
        </w:numPr>
      </w:pPr>
      <w:r w:rsidRPr="005614EA">
        <w:t>Научиться применять графические редакторы на этапе проектирования программного обеспечения;</w:t>
      </w:r>
    </w:p>
    <w:p w14:paraId="4BEBE207" w14:textId="77777777" w:rsidR="00330804" w:rsidRPr="005614EA" w:rsidRDefault="00330804" w:rsidP="00330804">
      <w:pPr>
        <w:pStyle w:val="2"/>
        <w:numPr>
          <w:ilvl w:val="1"/>
          <w:numId w:val="3"/>
        </w:numPr>
      </w:pPr>
      <w:r w:rsidRPr="005614EA">
        <w:t>Закрепить навык разработки программ методами структурного программирования.</w:t>
      </w:r>
    </w:p>
    <w:p w14:paraId="334B0A46" w14:textId="77777777" w:rsidR="00330804" w:rsidRPr="005614EA" w:rsidRDefault="00330804" w:rsidP="00330804">
      <w:pPr>
        <w:pStyle w:val="1"/>
        <w:numPr>
          <w:ilvl w:val="0"/>
          <w:numId w:val="3"/>
        </w:numPr>
      </w:pPr>
      <w:r w:rsidRPr="005614EA">
        <w:t>Литература</w:t>
      </w:r>
    </w:p>
    <w:p w14:paraId="60D5F033" w14:textId="77777777" w:rsidR="00330804" w:rsidRPr="005614EA" w:rsidRDefault="00330804" w:rsidP="00330804">
      <w:pPr>
        <w:pStyle w:val="2"/>
        <w:numPr>
          <w:ilvl w:val="1"/>
          <w:numId w:val="3"/>
        </w:numPr>
      </w:pPr>
      <w:r w:rsidRPr="005614EA">
        <w:t>Ашарина, И. В. Объектно-ориентированное программирование в   С++: лекции и упражнения. Учебное пособие для вузов. – 2-е изд., перераб. и доп. Москва : Горячая Линия–Телеком, 2017. – URL: https://ibooks.ru/bookshelf/359752/reading. – Режим доступа: для зарегистрир. пользователей. – Текст : электронный. – с.323-328.</w:t>
      </w:r>
    </w:p>
    <w:p w14:paraId="0A6CCD64" w14:textId="77777777" w:rsidR="00330804" w:rsidRPr="005614EA" w:rsidRDefault="00330804" w:rsidP="00330804">
      <w:pPr>
        <w:pStyle w:val="1"/>
        <w:numPr>
          <w:ilvl w:val="0"/>
          <w:numId w:val="3"/>
        </w:numPr>
      </w:pPr>
      <w:r w:rsidRPr="005614EA">
        <w:t>Подготовка к работе</w:t>
      </w:r>
    </w:p>
    <w:p w14:paraId="0B102848" w14:textId="77777777" w:rsidR="00330804" w:rsidRPr="005614EA" w:rsidRDefault="00330804" w:rsidP="00330804">
      <w:pPr>
        <w:pStyle w:val="2"/>
        <w:numPr>
          <w:ilvl w:val="1"/>
          <w:numId w:val="3"/>
        </w:numPr>
      </w:pPr>
      <w:r w:rsidRPr="005614EA">
        <w:t>Повторить теоретический материал (см. п.2).</w:t>
      </w:r>
    </w:p>
    <w:p w14:paraId="05E6196B" w14:textId="77777777" w:rsidR="00330804" w:rsidRPr="005614EA" w:rsidRDefault="00330804" w:rsidP="00330804">
      <w:pPr>
        <w:pStyle w:val="2"/>
        <w:numPr>
          <w:ilvl w:val="1"/>
          <w:numId w:val="3"/>
        </w:numPr>
      </w:pPr>
      <w:r w:rsidRPr="005614EA">
        <w:t>Изучить описание лабораторной работы.</w:t>
      </w:r>
    </w:p>
    <w:p w14:paraId="6769C761" w14:textId="77777777" w:rsidR="00330804" w:rsidRPr="005614EA" w:rsidRDefault="00330804" w:rsidP="00330804">
      <w:pPr>
        <w:pStyle w:val="1"/>
        <w:numPr>
          <w:ilvl w:val="0"/>
          <w:numId w:val="3"/>
        </w:numPr>
      </w:pPr>
      <w:r w:rsidRPr="005614EA">
        <w:t>Основное оборудование</w:t>
      </w:r>
    </w:p>
    <w:p w14:paraId="6012C634" w14:textId="77777777" w:rsidR="00330804" w:rsidRPr="005614EA" w:rsidRDefault="00330804" w:rsidP="00330804">
      <w:pPr>
        <w:pStyle w:val="2"/>
        <w:numPr>
          <w:ilvl w:val="1"/>
          <w:numId w:val="3"/>
        </w:numPr>
      </w:pPr>
      <w:r w:rsidRPr="005614EA">
        <w:t>Персональный компьютер.</w:t>
      </w:r>
    </w:p>
    <w:p w14:paraId="4B4A9D4B" w14:textId="77777777" w:rsidR="00330804" w:rsidRDefault="00330804" w:rsidP="00330804">
      <w:pPr>
        <w:pStyle w:val="1"/>
        <w:numPr>
          <w:ilvl w:val="0"/>
          <w:numId w:val="3"/>
        </w:numPr>
      </w:pPr>
      <w:r w:rsidRPr="005614EA">
        <w:t>Задание</w:t>
      </w:r>
    </w:p>
    <w:p w14:paraId="2756ED05" w14:textId="77777777" w:rsidR="00330804" w:rsidRDefault="00330804" w:rsidP="00330804"/>
    <w:p w14:paraId="5F4DD89F" w14:textId="13016D74" w:rsidR="00483C54" w:rsidRDefault="00330804" w:rsidP="00483C54">
      <w:pPr>
        <w:ind w:firstLine="567"/>
      </w:pPr>
      <w:r>
        <w:t>При выполнении схем алгоритмов соблюдать соответствующие размеры элементов согласно СТО.</w:t>
      </w:r>
    </w:p>
    <w:p w14:paraId="3ACD1DCB" w14:textId="5D8C52BD" w:rsidR="00483C54" w:rsidRPr="00483C54" w:rsidRDefault="00483C54" w:rsidP="00483C54">
      <w:pPr>
        <w:ind w:firstLine="567"/>
      </w:pPr>
      <w:r>
        <w:t>Для заданий</w:t>
      </w:r>
      <w:r w:rsidR="008F0138">
        <w:t xml:space="preserve"> п.5.1-5.3</w:t>
      </w:r>
      <w:r>
        <w:t xml:space="preserve"> составить таблицу полного тестирования</w:t>
      </w:r>
      <w:r w:rsidR="00E4195A">
        <w:t xml:space="preserve"> алгоритма</w:t>
      </w:r>
    </w:p>
    <w:p w14:paraId="1BB4899C" w14:textId="77777777" w:rsidR="00330804" w:rsidRPr="005614EA" w:rsidRDefault="00330804" w:rsidP="00330804">
      <w:pPr>
        <w:ind w:left="567"/>
      </w:pPr>
    </w:p>
    <w:p w14:paraId="08812F60" w14:textId="4518418E" w:rsidR="00330804" w:rsidRPr="00451F98" w:rsidRDefault="00482E19" w:rsidP="00482E19">
      <w:pPr>
        <w:pStyle w:val="2"/>
        <w:numPr>
          <w:ilvl w:val="1"/>
          <w:numId w:val="3"/>
        </w:numPr>
      </w:pPr>
      <w:r>
        <w:t xml:space="preserve">Спроектировать </w:t>
      </w:r>
      <w:r w:rsidR="00330804" w:rsidRPr="005614EA">
        <w:t xml:space="preserve">схему алгоритма поиска минимального и максимального значения из чисел </w:t>
      </w:r>
      <w:r w:rsidR="00330804" w:rsidRPr="00482E19">
        <w:rPr>
          <w:lang w:val="en-US"/>
        </w:rPr>
        <w:t>a</w:t>
      </w:r>
      <w:r w:rsidR="00330804" w:rsidRPr="005614EA">
        <w:t xml:space="preserve"> и </w:t>
      </w:r>
      <w:r w:rsidR="00330804" w:rsidRPr="00482E19">
        <w:rPr>
          <w:lang w:val="en-US"/>
        </w:rPr>
        <w:t>b</w:t>
      </w:r>
      <w:r w:rsidR="00330804" w:rsidRPr="005614EA">
        <w:t>.</w:t>
      </w:r>
    </w:p>
    <w:p w14:paraId="3ABF7761" w14:textId="77777777" w:rsidR="00451F98" w:rsidRPr="005614EA" w:rsidRDefault="00451F98" w:rsidP="00451F98">
      <w:pPr>
        <w:pStyle w:val="2"/>
        <w:numPr>
          <w:ilvl w:val="0"/>
          <w:numId w:val="0"/>
        </w:numPr>
        <w:ind w:left="567"/>
      </w:pPr>
    </w:p>
    <w:p w14:paraId="1341DD19" w14:textId="5E02B362" w:rsidR="001531E2" w:rsidRDefault="00482E19" w:rsidP="001531E2">
      <w:pPr>
        <w:pStyle w:val="2"/>
        <w:numPr>
          <w:ilvl w:val="1"/>
          <w:numId w:val="3"/>
        </w:numPr>
      </w:pPr>
      <w:r>
        <w:t xml:space="preserve">Спроектировать схему алгоритма </w:t>
      </w:r>
      <w:r w:rsidR="00AC1990">
        <w:t xml:space="preserve">Евклида (поиск НОД </w:t>
      </w:r>
      <w:r w:rsidR="001531E2">
        <w:t>двух чисел</w:t>
      </w:r>
      <w:r w:rsidR="00AC1990">
        <w:t>)</w:t>
      </w:r>
      <w:r w:rsidR="001531E2">
        <w:t xml:space="preserve"> по словесному описанию шагов</w:t>
      </w:r>
    </w:p>
    <w:p w14:paraId="62C14654" w14:textId="5543AFDF" w:rsidR="00C372A1" w:rsidRDefault="00C372A1" w:rsidP="00C372A1">
      <w:pPr>
        <w:pStyle w:val="2"/>
        <w:numPr>
          <w:ilvl w:val="0"/>
          <w:numId w:val="8"/>
        </w:numPr>
      </w:pPr>
      <w:r>
        <w:t xml:space="preserve">Ввести два числа </w:t>
      </w:r>
      <w:r>
        <w:rPr>
          <w:lang w:val="en-US"/>
        </w:rPr>
        <w:t>a</w:t>
      </w:r>
      <w:r w:rsidRPr="00C372A1">
        <w:t xml:space="preserve"> </w:t>
      </w:r>
      <w:r>
        <w:t xml:space="preserve">и </w:t>
      </w:r>
      <w:r>
        <w:rPr>
          <w:lang w:val="en-US"/>
        </w:rPr>
        <w:t>b</w:t>
      </w:r>
      <w:r>
        <w:t>.</w:t>
      </w:r>
    </w:p>
    <w:p w14:paraId="5449196B" w14:textId="46ABDEBF" w:rsidR="00C372A1" w:rsidRDefault="002E58EB" w:rsidP="00C372A1">
      <w:pPr>
        <w:pStyle w:val="2"/>
        <w:numPr>
          <w:ilvl w:val="0"/>
          <w:numId w:val="8"/>
        </w:numPr>
      </w:pPr>
      <w:r>
        <w:t xml:space="preserve">Если </w:t>
      </w:r>
      <w:r w:rsidR="00154F19">
        <w:rPr>
          <w:lang w:val="en-US"/>
        </w:rPr>
        <w:t>a</w:t>
      </w:r>
      <w:r w:rsidR="00154F19" w:rsidRPr="00154F19">
        <w:t xml:space="preserve"> = </w:t>
      </w:r>
      <w:r w:rsidR="00154F19">
        <w:rPr>
          <w:lang w:val="en-US"/>
        </w:rPr>
        <w:t>b</w:t>
      </w:r>
      <w:r w:rsidR="00154F19" w:rsidRPr="00154F19">
        <w:t xml:space="preserve"> </w:t>
      </w:r>
      <w:r w:rsidR="00EA7309">
        <w:t xml:space="preserve">перейти к шагу </w:t>
      </w:r>
      <w:r w:rsidR="00AE3689">
        <w:t>6</w:t>
      </w:r>
    </w:p>
    <w:p w14:paraId="62BCDAE4" w14:textId="6E4106A9" w:rsidR="00EA7309" w:rsidRDefault="000C3F64" w:rsidP="00C372A1">
      <w:pPr>
        <w:pStyle w:val="2"/>
        <w:numPr>
          <w:ilvl w:val="0"/>
          <w:numId w:val="8"/>
        </w:numPr>
      </w:pPr>
      <w:r>
        <w:t>Если</w:t>
      </w:r>
      <w:r w:rsidR="00630875">
        <w:t xml:space="preserve"> а </w:t>
      </w:r>
      <w:r>
        <w:t>больше</w:t>
      </w:r>
      <w:r w:rsidR="00630875">
        <w:t xml:space="preserve"> чем </w:t>
      </w:r>
      <w:r w:rsidR="00630875">
        <w:rPr>
          <w:lang w:val="en-US"/>
        </w:rPr>
        <w:t>b</w:t>
      </w:r>
      <w:r w:rsidR="00630875" w:rsidRPr="000C3F64">
        <w:t xml:space="preserve"> </w:t>
      </w:r>
      <w:r>
        <w:t>перейти к шагу 4, иначе перейти к шагу 5</w:t>
      </w:r>
    </w:p>
    <w:p w14:paraId="2A056C34" w14:textId="70AF2E7B" w:rsidR="000C3F64" w:rsidRDefault="00AE3689" w:rsidP="00C372A1">
      <w:pPr>
        <w:pStyle w:val="2"/>
        <w:numPr>
          <w:ilvl w:val="0"/>
          <w:numId w:val="8"/>
        </w:numPr>
      </w:pPr>
      <w:r>
        <w:t xml:space="preserve">Присвоить </w:t>
      </w:r>
      <w:r>
        <w:rPr>
          <w:lang w:val="en-US"/>
        </w:rPr>
        <w:t>a</w:t>
      </w:r>
      <w:r w:rsidRPr="00AE3689">
        <w:t xml:space="preserve"> </w:t>
      </w:r>
      <w:r>
        <w:t xml:space="preserve">значение </w:t>
      </w:r>
      <w:r>
        <w:rPr>
          <w:lang w:val="en-US"/>
        </w:rPr>
        <w:t>a</w:t>
      </w:r>
      <w:r w:rsidRPr="00AE3689">
        <w:t>-</w:t>
      </w:r>
      <w:r>
        <w:rPr>
          <w:lang w:val="en-US"/>
        </w:rPr>
        <w:t>b</w:t>
      </w:r>
      <w:r w:rsidRPr="00AE3689">
        <w:t xml:space="preserve"> </w:t>
      </w:r>
      <w:r>
        <w:t>и перейти к шагу 2</w:t>
      </w:r>
    </w:p>
    <w:p w14:paraId="3C4D19CE" w14:textId="020C93C9" w:rsidR="00AE3689" w:rsidRPr="00154F19" w:rsidRDefault="00AE3689" w:rsidP="00C372A1">
      <w:pPr>
        <w:pStyle w:val="2"/>
        <w:numPr>
          <w:ilvl w:val="0"/>
          <w:numId w:val="8"/>
        </w:numPr>
      </w:pPr>
      <w:r>
        <w:t xml:space="preserve">Присвоить </w:t>
      </w:r>
      <w:r>
        <w:rPr>
          <w:lang w:val="en-US"/>
        </w:rPr>
        <w:t>b</w:t>
      </w:r>
      <w:r w:rsidRPr="00AE3689">
        <w:t xml:space="preserve"> </w:t>
      </w:r>
      <w:r>
        <w:t xml:space="preserve">значение </w:t>
      </w:r>
      <w:r>
        <w:rPr>
          <w:lang w:val="en-US"/>
        </w:rPr>
        <w:t>b</w:t>
      </w:r>
      <w:r w:rsidRPr="00AE3689">
        <w:t>-</w:t>
      </w:r>
      <w:r>
        <w:rPr>
          <w:lang w:val="en-US"/>
        </w:rPr>
        <w:t>a</w:t>
      </w:r>
      <w:r w:rsidRPr="00AE3689">
        <w:t xml:space="preserve"> </w:t>
      </w:r>
      <w:r>
        <w:t>и перейти к шагу 2</w:t>
      </w:r>
    </w:p>
    <w:p w14:paraId="543EF7DE" w14:textId="11661711" w:rsidR="00154F19" w:rsidRPr="00A102CA" w:rsidRDefault="00EA7309" w:rsidP="00C372A1">
      <w:pPr>
        <w:pStyle w:val="2"/>
        <w:numPr>
          <w:ilvl w:val="0"/>
          <w:numId w:val="8"/>
        </w:numPr>
      </w:pPr>
      <w:r>
        <w:t xml:space="preserve">Вывести значение </w:t>
      </w:r>
      <w:r>
        <w:rPr>
          <w:lang w:val="en-US"/>
        </w:rPr>
        <w:t>a</w:t>
      </w:r>
    </w:p>
    <w:p w14:paraId="6915D907" w14:textId="77777777" w:rsidR="00A102CA" w:rsidRPr="00A102CA" w:rsidRDefault="00A102CA" w:rsidP="00A102CA">
      <w:pPr>
        <w:pStyle w:val="2"/>
        <w:numPr>
          <w:ilvl w:val="0"/>
          <w:numId w:val="0"/>
        </w:numPr>
        <w:ind w:left="567"/>
      </w:pPr>
    </w:p>
    <w:p w14:paraId="2415E95F" w14:textId="4F3BBDE5" w:rsidR="00A102CA" w:rsidRDefault="00294ED9" w:rsidP="00A102CA">
      <w:pPr>
        <w:pStyle w:val="2"/>
        <w:numPr>
          <w:ilvl w:val="1"/>
          <w:numId w:val="3"/>
        </w:numPr>
      </w:pPr>
      <w:r>
        <w:t>Изучить изображение</w:t>
      </w:r>
      <w:r w:rsidR="00C02DB5">
        <w:t xml:space="preserve">. Определить, какой алгоритм описывает данная блок-схема. Переоформить </w:t>
      </w:r>
      <w:r w:rsidR="00257A3E">
        <w:t>блок-схему в соответствии с СТО.</w:t>
      </w:r>
    </w:p>
    <w:p w14:paraId="38260920" w14:textId="572590D1" w:rsidR="003860EB" w:rsidRPr="003860EB" w:rsidRDefault="003860EB" w:rsidP="003860EB">
      <w:pPr>
        <w:pStyle w:val="2"/>
        <w:numPr>
          <w:ilvl w:val="0"/>
          <w:numId w:val="0"/>
        </w:numPr>
        <w:ind w:left="567"/>
      </w:pPr>
      <w:r>
        <w:lastRenderedPageBreak/>
        <w:t xml:space="preserve">Дан массив а длинной </w:t>
      </w:r>
      <w:r>
        <w:rPr>
          <w:lang w:val="en-US"/>
        </w:rPr>
        <w:t>N</w:t>
      </w:r>
    </w:p>
    <w:p w14:paraId="526441A6" w14:textId="18F9A885" w:rsidR="00257A3E" w:rsidRDefault="00257A3E" w:rsidP="00257A3E">
      <w:pPr>
        <w:pStyle w:val="2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D6F150E" wp14:editId="722BE4E9">
            <wp:extent cx="3143250" cy="4467225"/>
            <wp:effectExtent l="0" t="0" r="0" b="9525"/>
            <wp:docPr id="1298996645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BFFB9" w14:textId="5B29713E" w:rsidR="00257A3E" w:rsidRPr="005614EA" w:rsidRDefault="00257A3E" w:rsidP="00257A3E">
      <w:pPr>
        <w:pStyle w:val="2"/>
        <w:numPr>
          <w:ilvl w:val="1"/>
          <w:numId w:val="3"/>
        </w:numPr>
      </w:pPr>
      <w:r>
        <w:t xml:space="preserve">* </w:t>
      </w:r>
      <w:r w:rsidR="008F0138">
        <w:t>Реализовать алгоритмы из п.5.1-5.3 на языке программирования.</w:t>
      </w:r>
    </w:p>
    <w:p w14:paraId="7CB5F564" w14:textId="77777777" w:rsidR="00330804" w:rsidRPr="005614EA" w:rsidRDefault="00330804" w:rsidP="00330804">
      <w:pPr>
        <w:pStyle w:val="1"/>
        <w:numPr>
          <w:ilvl w:val="0"/>
          <w:numId w:val="3"/>
        </w:numPr>
      </w:pPr>
      <w:r w:rsidRPr="005614EA">
        <w:t>Порядок выполнения работы</w:t>
      </w:r>
    </w:p>
    <w:p w14:paraId="6B93F9EE" w14:textId="77777777" w:rsidR="00330804" w:rsidRPr="005614EA" w:rsidRDefault="00330804" w:rsidP="00330804">
      <w:pPr>
        <w:pStyle w:val="2"/>
        <w:numPr>
          <w:ilvl w:val="1"/>
          <w:numId w:val="3"/>
        </w:numPr>
      </w:pPr>
      <w:r w:rsidRPr="005614EA">
        <w:t>Выполнить задания из п.5, используя графический редактор для построения схем алгоритмов.</w:t>
      </w:r>
    </w:p>
    <w:p w14:paraId="26E8225D" w14:textId="77777777" w:rsidR="00330804" w:rsidRPr="005614EA" w:rsidRDefault="00330804" w:rsidP="00330804">
      <w:pPr>
        <w:pStyle w:val="2"/>
        <w:numPr>
          <w:ilvl w:val="1"/>
          <w:numId w:val="3"/>
        </w:numPr>
      </w:pPr>
      <w:r w:rsidRPr="005614EA">
        <w:t>Ответить на контрольные вопросы.</w:t>
      </w:r>
    </w:p>
    <w:p w14:paraId="327B09DA" w14:textId="77777777" w:rsidR="00330804" w:rsidRPr="005614EA" w:rsidRDefault="00330804" w:rsidP="00330804">
      <w:pPr>
        <w:pStyle w:val="1"/>
        <w:numPr>
          <w:ilvl w:val="0"/>
          <w:numId w:val="3"/>
        </w:numPr>
      </w:pPr>
      <w:r w:rsidRPr="005614EA">
        <w:t>Содержание отчета</w:t>
      </w:r>
    </w:p>
    <w:p w14:paraId="3535AF49" w14:textId="77777777" w:rsidR="00330804" w:rsidRPr="005614EA" w:rsidRDefault="00330804" w:rsidP="00330804">
      <w:pPr>
        <w:pStyle w:val="2"/>
        <w:numPr>
          <w:ilvl w:val="1"/>
          <w:numId w:val="3"/>
        </w:numPr>
      </w:pPr>
      <w:r w:rsidRPr="005614EA">
        <w:t>Титульный лист</w:t>
      </w:r>
    </w:p>
    <w:p w14:paraId="67925B1C" w14:textId="77777777" w:rsidR="00330804" w:rsidRPr="005614EA" w:rsidRDefault="00330804" w:rsidP="00330804">
      <w:pPr>
        <w:pStyle w:val="2"/>
        <w:numPr>
          <w:ilvl w:val="1"/>
          <w:numId w:val="3"/>
        </w:numPr>
      </w:pPr>
      <w:r w:rsidRPr="005614EA">
        <w:t>Цель работы</w:t>
      </w:r>
    </w:p>
    <w:p w14:paraId="74BE27F8" w14:textId="77777777" w:rsidR="00330804" w:rsidRPr="005614EA" w:rsidRDefault="00330804" w:rsidP="00330804">
      <w:pPr>
        <w:pStyle w:val="2"/>
        <w:numPr>
          <w:ilvl w:val="1"/>
          <w:numId w:val="3"/>
        </w:numPr>
      </w:pPr>
      <w:r w:rsidRPr="005614EA">
        <w:t>Ответы на контрольные вопросы</w:t>
      </w:r>
    </w:p>
    <w:p w14:paraId="3E105D64" w14:textId="77777777" w:rsidR="00330804" w:rsidRPr="005614EA" w:rsidRDefault="00330804" w:rsidP="00330804">
      <w:pPr>
        <w:pStyle w:val="2"/>
        <w:numPr>
          <w:ilvl w:val="1"/>
          <w:numId w:val="3"/>
        </w:numPr>
      </w:pPr>
      <w:r w:rsidRPr="005614EA">
        <w:t>Вывод</w:t>
      </w:r>
    </w:p>
    <w:p w14:paraId="14DB8864" w14:textId="77777777" w:rsidR="00330804" w:rsidRPr="005614EA" w:rsidRDefault="00330804" w:rsidP="00330804">
      <w:pPr>
        <w:pStyle w:val="1"/>
        <w:numPr>
          <w:ilvl w:val="0"/>
          <w:numId w:val="3"/>
        </w:numPr>
      </w:pPr>
      <w:r w:rsidRPr="005614EA">
        <w:t>Контрольные вопросы</w:t>
      </w:r>
    </w:p>
    <w:p w14:paraId="450C2D9C" w14:textId="77777777" w:rsidR="00330804" w:rsidRPr="005614EA" w:rsidRDefault="00330804" w:rsidP="00330804">
      <w:pPr>
        <w:pStyle w:val="2"/>
        <w:numPr>
          <w:ilvl w:val="1"/>
          <w:numId w:val="3"/>
        </w:numPr>
      </w:pPr>
      <w:r w:rsidRPr="005614EA">
        <w:t>Какой нормативный документ содержит правила оформления схем алгоритмов?</w:t>
      </w:r>
    </w:p>
    <w:p w14:paraId="7F3E85DF" w14:textId="77777777" w:rsidR="00330804" w:rsidRPr="005614EA" w:rsidRDefault="00330804" w:rsidP="00330804">
      <w:pPr>
        <w:pStyle w:val="2"/>
        <w:numPr>
          <w:ilvl w:val="1"/>
          <w:numId w:val="3"/>
        </w:numPr>
      </w:pPr>
      <w:r w:rsidRPr="005614EA">
        <w:t>Какие вкладки в выбранном графическом редакторе содержат графические примитивы для построения схем алгоритмов?</w:t>
      </w:r>
    </w:p>
    <w:p w14:paraId="1CA2B1CD" w14:textId="77777777" w:rsidR="00330804" w:rsidRPr="005614EA" w:rsidRDefault="00330804" w:rsidP="00330804">
      <w:pPr>
        <w:pStyle w:val="2"/>
        <w:numPr>
          <w:ilvl w:val="1"/>
          <w:numId w:val="3"/>
        </w:numPr>
      </w:pPr>
      <w:r w:rsidRPr="005614EA">
        <w:t>Как выполнить выравнивание элементов в выбранном графическом редакторе?</w:t>
      </w:r>
    </w:p>
    <w:p w14:paraId="288BCDA1" w14:textId="77777777" w:rsidR="00330804" w:rsidRPr="005614EA" w:rsidRDefault="00330804" w:rsidP="00330804">
      <w:pPr>
        <w:pStyle w:val="2"/>
        <w:numPr>
          <w:ilvl w:val="1"/>
          <w:numId w:val="3"/>
        </w:numPr>
      </w:pPr>
      <w:r w:rsidRPr="005614EA">
        <w:t xml:space="preserve">Как внести изменения в размещенную на схеме в выбранном графическом редакторе соединительную линию, чтобы добавить или удалить </w:t>
      </w:r>
      <w:r w:rsidRPr="005614EA">
        <w:lastRenderedPageBreak/>
        <w:t>отображение стрелки на концах линии?</w:t>
      </w:r>
    </w:p>
    <w:p w14:paraId="165C7042" w14:textId="77777777" w:rsidR="00330804" w:rsidRPr="005F3C33" w:rsidRDefault="00330804" w:rsidP="00330804">
      <w:pPr>
        <w:pStyle w:val="2"/>
        <w:numPr>
          <w:ilvl w:val="1"/>
          <w:numId w:val="3"/>
        </w:numPr>
      </w:pPr>
      <w:r w:rsidRPr="005614EA">
        <w:t>Как изменить размеры фигур в выбранном графическом редакторе?</w:t>
      </w:r>
    </w:p>
    <w:p w14:paraId="56560A37" w14:textId="146DAE20" w:rsidR="00EE187F" w:rsidRPr="00330804" w:rsidRDefault="00EE187F" w:rsidP="00330804"/>
    <w:sectPr w:rsidR="00EE187F" w:rsidRPr="003308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abstractNum w:abstractNumId="2" w15:restartNumberingAfterBreak="0">
    <w:nsid w:val="7BA965E4"/>
    <w:multiLevelType w:val="hybridMultilevel"/>
    <w:tmpl w:val="53B6F2B6"/>
    <w:lvl w:ilvl="0" w:tplc="357E6F0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21250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544B9"/>
    <w:rsid w:val="00055311"/>
    <w:rsid w:val="00070FAF"/>
    <w:rsid w:val="00080A51"/>
    <w:rsid w:val="000B1531"/>
    <w:rsid w:val="000C0097"/>
    <w:rsid w:val="000C3F64"/>
    <w:rsid w:val="00106123"/>
    <w:rsid w:val="00142169"/>
    <w:rsid w:val="001531E2"/>
    <w:rsid w:val="00154F19"/>
    <w:rsid w:val="0016046B"/>
    <w:rsid w:val="00182495"/>
    <w:rsid w:val="0018259A"/>
    <w:rsid w:val="00190FA5"/>
    <w:rsid w:val="001974B9"/>
    <w:rsid w:val="001E03FF"/>
    <w:rsid w:val="001E1F5F"/>
    <w:rsid w:val="001E32F3"/>
    <w:rsid w:val="001E4D07"/>
    <w:rsid w:val="001F2D59"/>
    <w:rsid w:val="00210255"/>
    <w:rsid w:val="00225A5E"/>
    <w:rsid w:val="00257A3E"/>
    <w:rsid w:val="00261B0A"/>
    <w:rsid w:val="00271E47"/>
    <w:rsid w:val="00294ED9"/>
    <w:rsid w:val="002E58EB"/>
    <w:rsid w:val="0032751F"/>
    <w:rsid w:val="00330804"/>
    <w:rsid w:val="00334820"/>
    <w:rsid w:val="003860EB"/>
    <w:rsid w:val="003C6A30"/>
    <w:rsid w:val="003E2CFB"/>
    <w:rsid w:val="00411272"/>
    <w:rsid w:val="00443427"/>
    <w:rsid w:val="00451F98"/>
    <w:rsid w:val="004759E4"/>
    <w:rsid w:val="00476383"/>
    <w:rsid w:val="00482E19"/>
    <w:rsid w:val="00483C54"/>
    <w:rsid w:val="004A368A"/>
    <w:rsid w:val="004E2808"/>
    <w:rsid w:val="004E4FA5"/>
    <w:rsid w:val="004F178F"/>
    <w:rsid w:val="00597252"/>
    <w:rsid w:val="005B2306"/>
    <w:rsid w:val="0061167A"/>
    <w:rsid w:val="00630875"/>
    <w:rsid w:val="006566A7"/>
    <w:rsid w:val="006769C8"/>
    <w:rsid w:val="00693BA2"/>
    <w:rsid w:val="006C3BE4"/>
    <w:rsid w:val="006E2B52"/>
    <w:rsid w:val="00711D0F"/>
    <w:rsid w:val="0071638D"/>
    <w:rsid w:val="00735A9E"/>
    <w:rsid w:val="00761372"/>
    <w:rsid w:val="00773CD2"/>
    <w:rsid w:val="00777A49"/>
    <w:rsid w:val="007B5CEA"/>
    <w:rsid w:val="007B751B"/>
    <w:rsid w:val="007F2C11"/>
    <w:rsid w:val="007F6037"/>
    <w:rsid w:val="00814C20"/>
    <w:rsid w:val="00840ABB"/>
    <w:rsid w:val="00881FDE"/>
    <w:rsid w:val="008823E4"/>
    <w:rsid w:val="008D59BE"/>
    <w:rsid w:val="008F0138"/>
    <w:rsid w:val="008F18B6"/>
    <w:rsid w:val="008F25B5"/>
    <w:rsid w:val="0090066F"/>
    <w:rsid w:val="0091048A"/>
    <w:rsid w:val="00925158"/>
    <w:rsid w:val="00996E78"/>
    <w:rsid w:val="009A5CA5"/>
    <w:rsid w:val="009F7E05"/>
    <w:rsid w:val="00A102CA"/>
    <w:rsid w:val="00A52F1F"/>
    <w:rsid w:val="00A7632F"/>
    <w:rsid w:val="00AC1990"/>
    <w:rsid w:val="00AE3689"/>
    <w:rsid w:val="00AF0E8D"/>
    <w:rsid w:val="00AF2C43"/>
    <w:rsid w:val="00B34EF6"/>
    <w:rsid w:val="00B36B1F"/>
    <w:rsid w:val="00B63F95"/>
    <w:rsid w:val="00BC00F8"/>
    <w:rsid w:val="00C02DB5"/>
    <w:rsid w:val="00C16FE8"/>
    <w:rsid w:val="00C25A79"/>
    <w:rsid w:val="00C372A1"/>
    <w:rsid w:val="00CB389F"/>
    <w:rsid w:val="00CD50E2"/>
    <w:rsid w:val="00CF0E87"/>
    <w:rsid w:val="00D100C2"/>
    <w:rsid w:val="00D66C75"/>
    <w:rsid w:val="00DD2A13"/>
    <w:rsid w:val="00E01507"/>
    <w:rsid w:val="00E019D8"/>
    <w:rsid w:val="00E13016"/>
    <w:rsid w:val="00E4195A"/>
    <w:rsid w:val="00E65989"/>
    <w:rsid w:val="00EA7309"/>
    <w:rsid w:val="00EE187F"/>
    <w:rsid w:val="00F42AF7"/>
    <w:rsid w:val="00F45B5C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73</TotalTime>
  <Pages>3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71</cp:revision>
  <dcterms:created xsi:type="dcterms:W3CDTF">2025-09-23T15:30:00Z</dcterms:created>
  <dcterms:modified xsi:type="dcterms:W3CDTF">2026-09-21T08:10:00Z</dcterms:modified>
</cp:coreProperties>
</file>