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D3DE" w14:textId="03D0A43F" w:rsidR="00C16FE8" w:rsidRDefault="00C16FE8" w:rsidP="00C16FE8">
      <w:pPr>
        <w:pStyle w:val="10"/>
      </w:pPr>
      <w:r>
        <w:t>Лабораторная работа №6</w:t>
      </w:r>
      <w:r>
        <w:br/>
      </w:r>
      <w:r w:rsidR="00DE79D2" w:rsidRPr="00DE79D2">
        <w:t>Сортировка массивов</w:t>
      </w:r>
    </w:p>
    <w:p w14:paraId="532FC3C3" w14:textId="77777777" w:rsidR="00C16FE8" w:rsidRDefault="00C16FE8" w:rsidP="00C16FE8">
      <w:pPr>
        <w:pStyle w:val="1"/>
        <w:numPr>
          <w:ilvl w:val="0"/>
          <w:numId w:val="7"/>
        </w:numPr>
      </w:pPr>
      <w:r>
        <w:t>Цель работы</w:t>
      </w:r>
    </w:p>
    <w:p w14:paraId="6A76010E" w14:textId="2ABCF9B6" w:rsidR="00C16FE8" w:rsidRDefault="00C16FE8" w:rsidP="00C16FE8">
      <w:pPr>
        <w:pStyle w:val="2"/>
        <w:numPr>
          <w:ilvl w:val="1"/>
          <w:numId w:val="3"/>
        </w:numPr>
      </w:pPr>
      <w:r>
        <w:t xml:space="preserve">Изучить процесс </w:t>
      </w:r>
      <w:r w:rsidR="00BA2678">
        <w:t>сортировки</w:t>
      </w:r>
      <w:r>
        <w:t xml:space="preserve"> массивов на языке C</w:t>
      </w:r>
      <w:r w:rsidR="00DE79D2" w:rsidRPr="00DE79D2">
        <w:t>#</w:t>
      </w:r>
      <w:r>
        <w:t>.</w:t>
      </w:r>
    </w:p>
    <w:p w14:paraId="4C136188" w14:textId="77777777" w:rsidR="00C16FE8" w:rsidRDefault="00C16FE8" w:rsidP="00C16FE8">
      <w:pPr>
        <w:pStyle w:val="1"/>
        <w:numPr>
          <w:ilvl w:val="0"/>
          <w:numId w:val="3"/>
        </w:numPr>
      </w:pPr>
      <w:r>
        <w:t>Литература</w:t>
      </w:r>
    </w:p>
    <w:p w14:paraId="1E918A61" w14:textId="77777777" w:rsidR="00C16FE8" w:rsidRPr="00B13BD5" w:rsidRDefault="00C16FE8" w:rsidP="00C16FE8">
      <w:pPr>
        <w:pStyle w:val="2"/>
        <w:numPr>
          <w:ilvl w:val="1"/>
          <w:numId w:val="3"/>
        </w:numPr>
        <w:rPr>
          <w:highlight w:val="yellow"/>
        </w:rPr>
      </w:pPr>
      <w:r w:rsidRPr="00B13BD5">
        <w:rPr>
          <w:highlight w:val="yellow"/>
        </w:rPr>
        <w:t xml:space="preserve">Немцова, Т. И. Программирование на языке высокого уровня. Программирование на языке С++ / Т. И. Немцова, С. Ю. Голова, А. И. Терентьев. – </w:t>
      </w:r>
      <w:proofErr w:type="gramStart"/>
      <w:r w:rsidRPr="00B13BD5">
        <w:rPr>
          <w:highlight w:val="yellow"/>
        </w:rPr>
        <w:t>Москва :</w:t>
      </w:r>
      <w:proofErr w:type="gramEnd"/>
      <w:r w:rsidRPr="00B13BD5">
        <w:rPr>
          <w:highlight w:val="yellow"/>
        </w:rPr>
        <w:t xml:space="preserve"> Форум, 2019. – URL: https://ibooks.ru/reading.php?productid=361544. – Режим доступа: для </w:t>
      </w:r>
      <w:proofErr w:type="spellStart"/>
      <w:r w:rsidRPr="00B13BD5">
        <w:rPr>
          <w:highlight w:val="yellow"/>
        </w:rPr>
        <w:t>зарегистрир</w:t>
      </w:r>
      <w:proofErr w:type="spellEnd"/>
      <w:r w:rsidRPr="00B13BD5">
        <w:rPr>
          <w:highlight w:val="yellow"/>
        </w:rPr>
        <w:t xml:space="preserve">. пользователей. – </w:t>
      </w:r>
      <w:proofErr w:type="gramStart"/>
      <w:r w:rsidRPr="00B13BD5">
        <w:rPr>
          <w:highlight w:val="yellow"/>
        </w:rPr>
        <w:t>Текст :</w:t>
      </w:r>
      <w:proofErr w:type="gramEnd"/>
      <w:r w:rsidRPr="00B13BD5">
        <w:rPr>
          <w:highlight w:val="yellow"/>
        </w:rPr>
        <w:t xml:space="preserve"> электронный. – гл.10.</w:t>
      </w:r>
    </w:p>
    <w:p w14:paraId="50767B43" w14:textId="77777777" w:rsidR="00C16FE8" w:rsidRDefault="00C16FE8" w:rsidP="00C16FE8">
      <w:pPr>
        <w:pStyle w:val="1"/>
        <w:numPr>
          <w:ilvl w:val="0"/>
          <w:numId w:val="3"/>
        </w:numPr>
      </w:pPr>
      <w:r>
        <w:t>Подготовка к работе</w:t>
      </w:r>
    </w:p>
    <w:p w14:paraId="6C6392E0" w14:textId="77777777" w:rsidR="00C16FE8" w:rsidRDefault="00C16FE8" w:rsidP="00C16FE8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43069DE6" w14:textId="77777777" w:rsidR="00C16FE8" w:rsidRDefault="00C16FE8" w:rsidP="00C16FE8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6FE46A93" w14:textId="77777777" w:rsidR="00C16FE8" w:rsidRDefault="00C16FE8" w:rsidP="00C16FE8">
      <w:pPr>
        <w:pStyle w:val="1"/>
        <w:numPr>
          <w:ilvl w:val="0"/>
          <w:numId w:val="3"/>
        </w:numPr>
      </w:pPr>
      <w:r>
        <w:t>Основное оборудование</w:t>
      </w:r>
    </w:p>
    <w:p w14:paraId="28D98A6E" w14:textId="77777777" w:rsidR="00C16FE8" w:rsidRDefault="00C16FE8" w:rsidP="00C16FE8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3CA06FB5" w14:textId="77777777" w:rsidR="00C16FE8" w:rsidRDefault="00C16FE8" w:rsidP="00C16FE8">
      <w:pPr>
        <w:pStyle w:val="1"/>
        <w:numPr>
          <w:ilvl w:val="0"/>
          <w:numId w:val="3"/>
        </w:numPr>
      </w:pPr>
      <w:r>
        <w:t>Задание</w:t>
      </w:r>
    </w:p>
    <w:p w14:paraId="02635C35" w14:textId="644E6ED3" w:rsidR="00022233" w:rsidRDefault="007966B4" w:rsidP="00CB4BED">
      <w:pPr>
        <w:pStyle w:val="2"/>
        <w:numPr>
          <w:ilvl w:val="1"/>
          <w:numId w:val="3"/>
        </w:numPr>
      </w:pPr>
      <w:r>
        <w:t>Реализовать алгоритмы</w:t>
      </w:r>
      <w:r w:rsidR="00A27461">
        <w:t xml:space="preserve">, представленные в п.9 на языке программирования. </w:t>
      </w:r>
    </w:p>
    <w:p w14:paraId="62255C5A" w14:textId="58A8E61E" w:rsidR="00ED6FCC" w:rsidRDefault="00ED6FCC" w:rsidP="00ED6FCC">
      <w:pPr>
        <w:pStyle w:val="2"/>
        <w:numPr>
          <w:ilvl w:val="1"/>
          <w:numId w:val="3"/>
        </w:numPr>
      </w:pPr>
      <w:r>
        <w:t>Вставить в программы строку для вывода позиций элементов массивов на каждой итерации циклов алгоритма.</w:t>
      </w:r>
    </w:p>
    <w:p w14:paraId="533177C9" w14:textId="5F5BDC75" w:rsidR="00A27461" w:rsidRDefault="00A27461" w:rsidP="00CB4BED">
      <w:pPr>
        <w:pStyle w:val="2"/>
        <w:numPr>
          <w:ilvl w:val="1"/>
          <w:numId w:val="3"/>
        </w:numPr>
      </w:pPr>
      <w:r>
        <w:t xml:space="preserve">Проверить работу </w:t>
      </w:r>
      <w:r w:rsidR="00644F65">
        <w:t>программ на нескольких наборах входных данных.</w:t>
      </w:r>
    </w:p>
    <w:p w14:paraId="34FF223A" w14:textId="77777777" w:rsidR="00C16FE8" w:rsidRDefault="00C16FE8" w:rsidP="00C16FE8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3AD0D207" w14:textId="3B81F8DB" w:rsidR="00C16FE8" w:rsidRDefault="00C16FE8" w:rsidP="00C16FE8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DE79D2" w:rsidRPr="00DE79D2">
        <w:t>#</w:t>
      </w:r>
      <w:r>
        <w:t xml:space="preserve"> и выполнить задания из п.5.</w:t>
      </w:r>
    </w:p>
    <w:p w14:paraId="781630E7" w14:textId="77777777" w:rsidR="00C16FE8" w:rsidRDefault="00C16FE8" w:rsidP="00C16FE8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065F105F" w14:textId="77777777" w:rsidR="00C16FE8" w:rsidRDefault="00C16FE8" w:rsidP="00C16FE8">
      <w:pPr>
        <w:pStyle w:val="1"/>
        <w:numPr>
          <w:ilvl w:val="0"/>
          <w:numId w:val="3"/>
        </w:numPr>
      </w:pPr>
      <w:r>
        <w:t>Содержание отчета</w:t>
      </w:r>
    </w:p>
    <w:p w14:paraId="0803C922" w14:textId="77777777" w:rsidR="00C16FE8" w:rsidRDefault="00C16FE8" w:rsidP="00C16FE8">
      <w:pPr>
        <w:pStyle w:val="2"/>
        <w:numPr>
          <w:ilvl w:val="1"/>
          <w:numId w:val="3"/>
        </w:numPr>
      </w:pPr>
      <w:r>
        <w:t>Титульный лист</w:t>
      </w:r>
    </w:p>
    <w:p w14:paraId="1447CECF" w14:textId="77777777" w:rsidR="00C16FE8" w:rsidRDefault="00C16FE8" w:rsidP="00C16FE8">
      <w:pPr>
        <w:pStyle w:val="2"/>
        <w:numPr>
          <w:ilvl w:val="1"/>
          <w:numId w:val="3"/>
        </w:numPr>
      </w:pPr>
      <w:r>
        <w:t>Цель работы</w:t>
      </w:r>
    </w:p>
    <w:p w14:paraId="21D58A2E" w14:textId="77777777" w:rsidR="00C16FE8" w:rsidRDefault="00C16FE8" w:rsidP="00C16FE8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1822DC48" w14:textId="77777777" w:rsidR="00C16FE8" w:rsidRDefault="00C16FE8" w:rsidP="00C16FE8">
      <w:pPr>
        <w:pStyle w:val="2"/>
        <w:numPr>
          <w:ilvl w:val="1"/>
          <w:numId w:val="3"/>
        </w:numPr>
      </w:pPr>
      <w:r>
        <w:t>Вывод</w:t>
      </w:r>
    </w:p>
    <w:p w14:paraId="0C697A45" w14:textId="77777777" w:rsidR="00C16FE8" w:rsidRDefault="00C16FE8" w:rsidP="00C16FE8">
      <w:pPr>
        <w:pStyle w:val="1"/>
        <w:numPr>
          <w:ilvl w:val="0"/>
          <w:numId w:val="3"/>
        </w:numPr>
      </w:pPr>
      <w:r>
        <w:t>Контрольные вопросы</w:t>
      </w:r>
    </w:p>
    <w:p w14:paraId="458460D0" w14:textId="51DCA18D" w:rsidR="00C16FE8" w:rsidRDefault="00C16FE8" w:rsidP="00C16FE8">
      <w:pPr>
        <w:pStyle w:val="2"/>
        <w:numPr>
          <w:ilvl w:val="1"/>
          <w:numId w:val="3"/>
        </w:numPr>
      </w:pPr>
      <w:r>
        <w:t>Как</w:t>
      </w:r>
      <w:r w:rsidR="00ED6FCC">
        <w:t>ие алгоритмы сортировки вы знаете</w:t>
      </w:r>
      <w:r>
        <w:t>?</w:t>
      </w:r>
    </w:p>
    <w:p w14:paraId="4825C1FA" w14:textId="00B32247" w:rsidR="00ED6FCC" w:rsidRDefault="006D4105" w:rsidP="00C16FE8">
      <w:pPr>
        <w:pStyle w:val="2"/>
        <w:numPr>
          <w:ilvl w:val="1"/>
          <w:numId w:val="3"/>
        </w:numPr>
      </w:pPr>
      <w:r w:rsidRPr="006D4105">
        <w:t>Как работает сортировка вставками?</w:t>
      </w:r>
    </w:p>
    <w:p w14:paraId="55FE7A7F" w14:textId="1B3CCB63" w:rsidR="00F16F93" w:rsidRDefault="00F16F93" w:rsidP="00C16FE8">
      <w:pPr>
        <w:pStyle w:val="2"/>
        <w:numPr>
          <w:ilvl w:val="1"/>
          <w:numId w:val="3"/>
        </w:numPr>
      </w:pPr>
      <w:r w:rsidRPr="00F16F93">
        <w:t>В чём заключается принцип сортировки выбором?</w:t>
      </w:r>
    </w:p>
    <w:p w14:paraId="04F02FC6" w14:textId="54B81F7B" w:rsidR="007966B4" w:rsidRDefault="00022233" w:rsidP="007966B4">
      <w:pPr>
        <w:pStyle w:val="1"/>
        <w:numPr>
          <w:ilvl w:val="0"/>
          <w:numId w:val="8"/>
        </w:numPr>
      </w:pPr>
      <w:r>
        <w:t>Приложение</w:t>
      </w:r>
    </w:p>
    <w:p w14:paraId="31D4A07F" w14:textId="77777777" w:rsidR="007966B4" w:rsidRDefault="007966B4" w:rsidP="007966B4"/>
    <w:p w14:paraId="56560A37" w14:textId="3AE7E67F" w:rsidR="00EE187F" w:rsidRDefault="00022233" w:rsidP="00022233">
      <w:pPr>
        <w:jc w:val="center"/>
      </w:pPr>
      <w:r>
        <w:rPr>
          <w:noProof/>
        </w:rPr>
        <w:lastRenderedPageBreak/>
        <w:drawing>
          <wp:inline distT="0" distB="0" distL="0" distR="0" wp14:anchorId="6D825766" wp14:editId="60B8EF7F">
            <wp:extent cx="3230088" cy="8810155"/>
            <wp:effectExtent l="0" t="0" r="8890" b="0"/>
            <wp:docPr id="33516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843" cy="884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28DE" w14:textId="77777777" w:rsidR="00022233" w:rsidRDefault="00022233" w:rsidP="00022233">
      <w:pPr>
        <w:jc w:val="center"/>
      </w:pPr>
    </w:p>
    <w:p w14:paraId="5AE2DA3C" w14:textId="260D0766" w:rsidR="00022233" w:rsidRDefault="00CB4BED" w:rsidP="00022233">
      <w:pPr>
        <w:jc w:val="center"/>
      </w:pPr>
      <w:r>
        <w:rPr>
          <w:noProof/>
        </w:rPr>
        <w:lastRenderedPageBreak/>
        <w:drawing>
          <wp:inline distT="0" distB="0" distL="0" distR="0" wp14:anchorId="14C77B67" wp14:editId="1D78B5F2">
            <wp:extent cx="2365808" cy="9250680"/>
            <wp:effectExtent l="0" t="0" r="0" b="7620"/>
            <wp:docPr id="16370213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134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08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C8FF" w14:textId="3798FB0D" w:rsidR="00CB4BED" w:rsidRPr="00C16FE8" w:rsidRDefault="00CB4BED" w:rsidP="00022233">
      <w:pPr>
        <w:jc w:val="center"/>
      </w:pPr>
      <w:r>
        <w:rPr>
          <w:noProof/>
        </w:rPr>
        <w:lastRenderedPageBreak/>
        <w:drawing>
          <wp:inline distT="0" distB="0" distL="0" distR="0" wp14:anchorId="7D72FDB6" wp14:editId="7A41564F">
            <wp:extent cx="1555750" cy="9239250"/>
            <wp:effectExtent l="0" t="0" r="6350" b="0"/>
            <wp:docPr id="17988770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BED" w:rsidRPr="00C16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80395837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2233"/>
    <w:rsid w:val="00055311"/>
    <w:rsid w:val="00070FAF"/>
    <w:rsid w:val="00126D59"/>
    <w:rsid w:val="0018259A"/>
    <w:rsid w:val="001974B9"/>
    <w:rsid w:val="001E32F3"/>
    <w:rsid w:val="001E4D07"/>
    <w:rsid w:val="00261B0A"/>
    <w:rsid w:val="00271E47"/>
    <w:rsid w:val="003C6A30"/>
    <w:rsid w:val="003E2CFB"/>
    <w:rsid w:val="004759E4"/>
    <w:rsid w:val="004A368A"/>
    <w:rsid w:val="004E4FA5"/>
    <w:rsid w:val="00644F65"/>
    <w:rsid w:val="006665DB"/>
    <w:rsid w:val="00693BA2"/>
    <w:rsid w:val="006C3BE4"/>
    <w:rsid w:val="006D4105"/>
    <w:rsid w:val="006E2B52"/>
    <w:rsid w:val="006E348D"/>
    <w:rsid w:val="0071684B"/>
    <w:rsid w:val="00777A49"/>
    <w:rsid w:val="007966B4"/>
    <w:rsid w:val="007A6545"/>
    <w:rsid w:val="007C70AF"/>
    <w:rsid w:val="00814605"/>
    <w:rsid w:val="00814C20"/>
    <w:rsid w:val="008823E4"/>
    <w:rsid w:val="008B3EEB"/>
    <w:rsid w:val="00925158"/>
    <w:rsid w:val="00954769"/>
    <w:rsid w:val="00A27461"/>
    <w:rsid w:val="00A7632F"/>
    <w:rsid w:val="00B13BD5"/>
    <w:rsid w:val="00B34EF6"/>
    <w:rsid w:val="00B63F95"/>
    <w:rsid w:val="00BA2678"/>
    <w:rsid w:val="00BD3DCA"/>
    <w:rsid w:val="00C16FE8"/>
    <w:rsid w:val="00C81124"/>
    <w:rsid w:val="00CB4BED"/>
    <w:rsid w:val="00CF0E87"/>
    <w:rsid w:val="00D66C75"/>
    <w:rsid w:val="00DE79D2"/>
    <w:rsid w:val="00E01507"/>
    <w:rsid w:val="00E65989"/>
    <w:rsid w:val="00ED6FCC"/>
    <w:rsid w:val="00EE187F"/>
    <w:rsid w:val="00F1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68</TotalTime>
  <Pages>4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21</cp:revision>
  <dcterms:created xsi:type="dcterms:W3CDTF">2025-09-21T15:54:00Z</dcterms:created>
  <dcterms:modified xsi:type="dcterms:W3CDTF">2026-10-02T12:47:00Z</dcterms:modified>
</cp:coreProperties>
</file>