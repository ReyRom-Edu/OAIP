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4CE8" w14:textId="7F2004A2" w:rsidR="008F18B6" w:rsidRDefault="008F18B6" w:rsidP="008F18B6">
      <w:pPr>
        <w:pStyle w:val="10"/>
      </w:pPr>
      <w:r>
        <w:t>Лабораторная работа №</w:t>
      </w:r>
      <w:r w:rsidR="00C92444" w:rsidRPr="00C92444">
        <w:t>8</w:t>
      </w:r>
      <w:r>
        <w:br/>
        <w:t>Работа со строками</w:t>
      </w:r>
    </w:p>
    <w:p w14:paraId="05B9467D" w14:textId="77777777" w:rsidR="008F18B6" w:rsidRDefault="008F18B6" w:rsidP="008F18B6">
      <w:pPr>
        <w:pStyle w:val="1"/>
        <w:numPr>
          <w:ilvl w:val="0"/>
          <w:numId w:val="7"/>
        </w:numPr>
      </w:pPr>
      <w:r>
        <w:t>Цель работы</w:t>
      </w:r>
    </w:p>
    <w:p w14:paraId="2FD1D399" w14:textId="1EA474B6" w:rsidR="008F18B6" w:rsidRDefault="008F18B6" w:rsidP="008F18B6">
      <w:pPr>
        <w:pStyle w:val="2"/>
        <w:numPr>
          <w:ilvl w:val="1"/>
          <w:numId w:val="3"/>
        </w:numPr>
      </w:pPr>
      <w:r>
        <w:t>Изучить процесс обработки символьных данных средствами языка C</w:t>
      </w:r>
      <w:r w:rsidR="002F1007" w:rsidRPr="002F1007">
        <w:t>#</w:t>
      </w:r>
      <w:r>
        <w:t>.</w:t>
      </w:r>
    </w:p>
    <w:p w14:paraId="1FAF522D" w14:textId="77777777" w:rsidR="008F18B6" w:rsidRDefault="008F18B6" w:rsidP="008F18B6">
      <w:pPr>
        <w:pStyle w:val="1"/>
        <w:numPr>
          <w:ilvl w:val="0"/>
          <w:numId w:val="3"/>
        </w:numPr>
      </w:pPr>
      <w:r>
        <w:t>Литература</w:t>
      </w:r>
    </w:p>
    <w:p w14:paraId="23F047AA" w14:textId="77777777" w:rsidR="008F18B6" w:rsidRPr="002F1007" w:rsidRDefault="008F18B6" w:rsidP="008F18B6">
      <w:pPr>
        <w:pStyle w:val="2"/>
        <w:numPr>
          <w:ilvl w:val="1"/>
          <w:numId w:val="3"/>
        </w:numPr>
        <w:rPr>
          <w:highlight w:val="yellow"/>
        </w:rPr>
      </w:pPr>
      <w:r w:rsidRPr="002F1007">
        <w:rPr>
          <w:highlight w:val="yellow"/>
        </w:rPr>
        <w:t xml:space="preserve">Немцова, Т. И. Программирование на языке высокого уровня. Программирование на языке С++ / Т. И. Немцова, С. Ю. Голова, А. И. Терентьев. – </w:t>
      </w:r>
      <w:proofErr w:type="gramStart"/>
      <w:r w:rsidRPr="002F1007">
        <w:rPr>
          <w:highlight w:val="yellow"/>
        </w:rPr>
        <w:t>Москва :</w:t>
      </w:r>
      <w:proofErr w:type="gramEnd"/>
      <w:r w:rsidRPr="002F1007">
        <w:rPr>
          <w:highlight w:val="yellow"/>
        </w:rPr>
        <w:t xml:space="preserve"> Форум, 2019. – URL: https://ibooks.ru/reading.php?productid=361544. – Режим доступа: для </w:t>
      </w:r>
      <w:proofErr w:type="spellStart"/>
      <w:r w:rsidRPr="002F1007">
        <w:rPr>
          <w:highlight w:val="yellow"/>
        </w:rPr>
        <w:t>зарегистрир</w:t>
      </w:r>
      <w:proofErr w:type="spellEnd"/>
      <w:r w:rsidRPr="002F1007">
        <w:rPr>
          <w:highlight w:val="yellow"/>
        </w:rPr>
        <w:t xml:space="preserve">. пользователей. – </w:t>
      </w:r>
      <w:proofErr w:type="gramStart"/>
      <w:r w:rsidRPr="002F1007">
        <w:rPr>
          <w:highlight w:val="yellow"/>
        </w:rPr>
        <w:t>Текст :</w:t>
      </w:r>
      <w:proofErr w:type="gramEnd"/>
      <w:r w:rsidRPr="002F1007">
        <w:rPr>
          <w:highlight w:val="yellow"/>
        </w:rPr>
        <w:t xml:space="preserve"> электронный. – гл.9.</w:t>
      </w:r>
    </w:p>
    <w:p w14:paraId="53FA0AE4" w14:textId="77777777" w:rsidR="008F18B6" w:rsidRDefault="008F18B6" w:rsidP="008F18B6">
      <w:pPr>
        <w:pStyle w:val="1"/>
        <w:numPr>
          <w:ilvl w:val="0"/>
          <w:numId w:val="3"/>
        </w:numPr>
      </w:pPr>
      <w:r>
        <w:t>Подготовка к работе</w:t>
      </w:r>
    </w:p>
    <w:p w14:paraId="3A80A744" w14:textId="77777777" w:rsidR="008F18B6" w:rsidRDefault="008F18B6" w:rsidP="008F18B6">
      <w:pPr>
        <w:pStyle w:val="2"/>
        <w:numPr>
          <w:ilvl w:val="1"/>
          <w:numId w:val="3"/>
        </w:numPr>
      </w:pPr>
      <w:r>
        <w:t>Повторить теоретический материал (см. п.2).</w:t>
      </w:r>
    </w:p>
    <w:p w14:paraId="749DBEC1" w14:textId="77777777" w:rsidR="008F18B6" w:rsidRDefault="008F18B6" w:rsidP="008F18B6">
      <w:pPr>
        <w:pStyle w:val="2"/>
        <w:numPr>
          <w:ilvl w:val="1"/>
          <w:numId w:val="3"/>
        </w:numPr>
      </w:pPr>
      <w:r>
        <w:t>Изучить описание лабораторной работы.</w:t>
      </w:r>
    </w:p>
    <w:p w14:paraId="62ABF742" w14:textId="77777777" w:rsidR="008F18B6" w:rsidRDefault="008F18B6" w:rsidP="008F18B6">
      <w:pPr>
        <w:pStyle w:val="1"/>
        <w:numPr>
          <w:ilvl w:val="0"/>
          <w:numId w:val="3"/>
        </w:numPr>
      </w:pPr>
      <w:r>
        <w:t>Основное оборудование</w:t>
      </w:r>
    </w:p>
    <w:p w14:paraId="7A3996A2" w14:textId="77777777" w:rsidR="008F18B6" w:rsidRDefault="008F18B6" w:rsidP="008F18B6">
      <w:pPr>
        <w:pStyle w:val="2"/>
        <w:numPr>
          <w:ilvl w:val="1"/>
          <w:numId w:val="3"/>
        </w:numPr>
      </w:pPr>
      <w:r>
        <w:t>Персональный компьютер.</w:t>
      </w:r>
    </w:p>
    <w:p w14:paraId="0E54C821" w14:textId="77777777" w:rsidR="008F18B6" w:rsidRDefault="008F18B6" w:rsidP="008F18B6">
      <w:pPr>
        <w:pStyle w:val="1"/>
        <w:numPr>
          <w:ilvl w:val="0"/>
          <w:numId w:val="3"/>
        </w:numPr>
      </w:pPr>
      <w:r>
        <w:t>Задание</w:t>
      </w:r>
    </w:p>
    <w:p w14:paraId="658E5674" w14:textId="77777777" w:rsidR="008F18B6" w:rsidRDefault="008F18B6" w:rsidP="008F18B6">
      <w:pPr>
        <w:pStyle w:val="2"/>
        <w:numPr>
          <w:ilvl w:val="1"/>
          <w:numId w:val="3"/>
        </w:numPr>
      </w:pPr>
      <w:r>
        <w:t xml:space="preserve">Написать программу, выводящую на экран введённую пользователем строку в обратном порядке (Текст – </w:t>
      </w:r>
      <w:proofErr w:type="spellStart"/>
      <w:r>
        <w:t>тскеТ</w:t>
      </w:r>
      <w:proofErr w:type="spellEnd"/>
      <w:r>
        <w:t>).</w:t>
      </w:r>
    </w:p>
    <w:p w14:paraId="718ADD2F" w14:textId="77777777" w:rsidR="008F18B6" w:rsidRDefault="008F18B6" w:rsidP="008F18B6">
      <w:pPr>
        <w:pStyle w:val="2"/>
        <w:numPr>
          <w:ilvl w:val="1"/>
          <w:numId w:val="3"/>
        </w:numPr>
      </w:pPr>
      <w:r>
        <w:t>Написать программу, изменяющую регистр букв во введенной строке на указанный пользователем: верхний (ТЕКСТ), нижний (текст).</w:t>
      </w:r>
    </w:p>
    <w:p w14:paraId="78716220" w14:textId="77777777" w:rsidR="008F18B6" w:rsidRDefault="008F18B6" w:rsidP="008F18B6">
      <w:pPr>
        <w:pStyle w:val="2"/>
        <w:numPr>
          <w:ilvl w:val="1"/>
          <w:numId w:val="3"/>
        </w:numPr>
      </w:pPr>
      <w:r>
        <w:t>Написать программу, заменяющую во введённой строке указанный символ на введённый пользователем символ.</w:t>
      </w:r>
    </w:p>
    <w:p w14:paraId="6AC60BB2" w14:textId="5E5CB32A" w:rsidR="000C0097" w:rsidRDefault="000C0097" w:rsidP="000C0097">
      <w:pPr>
        <w:pStyle w:val="2"/>
        <w:numPr>
          <w:ilvl w:val="1"/>
          <w:numId w:val="3"/>
        </w:numPr>
      </w:pPr>
      <w:r>
        <w:t>Написать программу, разделяющую введенный текст на предложения, каждое должно выводиться на отдельной строке без пробелов по краям и без знаков препинания в конце предложения. Конец предложения определяется символом точка, вопросительный знак или восклицательный знак.</w:t>
      </w:r>
    </w:p>
    <w:p w14:paraId="1D623063" w14:textId="5A7FDE07" w:rsidR="00705F99" w:rsidRDefault="00705F99" w:rsidP="000C0097">
      <w:pPr>
        <w:pStyle w:val="2"/>
        <w:numPr>
          <w:ilvl w:val="1"/>
          <w:numId w:val="3"/>
        </w:numPr>
      </w:pPr>
      <w:r>
        <w:t xml:space="preserve">Написать программу, </w:t>
      </w:r>
      <w:r w:rsidR="00C111C7">
        <w:t>преобразующую последова</w:t>
      </w:r>
      <w:r w:rsidR="00C40FB9">
        <w:t xml:space="preserve">тельность </w:t>
      </w:r>
      <w:r w:rsidR="00F25F8D">
        <w:t>слов,</w:t>
      </w:r>
      <w:r w:rsidR="00C40FB9">
        <w:t xml:space="preserve"> введенную пользователем в имя</w:t>
      </w:r>
      <w:r w:rsidR="00AE186E" w:rsidRPr="00AE186E">
        <w:t xml:space="preserve"> </w:t>
      </w:r>
      <w:r w:rsidR="00AE186E">
        <w:t>в</w:t>
      </w:r>
      <w:r w:rsidR="00C40FB9">
        <w:t xml:space="preserve"> </w:t>
      </w:r>
      <w:r w:rsidR="00972030">
        <w:t>программно</w:t>
      </w:r>
      <w:r w:rsidR="00AE186E">
        <w:t>м</w:t>
      </w:r>
      <w:r w:rsidR="00972030">
        <w:t xml:space="preserve"> код</w:t>
      </w:r>
      <w:r w:rsidR="00AE186E">
        <w:t>е</w:t>
      </w:r>
      <w:r w:rsidR="00972030">
        <w:t xml:space="preserve"> в </w:t>
      </w:r>
      <w:r w:rsidR="0015136A">
        <w:t>каждой из нотаций</w:t>
      </w:r>
      <w:r w:rsidR="0015136A" w:rsidRPr="0015136A">
        <w:t xml:space="preserve">: </w:t>
      </w:r>
      <w:proofErr w:type="spellStart"/>
      <w:r w:rsidR="0015136A">
        <w:rPr>
          <w:lang w:val="en-US"/>
        </w:rPr>
        <w:t>lo</w:t>
      </w:r>
      <w:r w:rsidR="007E7A00">
        <w:rPr>
          <w:lang w:val="en-US"/>
        </w:rPr>
        <w:t>w</w:t>
      </w:r>
      <w:r w:rsidR="0015136A">
        <w:rPr>
          <w:lang w:val="en-US"/>
        </w:rPr>
        <w:t>er</w:t>
      </w:r>
      <w:r w:rsidR="007E7A00">
        <w:rPr>
          <w:lang w:val="en-US"/>
        </w:rPr>
        <w:t>CamelCase</w:t>
      </w:r>
      <w:proofErr w:type="spellEnd"/>
      <w:r w:rsidR="007E7A00" w:rsidRPr="007E7A00">
        <w:t xml:space="preserve">, </w:t>
      </w:r>
      <w:proofErr w:type="spellStart"/>
      <w:r w:rsidR="007E7A00">
        <w:rPr>
          <w:lang w:val="en-US"/>
        </w:rPr>
        <w:t>PascalCase</w:t>
      </w:r>
      <w:proofErr w:type="spellEnd"/>
      <w:r w:rsidR="007E7A00" w:rsidRPr="007E7A00">
        <w:t xml:space="preserve"> </w:t>
      </w:r>
      <w:r w:rsidR="007E7A00">
        <w:t xml:space="preserve">и </w:t>
      </w:r>
      <w:r w:rsidR="007E7A00">
        <w:rPr>
          <w:lang w:val="en-US"/>
        </w:rPr>
        <w:t>snake</w:t>
      </w:r>
      <w:r w:rsidR="007E7A00" w:rsidRPr="007E7A00">
        <w:t>_</w:t>
      </w:r>
      <w:r w:rsidR="007E7A00">
        <w:rPr>
          <w:lang w:val="en-US"/>
        </w:rPr>
        <w:t>case</w:t>
      </w:r>
    </w:p>
    <w:p w14:paraId="30CE6D06" w14:textId="77777777" w:rsidR="008F18B6" w:rsidRDefault="008F18B6" w:rsidP="008F18B6">
      <w:pPr>
        <w:pStyle w:val="1"/>
        <w:numPr>
          <w:ilvl w:val="0"/>
          <w:numId w:val="3"/>
        </w:numPr>
      </w:pPr>
      <w:r>
        <w:t>Порядок выполнения работы</w:t>
      </w:r>
    </w:p>
    <w:p w14:paraId="7A393B58" w14:textId="4DB2150A" w:rsidR="008F18B6" w:rsidRDefault="008F18B6" w:rsidP="008F18B6">
      <w:pPr>
        <w:pStyle w:val="2"/>
        <w:numPr>
          <w:ilvl w:val="1"/>
          <w:numId w:val="3"/>
        </w:numPr>
      </w:pPr>
      <w:r>
        <w:t>Используя Microsoft Visual Studio, создать проект C</w:t>
      </w:r>
      <w:r w:rsidR="000A3A53" w:rsidRPr="000A3A53">
        <w:t>#</w:t>
      </w:r>
      <w:r>
        <w:t xml:space="preserve"> и выполнить задания из п.5.</w:t>
      </w:r>
    </w:p>
    <w:p w14:paraId="00A699B5" w14:textId="77777777" w:rsidR="008F18B6" w:rsidRDefault="008F18B6" w:rsidP="008F18B6">
      <w:pPr>
        <w:pStyle w:val="2"/>
        <w:numPr>
          <w:ilvl w:val="1"/>
          <w:numId w:val="3"/>
        </w:numPr>
      </w:pPr>
      <w:r>
        <w:t>Ответить на контрольные вопросы.</w:t>
      </w:r>
    </w:p>
    <w:p w14:paraId="12635640" w14:textId="77777777" w:rsidR="008F18B6" w:rsidRDefault="008F18B6" w:rsidP="008F18B6">
      <w:pPr>
        <w:pStyle w:val="1"/>
        <w:numPr>
          <w:ilvl w:val="0"/>
          <w:numId w:val="3"/>
        </w:numPr>
      </w:pPr>
      <w:r>
        <w:t>Содержание отчета</w:t>
      </w:r>
    </w:p>
    <w:p w14:paraId="07F09026" w14:textId="77777777" w:rsidR="008F18B6" w:rsidRDefault="008F18B6" w:rsidP="008F18B6">
      <w:pPr>
        <w:pStyle w:val="2"/>
        <w:numPr>
          <w:ilvl w:val="1"/>
          <w:numId w:val="3"/>
        </w:numPr>
      </w:pPr>
      <w:r>
        <w:t>Титульный лист</w:t>
      </w:r>
    </w:p>
    <w:p w14:paraId="32D6B7F1" w14:textId="77777777" w:rsidR="008F18B6" w:rsidRDefault="008F18B6" w:rsidP="008F18B6">
      <w:pPr>
        <w:pStyle w:val="2"/>
        <w:numPr>
          <w:ilvl w:val="1"/>
          <w:numId w:val="3"/>
        </w:numPr>
      </w:pPr>
      <w:r>
        <w:t>Цель работы</w:t>
      </w:r>
    </w:p>
    <w:p w14:paraId="725B683C" w14:textId="77777777" w:rsidR="008F18B6" w:rsidRDefault="008F18B6" w:rsidP="008F18B6">
      <w:pPr>
        <w:pStyle w:val="2"/>
        <w:numPr>
          <w:ilvl w:val="1"/>
          <w:numId w:val="3"/>
        </w:numPr>
      </w:pPr>
      <w:r>
        <w:t>Ответы на контрольные вопросы</w:t>
      </w:r>
    </w:p>
    <w:p w14:paraId="37BAB986" w14:textId="77777777" w:rsidR="008F18B6" w:rsidRDefault="008F18B6" w:rsidP="008F18B6">
      <w:pPr>
        <w:pStyle w:val="2"/>
        <w:numPr>
          <w:ilvl w:val="1"/>
          <w:numId w:val="3"/>
        </w:numPr>
      </w:pPr>
      <w:r>
        <w:t>Вывод</w:t>
      </w:r>
    </w:p>
    <w:p w14:paraId="116C2552" w14:textId="77777777" w:rsidR="008F18B6" w:rsidRDefault="008F18B6" w:rsidP="008F18B6">
      <w:pPr>
        <w:pStyle w:val="1"/>
        <w:numPr>
          <w:ilvl w:val="0"/>
          <w:numId w:val="3"/>
        </w:numPr>
      </w:pPr>
      <w:r>
        <w:lastRenderedPageBreak/>
        <w:t>Контрольные вопросы</w:t>
      </w:r>
    </w:p>
    <w:p w14:paraId="49CA8EAD" w14:textId="541AFD96" w:rsidR="008F18B6" w:rsidRDefault="008F18B6" w:rsidP="000A3A53">
      <w:pPr>
        <w:pStyle w:val="2"/>
        <w:numPr>
          <w:ilvl w:val="1"/>
          <w:numId w:val="3"/>
        </w:numPr>
      </w:pPr>
      <w:r>
        <w:t>Что представляет собой строка в языке С</w:t>
      </w:r>
      <w:r w:rsidR="000A3A53" w:rsidRPr="000A3A53">
        <w:t>#</w:t>
      </w:r>
      <w:r>
        <w:t>?</w:t>
      </w:r>
    </w:p>
    <w:p w14:paraId="56560A37" w14:textId="367A5747" w:rsidR="00EE187F" w:rsidRPr="00C92444" w:rsidRDefault="008F18B6" w:rsidP="000A3A53">
      <w:pPr>
        <w:pStyle w:val="2"/>
        <w:numPr>
          <w:ilvl w:val="1"/>
          <w:numId w:val="3"/>
        </w:numPr>
      </w:pPr>
      <w:r>
        <w:t>Как получить доступ к произвольному символу строки?</w:t>
      </w:r>
    </w:p>
    <w:p w14:paraId="5D7372AD" w14:textId="08731B34" w:rsidR="00C92444" w:rsidRPr="008F18B6" w:rsidRDefault="00C92444" w:rsidP="009041DA">
      <w:pPr>
        <w:pStyle w:val="2"/>
        <w:numPr>
          <w:ilvl w:val="1"/>
          <w:numId w:val="3"/>
        </w:numPr>
      </w:pPr>
      <w:r>
        <w:t>Как разделить строку на несколько подстрок по символу-разделителю?</w:t>
      </w:r>
    </w:p>
    <w:sectPr w:rsidR="00C92444" w:rsidRPr="008F1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55311"/>
    <w:rsid w:val="00070FAF"/>
    <w:rsid w:val="000A3A53"/>
    <w:rsid w:val="000C0097"/>
    <w:rsid w:val="0015136A"/>
    <w:rsid w:val="0018259A"/>
    <w:rsid w:val="001974B9"/>
    <w:rsid w:val="001E32F3"/>
    <w:rsid w:val="001E4D07"/>
    <w:rsid w:val="00261B0A"/>
    <w:rsid w:val="00271E47"/>
    <w:rsid w:val="002F1007"/>
    <w:rsid w:val="003C6A30"/>
    <w:rsid w:val="003E2CFB"/>
    <w:rsid w:val="004759E4"/>
    <w:rsid w:val="004A368A"/>
    <w:rsid w:val="004E4FA5"/>
    <w:rsid w:val="00693BA2"/>
    <w:rsid w:val="006C3BE4"/>
    <w:rsid w:val="006E2B52"/>
    <w:rsid w:val="00705F99"/>
    <w:rsid w:val="00777A49"/>
    <w:rsid w:val="007E7A00"/>
    <w:rsid w:val="00814C20"/>
    <w:rsid w:val="008823E4"/>
    <w:rsid w:val="008F18B6"/>
    <w:rsid w:val="008F25B5"/>
    <w:rsid w:val="009041DA"/>
    <w:rsid w:val="00925158"/>
    <w:rsid w:val="00972030"/>
    <w:rsid w:val="009F179C"/>
    <w:rsid w:val="00A7632F"/>
    <w:rsid w:val="00AA401B"/>
    <w:rsid w:val="00AE186E"/>
    <w:rsid w:val="00B34EF6"/>
    <w:rsid w:val="00B63F95"/>
    <w:rsid w:val="00C111C7"/>
    <w:rsid w:val="00C16FE8"/>
    <w:rsid w:val="00C40FB9"/>
    <w:rsid w:val="00C92444"/>
    <w:rsid w:val="00CF0E87"/>
    <w:rsid w:val="00D66C75"/>
    <w:rsid w:val="00E01507"/>
    <w:rsid w:val="00E65989"/>
    <w:rsid w:val="00EE187F"/>
    <w:rsid w:val="00F2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23</TotalTime>
  <Pages>2</Pages>
  <Words>233</Words>
  <Characters>1522</Characters>
  <Application>Microsoft Office Word</Application>
  <DocSecurity>0</DocSecurity>
  <Lines>41</Lines>
  <Paragraphs>29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15</cp:revision>
  <dcterms:created xsi:type="dcterms:W3CDTF">2025-09-23T15:30:00Z</dcterms:created>
  <dcterms:modified xsi:type="dcterms:W3CDTF">2026-10-06T20:14:00Z</dcterms:modified>
</cp:coreProperties>
</file>