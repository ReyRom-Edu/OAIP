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1012F9B0" w:rsidR="00FA45AA" w:rsidRDefault="00FA45AA" w:rsidP="00764FCE">
      <w:pPr>
        <w:pStyle w:val="10"/>
      </w:pPr>
      <w:r>
        <w:t>Лабораторная работа №</w:t>
      </w:r>
      <w:r w:rsidR="00777292">
        <w:t>1</w:t>
      </w:r>
      <w:r w:rsidR="00464545">
        <w:t>2</w:t>
      </w:r>
      <w:r w:rsidRPr="009043E4">
        <w:br/>
      </w:r>
      <w:r w:rsidR="000F00A0" w:rsidRPr="000F00A0">
        <w:t>Разработка рекурсивных алгоритмов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7010501C" w:rsidR="00FA45AA" w:rsidRDefault="00BF6607" w:rsidP="00382EE2">
      <w:pPr>
        <w:pStyle w:val="2"/>
      </w:pPr>
      <w:r w:rsidRPr="00BF6607">
        <w:t>Изучить процесс разработки</w:t>
      </w:r>
      <w:r w:rsidR="0063551F">
        <w:t xml:space="preserve"> рекурсивных</w:t>
      </w:r>
      <w:r w:rsidRPr="00BF6607">
        <w:t xml:space="preserve"> </w:t>
      </w:r>
      <w:r w:rsidR="00B85B21">
        <w:t>подпрограмм</w:t>
      </w:r>
      <w:r w:rsidRPr="00BF6607">
        <w:t xml:space="preserve"> в приложениях на </w:t>
      </w:r>
      <w:r w:rsidR="00777292">
        <w:t>С</w:t>
      </w:r>
      <w:r w:rsidR="00777292" w:rsidRPr="00777292">
        <w:t>#</w:t>
      </w:r>
      <w:r w:rsidR="009043E4">
        <w:t>.</w:t>
      </w:r>
    </w:p>
    <w:p w14:paraId="4239D8D4" w14:textId="68D43D90" w:rsidR="00FA45AA" w:rsidRPr="00777292" w:rsidRDefault="00FA45AA" w:rsidP="00382EE2">
      <w:pPr>
        <w:pStyle w:val="1"/>
      </w:pPr>
      <w:r>
        <w:t>Литература</w:t>
      </w:r>
    </w:p>
    <w:p w14:paraId="37AA3D34" w14:textId="77777777" w:rsidR="00777292" w:rsidRDefault="00777292" w:rsidP="00777292">
      <w:pPr>
        <w:pStyle w:val="2"/>
      </w:pP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688FCC34" w14:textId="11135992" w:rsidR="00FA45AA" w:rsidRPr="00D91D07" w:rsidRDefault="00FA45AA" w:rsidP="00382EE2">
      <w:pPr>
        <w:pStyle w:val="1"/>
      </w:pPr>
      <w:r>
        <w:t>Задание</w:t>
      </w:r>
    </w:p>
    <w:p w14:paraId="75FE8630" w14:textId="58564873" w:rsidR="00BD3380" w:rsidRDefault="00FE48D8" w:rsidP="006C5D8D">
      <w:r>
        <w:t>Для всех заданий выполнить трассировку рекурсии, т.е. расписать выполнение по шагам</w:t>
      </w:r>
      <w:r w:rsidR="006C5D8D">
        <w:t>, например для рекурсивной реализации факториала трассировка может выглядеть так:</w:t>
      </w:r>
    </w:p>
    <w:p w14:paraId="37553730" w14:textId="40B0BF28" w:rsidR="006C5D8D" w:rsidRDefault="008D4DFD" w:rsidP="006C5D8D">
      <w:pPr>
        <w:rPr>
          <w:lang w:val="en-US"/>
        </w:rPr>
      </w:pPr>
      <w:r>
        <w:rPr>
          <w:lang w:val="en-US"/>
        </w:rPr>
        <w:t>F(5)</w:t>
      </w:r>
    </w:p>
    <w:p w14:paraId="06989401" w14:textId="78E06FD0" w:rsidR="008D4DFD" w:rsidRDefault="008D4DFD" w:rsidP="006C5D8D">
      <w:pPr>
        <w:rPr>
          <w:lang w:val="en-US"/>
        </w:rPr>
      </w:pPr>
      <w:r>
        <w:rPr>
          <w:lang w:val="en-US"/>
        </w:rPr>
        <w:t>5 * F(4)</w:t>
      </w:r>
    </w:p>
    <w:p w14:paraId="7420D29B" w14:textId="302469E7" w:rsidR="008D4DFD" w:rsidRDefault="008D4DFD" w:rsidP="006C5D8D">
      <w:pPr>
        <w:rPr>
          <w:lang w:val="en-US"/>
        </w:rPr>
      </w:pPr>
      <w:r>
        <w:rPr>
          <w:lang w:val="en-US"/>
        </w:rPr>
        <w:t>5 * 4 * F(3)</w:t>
      </w:r>
    </w:p>
    <w:p w14:paraId="0D19458C" w14:textId="2CF7F24E" w:rsidR="008D4DFD" w:rsidRDefault="008D4DFD" w:rsidP="006C5D8D">
      <w:pPr>
        <w:rPr>
          <w:lang w:val="en-US"/>
        </w:rPr>
      </w:pPr>
      <w:r>
        <w:rPr>
          <w:lang w:val="en-US"/>
        </w:rPr>
        <w:t>5 * 4 * 3 * F(2)</w:t>
      </w:r>
    </w:p>
    <w:p w14:paraId="01049D35" w14:textId="7269C069" w:rsidR="008D4DFD" w:rsidRDefault="008D4DFD" w:rsidP="006C5D8D">
      <w:pPr>
        <w:rPr>
          <w:lang w:val="en-US"/>
        </w:rPr>
      </w:pPr>
      <w:r>
        <w:rPr>
          <w:lang w:val="en-US"/>
        </w:rPr>
        <w:t>5 * 4 * 3 * 2 * F(1)</w:t>
      </w:r>
    </w:p>
    <w:p w14:paraId="5F26407E" w14:textId="3EBB8985" w:rsidR="008D4DFD" w:rsidRPr="008D4DFD" w:rsidRDefault="00EC6D77" w:rsidP="006C5D8D">
      <w:pPr>
        <w:rPr>
          <w:lang w:val="en-US"/>
        </w:rPr>
      </w:pPr>
      <w:r>
        <w:rPr>
          <w:lang w:val="en-US"/>
        </w:rPr>
        <w:t>5 * 4 * 3 * 2 * 1 = 120</w:t>
      </w:r>
    </w:p>
    <w:p w14:paraId="778D46A8" w14:textId="77777777" w:rsidR="006C5D8D" w:rsidRPr="00D91D07" w:rsidRDefault="006C5D8D" w:rsidP="00D91D07"/>
    <w:p w14:paraId="274A9632" w14:textId="77777777" w:rsidR="00184203" w:rsidRDefault="00600D86" w:rsidP="00184203">
      <w:pPr>
        <w:pStyle w:val="2"/>
      </w:pPr>
      <w:r>
        <w:t xml:space="preserve">Написать и протестировать </w:t>
      </w:r>
      <w:r w:rsidR="00F5641C">
        <w:t xml:space="preserve">рекурсивный </w:t>
      </w:r>
      <w:r w:rsidR="00966452">
        <w:t>метод</w:t>
      </w:r>
      <w:r w:rsidR="00060E80">
        <w:t xml:space="preserve">, который </w:t>
      </w:r>
      <w:r w:rsidR="00184203" w:rsidRPr="00184203">
        <w:t>вычисляет сумму всех натуральных чисел от 1 до N включительно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76727" w14:paraId="4EE98EC9" w14:textId="77777777" w:rsidTr="00F76727">
        <w:tc>
          <w:tcPr>
            <w:tcW w:w="4672" w:type="dxa"/>
          </w:tcPr>
          <w:p w14:paraId="14BDFC29" w14:textId="607FEC4F" w:rsidR="00F76727" w:rsidRDefault="00F76727" w:rsidP="00F76727">
            <w:pPr>
              <w:pStyle w:val="2"/>
              <w:numPr>
                <w:ilvl w:val="0"/>
                <w:numId w:val="0"/>
              </w:numPr>
            </w:pPr>
            <w:r>
              <w:t>Ввод</w:t>
            </w:r>
          </w:p>
        </w:tc>
        <w:tc>
          <w:tcPr>
            <w:tcW w:w="4673" w:type="dxa"/>
          </w:tcPr>
          <w:p w14:paraId="577F6F9C" w14:textId="50627C04" w:rsidR="00F76727" w:rsidRDefault="00F76727" w:rsidP="00F76727">
            <w:pPr>
              <w:pStyle w:val="2"/>
              <w:numPr>
                <w:ilvl w:val="0"/>
                <w:numId w:val="0"/>
              </w:numPr>
            </w:pPr>
            <w:r>
              <w:t>Результат</w:t>
            </w:r>
          </w:p>
        </w:tc>
      </w:tr>
      <w:tr w:rsidR="00F76727" w14:paraId="5655AAC1" w14:textId="77777777" w:rsidTr="00F76727">
        <w:tc>
          <w:tcPr>
            <w:tcW w:w="4672" w:type="dxa"/>
          </w:tcPr>
          <w:p w14:paraId="71178A0F" w14:textId="375ADFFE" w:rsidR="00F76727" w:rsidRDefault="00993040" w:rsidP="00F76727">
            <w:pPr>
              <w:pStyle w:val="2"/>
              <w:numPr>
                <w:ilvl w:val="0"/>
                <w:numId w:val="0"/>
              </w:numPr>
            </w:pPr>
            <w:r>
              <w:t>5</w:t>
            </w:r>
          </w:p>
        </w:tc>
        <w:tc>
          <w:tcPr>
            <w:tcW w:w="4673" w:type="dxa"/>
          </w:tcPr>
          <w:p w14:paraId="2F1867DF" w14:textId="7ABB1285" w:rsidR="00F76727" w:rsidRDefault="00993040" w:rsidP="00F76727">
            <w:pPr>
              <w:pStyle w:val="2"/>
              <w:numPr>
                <w:ilvl w:val="0"/>
                <w:numId w:val="0"/>
              </w:numPr>
            </w:pPr>
            <w:r>
              <w:t>15</w:t>
            </w:r>
          </w:p>
        </w:tc>
      </w:tr>
    </w:tbl>
    <w:p w14:paraId="0DC245C1" w14:textId="77777777" w:rsidR="00F76727" w:rsidRDefault="00F76727" w:rsidP="00F76727">
      <w:pPr>
        <w:pStyle w:val="2"/>
        <w:numPr>
          <w:ilvl w:val="0"/>
          <w:numId w:val="0"/>
        </w:numPr>
      </w:pPr>
    </w:p>
    <w:p w14:paraId="03D8A3F9" w14:textId="1B782BAB" w:rsidR="00637A9E" w:rsidRDefault="00C37036" w:rsidP="009F4D61">
      <w:pPr>
        <w:pStyle w:val="2"/>
        <w:numPr>
          <w:ilvl w:val="1"/>
          <w:numId w:val="1"/>
        </w:numPr>
      </w:pPr>
      <w:r>
        <w:t xml:space="preserve">Написать </w:t>
      </w:r>
      <w:r w:rsidR="00637A9E">
        <w:t xml:space="preserve">и протестировать рекурсивный метод, который </w:t>
      </w:r>
      <w:r w:rsidR="00637A9E" w:rsidRPr="00637A9E">
        <w:t>вычисляет число A в степени N.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93040" w14:paraId="2AABD305" w14:textId="77777777" w:rsidTr="00871FBB">
        <w:tc>
          <w:tcPr>
            <w:tcW w:w="4672" w:type="dxa"/>
          </w:tcPr>
          <w:p w14:paraId="295670B2" w14:textId="77777777" w:rsidR="00993040" w:rsidRDefault="00993040" w:rsidP="00871FBB">
            <w:pPr>
              <w:pStyle w:val="2"/>
              <w:numPr>
                <w:ilvl w:val="0"/>
                <w:numId w:val="0"/>
              </w:numPr>
            </w:pPr>
            <w:r>
              <w:t>Ввод</w:t>
            </w:r>
          </w:p>
        </w:tc>
        <w:tc>
          <w:tcPr>
            <w:tcW w:w="4673" w:type="dxa"/>
          </w:tcPr>
          <w:p w14:paraId="742E2E1C" w14:textId="77777777" w:rsidR="00993040" w:rsidRDefault="00993040" w:rsidP="00871FBB">
            <w:pPr>
              <w:pStyle w:val="2"/>
              <w:numPr>
                <w:ilvl w:val="0"/>
                <w:numId w:val="0"/>
              </w:numPr>
            </w:pPr>
            <w:r>
              <w:t>Результат</w:t>
            </w:r>
          </w:p>
        </w:tc>
      </w:tr>
      <w:tr w:rsidR="00993040" w14:paraId="30CB4F78" w14:textId="77777777" w:rsidTr="00871FBB">
        <w:tc>
          <w:tcPr>
            <w:tcW w:w="4672" w:type="dxa"/>
          </w:tcPr>
          <w:p w14:paraId="1CCB418F" w14:textId="49324A78" w:rsidR="00993040" w:rsidRDefault="001F62C5" w:rsidP="00871FBB">
            <w:pPr>
              <w:pStyle w:val="2"/>
              <w:numPr>
                <w:ilvl w:val="0"/>
                <w:numId w:val="0"/>
              </w:numPr>
            </w:pPr>
            <w:r>
              <w:t>2 5</w:t>
            </w:r>
          </w:p>
        </w:tc>
        <w:tc>
          <w:tcPr>
            <w:tcW w:w="4673" w:type="dxa"/>
          </w:tcPr>
          <w:p w14:paraId="3C9EBD27" w14:textId="3C7E8D43" w:rsidR="00993040" w:rsidRDefault="008B6317" w:rsidP="00871FBB">
            <w:pPr>
              <w:pStyle w:val="2"/>
              <w:numPr>
                <w:ilvl w:val="0"/>
                <w:numId w:val="0"/>
              </w:numPr>
            </w:pPr>
            <w:r>
              <w:t>32</w:t>
            </w:r>
          </w:p>
        </w:tc>
      </w:tr>
      <w:tr w:rsidR="008B6317" w14:paraId="203BC04D" w14:textId="77777777" w:rsidTr="00871FBB">
        <w:tc>
          <w:tcPr>
            <w:tcW w:w="4672" w:type="dxa"/>
          </w:tcPr>
          <w:p w14:paraId="7EFC0470" w14:textId="5495BB4B" w:rsidR="008B6317" w:rsidRDefault="008B6317" w:rsidP="00871FBB">
            <w:pPr>
              <w:pStyle w:val="2"/>
              <w:numPr>
                <w:ilvl w:val="0"/>
                <w:numId w:val="0"/>
              </w:numPr>
            </w:pPr>
            <w:r>
              <w:t xml:space="preserve">2 </w:t>
            </w:r>
            <w:r w:rsidR="00EB060C">
              <w:t>-2</w:t>
            </w:r>
          </w:p>
        </w:tc>
        <w:tc>
          <w:tcPr>
            <w:tcW w:w="4673" w:type="dxa"/>
          </w:tcPr>
          <w:p w14:paraId="254341B0" w14:textId="701D27BD" w:rsidR="008B6317" w:rsidRDefault="003F4B6A" w:rsidP="00871FBB">
            <w:pPr>
              <w:pStyle w:val="2"/>
              <w:numPr>
                <w:ilvl w:val="0"/>
                <w:numId w:val="0"/>
              </w:numPr>
            </w:pPr>
            <w:r>
              <w:t>0,25</w:t>
            </w:r>
          </w:p>
        </w:tc>
      </w:tr>
    </w:tbl>
    <w:p w14:paraId="26A1F6D8" w14:textId="77777777" w:rsidR="00993040" w:rsidRDefault="00993040" w:rsidP="00993040">
      <w:pPr>
        <w:pStyle w:val="2"/>
        <w:numPr>
          <w:ilvl w:val="0"/>
          <w:numId w:val="0"/>
        </w:numPr>
      </w:pPr>
    </w:p>
    <w:p w14:paraId="6146DCB9" w14:textId="77777777" w:rsidR="00C37036" w:rsidRDefault="00C37036" w:rsidP="00C37036">
      <w:pPr>
        <w:pStyle w:val="2"/>
        <w:numPr>
          <w:ilvl w:val="1"/>
          <w:numId w:val="1"/>
        </w:numPr>
      </w:pPr>
      <w:r>
        <w:t>Написать и протестировать рекурсивный метод, который вы</w:t>
      </w:r>
      <w:r w:rsidRPr="00C37036">
        <w:t xml:space="preserve">числяет сумму цифр заданного неотрицательного целого числа.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F4B6A" w14:paraId="654C8AF6" w14:textId="77777777" w:rsidTr="003F4B6A">
        <w:tc>
          <w:tcPr>
            <w:tcW w:w="4672" w:type="dxa"/>
          </w:tcPr>
          <w:p w14:paraId="013D7408" w14:textId="2A4468DE" w:rsidR="003F4B6A" w:rsidRDefault="00FA7D9A" w:rsidP="003F4B6A">
            <w:pPr>
              <w:pStyle w:val="2"/>
              <w:numPr>
                <w:ilvl w:val="0"/>
                <w:numId w:val="0"/>
              </w:numPr>
            </w:pPr>
            <w:r>
              <w:t>Ввод</w:t>
            </w:r>
          </w:p>
        </w:tc>
        <w:tc>
          <w:tcPr>
            <w:tcW w:w="4673" w:type="dxa"/>
          </w:tcPr>
          <w:p w14:paraId="2D991878" w14:textId="52E59863" w:rsidR="003F4B6A" w:rsidRDefault="00FA7D9A" w:rsidP="003F4B6A">
            <w:pPr>
              <w:pStyle w:val="2"/>
              <w:numPr>
                <w:ilvl w:val="0"/>
                <w:numId w:val="0"/>
              </w:numPr>
            </w:pPr>
            <w:r>
              <w:t>Вывод</w:t>
            </w:r>
          </w:p>
        </w:tc>
      </w:tr>
      <w:tr w:rsidR="003F4B6A" w14:paraId="180B4E3B" w14:textId="77777777" w:rsidTr="003F4B6A">
        <w:tc>
          <w:tcPr>
            <w:tcW w:w="4672" w:type="dxa"/>
          </w:tcPr>
          <w:p w14:paraId="447BDCC4" w14:textId="500D7D34" w:rsidR="003F4B6A" w:rsidRDefault="00FA7D9A" w:rsidP="003F4B6A">
            <w:pPr>
              <w:pStyle w:val="2"/>
              <w:numPr>
                <w:ilvl w:val="0"/>
                <w:numId w:val="0"/>
              </w:numPr>
            </w:pPr>
            <w:r>
              <w:t>1234</w:t>
            </w:r>
          </w:p>
        </w:tc>
        <w:tc>
          <w:tcPr>
            <w:tcW w:w="4673" w:type="dxa"/>
          </w:tcPr>
          <w:p w14:paraId="5ED121D2" w14:textId="4F8F3D90" w:rsidR="003F4B6A" w:rsidRDefault="00FA7D9A" w:rsidP="003F4B6A">
            <w:pPr>
              <w:pStyle w:val="2"/>
              <w:numPr>
                <w:ilvl w:val="0"/>
                <w:numId w:val="0"/>
              </w:numPr>
            </w:pPr>
            <w:r>
              <w:t>10</w:t>
            </w:r>
          </w:p>
        </w:tc>
      </w:tr>
    </w:tbl>
    <w:p w14:paraId="3E4B18CB" w14:textId="77777777" w:rsidR="003F4B6A" w:rsidRDefault="003F4B6A" w:rsidP="003F4B6A">
      <w:pPr>
        <w:pStyle w:val="2"/>
        <w:numPr>
          <w:ilvl w:val="0"/>
          <w:numId w:val="0"/>
        </w:numPr>
      </w:pPr>
    </w:p>
    <w:p w14:paraId="6674E5B6" w14:textId="1136E42B" w:rsidR="00603B2D" w:rsidRDefault="00400924" w:rsidP="00400924">
      <w:pPr>
        <w:pStyle w:val="2"/>
        <w:numPr>
          <w:ilvl w:val="1"/>
          <w:numId w:val="1"/>
        </w:numPr>
      </w:pPr>
      <w:r>
        <w:t>Написать и протестировать рекурсивный метод, который вы</w:t>
      </w:r>
      <w:r w:rsidRPr="00C37036">
        <w:t xml:space="preserve">числяет </w:t>
      </w:r>
      <w:r>
        <w:lastRenderedPageBreak/>
        <w:t xml:space="preserve">значение </w:t>
      </w:r>
      <w:r>
        <w:rPr>
          <w:lang w:val="en-US"/>
        </w:rPr>
        <w:t>N</w:t>
      </w:r>
      <w:r w:rsidRPr="00400924">
        <w:t xml:space="preserve"> </w:t>
      </w:r>
      <w:r>
        <w:t>числа Фибоначчи</w:t>
      </w:r>
      <w:r w:rsidRPr="00C37036">
        <w:t xml:space="preserve">.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85475" w14:paraId="51E1E3EC" w14:textId="77777777" w:rsidTr="00985475">
        <w:tc>
          <w:tcPr>
            <w:tcW w:w="4672" w:type="dxa"/>
          </w:tcPr>
          <w:p w14:paraId="5D36D5C3" w14:textId="77942F5E" w:rsidR="00985475" w:rsidRDefault="00985475" w:rsidP="00985475">
            <w:pPr>
              <w:pStyle w:val="2"/>
              <w:numPr>
                <w:ilvl w:val="0"/>
                <w:numId w:val="0"/>
              </w:numPr>
            </w:pPr>
            <w:r>
              <w:t>Ввод</w:t>
            </w:r>
          </w:p>
        </w:tc>
        <w:tc>
          <w:tcPr>
            <w:tcW w:w="4673" w:type="dxa"/>
          </w:tcPr>
          <w:p w14:paraId="1BB38AD6" w14:textId="20975780" w:rsidR="00985475" w:rsidRDefault="008C6CE0" w:rsidP="00985475">
            <w:pPr>
              <w:pStyle w:val="2"/>
              <w:numPr>
                <w:ilvl w:val="0"/>
                <w:numId w:val="0"/>
              </w:numPr>
            </w:pPr>
            <w:r>
              <w:t>Вывод</w:t>
            </w:r>
          </w:p>
        </w:tc>
      </w:tr>
      <w:tr w:rsidR="00985475" w14:paraId="0E44B6C7" w14:textId="77777777" w:rsidTr="00985475">
        <w:tc>
          <w:tcPr>
            <w:tcW w:w="4672" w:type="dxa"/>
          </w:tcPr>
          <w:p w14:paraId="61F1A6B4" w14:textId="0F9A3DCE" w:rsidR="00985475" w:rsidRDefault="008C6CE0" w:rsidP="00985475">
            <w:pPr>
              <w:pStyle w:val="2"/>
              <w:numPr>
                <w:ilvl w:val="0"/>
                <w:numId w:val="0"/>
              </w:numPr>
            </w:pPr>
            <w:r>
              <w:t>6</w:t>
            </w:r>
          </w:p>
        </w:tc>
        <w:tc>
          <w:tcPr>
            <w:tcW w:w="4673" w:type="dxa"/>
          </w:tcPr>
          <w:p w14:paraId="0E953CA8" w14:textId="2B41D098" w:rsidR="00985475" w:rsidRDefault="008C6CE0" w:rsidP="00985475">
            <w:pPr>
              <w:pStyle w:val="2"/>
              <w:numPr>
                <w:ilvl w:val="0"/>
                <w:numId w:val="0"/>
              </w:numPr>
            </w:pPr>
            <w:r>
              <w:t>5</w:t>
            </w:r>
          </w:p>
        </w:tc>
      </w:tr>
    </w:tbl>
    <w:p w14:paraId="0CE4CEAA" w14:textId="77777777" w:rsidR="00985475" w:rsidRDefault="00985475" w:rsidP="00985475">
      <w:pPr>
        <w:pStyle w:val="2"/>
        <w:numPr>
          <w:ilvl w:val="0"/>
          <w:numId w:val="0"/>
        </w:numPr>
      </w:pPr>
    </w:p>
    <w:p w14:paraId="64B06C38" w14:textId="36146778" w:rsidR="00FB7B41" w:rsidRDefault="00FB7B41" w:rsidP="00603B2D">
      <w:pPr>
        <w:pStyle w:val="2"/>
        <w:numPr>
          <w:ilvl w:val="1"/>
          <w:numId w:val="1"/>
        </w:numPr>
      </w:pPr>
      <w:r>
        <w:t xml:space="preserve">Написать и протестировать рекурсивный метод, который </w:t>
      </w:r>
      <w:r w:rsidRPr="00FB7B41">
        <w:t>определяет, является ли строка палиндромом (одинаково читается слева направо и справа налево).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E4618" w14:paraId="5C41BFA1" w14:textId="77777777" w:rsidTr="00AE4618">
        <w:tc>
          <w:tcPr>
            <w:tcW w:w="4672" w:type="dxa"/>
          </w:tcPr>
          <w:p w14:paraId="1AD5E109" w14:textId="5766498D" w:rsidR="00AE4618" w:rsidRDefault="00AE4618" w:rsidP="00AE4618">
            <w:pPr>
              <w:pStyle w:val="2"/>
              <w:numPr>
                <w:ilvl w:val="0"/>
                <w:numId w:val="0"/>
              </w:numPr>
            </w:pPr>
            <w:r>
              <w:t>Ввод</w:t>
            </w:r>
          </w:p>
        </w:tc>
        <w:tc>
          <w:tcPr>
            <w:tcW w:w="4673" w:type="dxa"/>
          </w:tcPr>
          <w:p w14:paraId="1A26C434" w14:textId="0B3ACB86" w:rsidR="00AE4618" w:rsidRDefault="00AE4618" w:rsidP="00AE4618">
            <w:pPr>
              <w:pStyle w:val="2"/>
              <w:numPr>
                <w:ilvl w:val="0"/>
                <w:numId w:val="0"/>
              </w:numPr>
            </w:pPr>
            <w:r>
              <w:t>Вывод</w:t>
            </w:r>
          </w:p>
        </w:tc>
      </w:tr>
      <w:tr w:rsidR="00AE4618" w14:paraId="2A0C9B54" w14:textId="77777777" w:rsidTr="00AE4618">
        <w:tc>
          <w:tcPr>
            <w:tcW w:w="4672" w:type="dxa"/>
          </w:tcPr>
          <w:p w14:paraId="61615AEE" w14:textId="7E39D1EF" w:rsidR="00AE4618" w:rsidRPr="00D91D07" w:rsidRDefault="00D91D07" w:rsidP="00AE4618">
            <w:pPr>
              <w:pStyle w:val="2"/>
              <w:numPr>
                <w:ilvl w:val="0"/>
                <w:numId w:val="0"/>
              </w:numPr>
            </w:pPr>
            <w:r>
              <w:t>привет</w:t>
            </w:r>
          </w:p>
        </w:tc>
        <w:tc>
          <w:tcPr>
            <w:tcW w:w="4673" w:type="dxa"/>
          </w:tcPr>
          <w:p w14:paraId="6EEA3553" w14:textId="17D632E5" w:rsidR="00AE4618" w:rsidRPr="00D91D07" w:rsidRDefault="00D91D07" w:rsidP="00AE4618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AE4618" w14:paraId="299F18A8" w14:textId="77777777" w:rsidTr="00AE4618">
        <w:tc>
          <w:tcPr>
            <w:tcW w:w="4672" w:type="dxa"/>
          </w:tcPr>
          <w:p w14:paraId="40AFA7D4" w14:textId="59064DBB" w:rsidR="00AE4618" w:rsidRDefault="00D91D07" w:rsidP="00AE4618">
            <w:pPr>
              <w:pStyle w:val="2"/>
              <w:numPr>
                <w:ilvl w:val="0"/>
                <w:numId w:val="0"/>
              </w:numPr>
            </w:pPr>
            <w:r>
              <w:t>шалаш</w:t>
            </w:r>
          </w:p>
        </w:tc>
        <w:tc>
          <w:tcPr>
            <w:tcW w:w="4673" w:type="dxa"/>
          </w:tcPr>
          <w:p w14:paraId="2DC64057" w14:textId="611227F9" w:rsidR="00AE4618" w:rsidRPr="00D91D07" w:rsidRDefault="00D91D07" w:rsidP="00AE4618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</w:tbl>
    <w:p w14:paraId="01CA6F37" w14:textId="77777777" w:rsidR="00AE4618" w:rsidRDefault="00AE4618" w:rsidP="00AE4618">
      <w:pPr>
        <w:pStyle w:val="2"/>
        <w:numPr>
          <w:ilvl w:val="0"/>
          <w:numId w:val="0"/>
        </w:numPr>
      </w:pPr>
    </w:p>
    <w:p w14:paraId="213BBAC2" w14:textId="5265DE39" w:rsidR="00FA45AA" w:rsidRDefault="00FA45AA" w:rsidP="00FB7B41">
      <w:pPr>
        <w:pStyle w:val="1"/>
      </w:pPr>
      <w:r>
        <w:t>Порядок выполнения 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Pr="001B6253" w:rsidRDefault="00FA45AA" w:rsidP="00382EE2">
      <w:pPr>
        <w:pStyle w:val="2"/>
      </w:pPr>
      <w:r>
        <w:t>Цель работы</w:t>
      </w:r>
    </w:p>
    <w:p w14:paraId="7967DADB" w14:textId="4D2A6DC5" w:rsidR="001B6253" w:rsidRDefault="00237EC3" w:rsidP="00382EE2">
      <w:pPr>
        <w:pStyle w:val="2"/>
      </w:pPr>
      <w:r>
        <w:t>Код разработанных методов</w:t>
      </w:r>
    </w:p>
    <w:p w14:paraId="7E5DEB38" w14:textId="72000E94" w:rsidR="00237EC3" w:rsidRDefault="00237EC3" w:rsidP="00382EE2">
      <w:pPr>
        <w:pStyle w:val="2"/>
      </w:pPr>
      <w:r>
        <w:t xml:space="preserve">Трассировка выполнения рекурсивных </w:t>
      </w:r>
      <w:r w:rsidR="00786D1E">
        <w:t>методов на тестовых значениях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6861908" w14:textId="7D15FF1F" w:rsidR="00C909A7" w:rsidRDefault="0063551F" w:rsidP="00C909A7">
      <w:pPr>
        <w:pStyle w:val="2"/>
      </w:pPr>
      <w:r>
        <w:t>Что такое рекурсивная функция</w:t>
      </w:r>
      <w:r w:rsidR="00C909A7" w:rsidRPr="00C909A7">
        <w:t xml:space="preserve">? </w:t>
      </w:r>
    </w:p>
    <w:p w14:paraId="283D7197" w14:textId="4D90CA2D" w:rsidR="00EE187F" w:rsidRDefault="0063551F" w:rsidP="0063551F">
      <w:pPr>
        <w:pStyle w:val="2"/>
      </w:pPr>
      <w:r>
        <w:t>Что такое стандартный случай в рекурсии</w:t>
      </w:r>
      <w:r w:rsidR="00C909A7" w:rsidRPr="00C909A7">
        <w:t xml:space="preserve">? </w:t>
      </w: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60E80"/>
    <w:rsid w:val="00070FAF"/>
    <w:rsid w:val="000839DF"/>
    <w:rsid w:val="000A5450"/>
    <w:rsid w:val="000C39E1"/>
    <w:rsid w:val="000E6F45"/>
    <w:rsid w:val="000F00A0"/>
    <w:rsid w:val="00111B29"/>
    <w:rsid w:val="001611BE"/>
    <w:rsid w:val="0018259A"/>
    <w:rsid w:val="001841A3"/>
    <w:rsid w:val="00184203"/>
    <w:rsid w:val="00185F85"/>
    <w:rsid w:val="001974B9"/>
    <w:rsid w:val="001A1A3E"/>
    <w:rsid w:val="001B6253"/>
    <w:rsid w:val="001B7F35"/>
    <w:rsid w:val="001C31AE"/>
    <w:rsid w:val="001E22AF"/>
    <w:rsid w:val="001E32F3"/>
    <w:rsid w:val="001E6D51"/>
    <w:rsid w:val="001E773C"/>
    <w:rsid w:val="001F62C5"/>
    <w:rsid w:val="00237EC3"/>
    <w:rsid w:val="00243AEB"/>
    <w:rsid w:val="0024531C"/>
    <w:rsid w:val="00251C79"/>
    <w:rsid w:val="00271E47"/>
    <w:rsid w:val="00286C7F"/>
    <w:rsid w:val="00297DF4"/>
    <w:rsid w:val="002F5113"/>
    <w:rsid w:val="003767EF"/>
    <w:rsid w:val="00382EE2"/>
    <w:rsid w:val="003E0728"/>
    <w:rsid w:val="003F4B6A"/>
    <w:rsid w:val="00400924"/>
    <w:rsid w:val="00412EC6"/>
    <w:rsid w:val="00464545"/>
    <w:rsid w:val="00476BBF"/>
    <w:rsid w:val="004A368A"/>
    <w:rsid w:val="004B033B"/>
    <w:rsid w:val="004E5BA0"/>
    <w:rsid w:val="00517742"/>
    <w:rsid w:val="005225E8"/>
    <w:rsid w:val="00543084"/>
    <w:rsid w:val="00573461"/>
    <w:rsid w:val="00586AFF"/>
    <w:rsid w:val="005A5A70"/>
    <w:rsid w:val="005B6FC7"/>
    <w:rsid w:val="005E549C"/>
    <w:rsid w:val="00600D86"/>
    <w:rsid w:val="00603B2D"/>
    <w:rsid w:val="0063551F"/>
    <w:rsid w:val="00637A9E"/>
    <w:rsid w:val="00693BA2"/>
    <w:rsid w:val="006A7942"/>
    <w:rsid w:val="006C5D8D"/>
    <w:rsid w:val="006D6F26"/>
    <w:rsid w:val="006E2B52"/>
    <w:rsid w:val="00764FCE"/>
    <w:rsid w:val="00766DC1"/>
    <w:rsid w:val="007761F7"/>
    <w:rsid w:val="00777292"/>
    <w:rsid w:val="00786D1E"/>
    <w:rsid w:val="00790454"/>
    <w:rsid w:val="007938D8"/>
    <w:rsid w:val="007A5F05"/>
    <w:rsid w:val="00814C20"/>
    <w:rsid w:val="00827438"/>
    <w:rsid w:val="00840D63"/>
    <w:rsid w:val="0085777B"/>
    <w:rsid w:val="00877FE4"/>
    <w:rsid w:val="008B6317"/>
    <w:rsid w:val="008C6CE0"/>
    <w:rsid w:val="008D4DFD"/>
    <w:rsid w:val="009043E4"/>
    <w:rsid w:val="00915945"/>
    <w:rsid w:val="00925158"/>
    <w:rsid w:val="00962F75"/>
    <w:rsid w:val="00966452"/>
    <w:rsid w:val="00985475"/>
    <w:rsid w:val="00993040"/>
    <w:rsid w:val="009A4876"/>
    <w:rsid w:val="009B3B2E"/>
    <w:rsid w:val="009B451D"/>
    <w:rsid w:val="009D5945"/>
    <w:rsid w:val="009F126C"/>
    <w:rsid w:val="009F4D61"/>
    <w:rsid w:val="00A7328A"/>
    <w:rsid w:val="00A7632F"/>
    <w:rsid w:val="00A84FD8"/>
    <w:rsid w:val="00A96F03"/>
    <w:rsid w:val="00AA4C22"/>
    <w:rsid w:val="00AE4618"/>
    <w:rsid w:val="00AE7ADF"/>
    <w:rsid w:val="00B01E0A"/>
    <w:rsid w:val="00B26F2E"/>
    <w:rsid w:val="00B46094"/>
    <w:rsid w:val="00B568CF"/>
    <w:rsid w:val="00B71287"/>
    <w:rsid w:val="00B85B21"/>
    <w:rsid w:val="00B904BB"/>
    <w:rsid w:val="00BD3380"/>
    <w:rsid w:val="00BD52D1"/>
    <w:rsid w:val="00BF6607"/>
    <w:rsid w:val="00C21426"/>
    <w:rsid w:val="00C37036"/>
    <w:rsid w:val="00C909A7"/>
    <w:rsid w:val="00CC2EA2"/>
    <w:rsid w:val="00CC6D49"/>
    <w:rsid w:val="00CF0E87"/>
    <w:rsid w:val="00D66C75"/>
    <w:rsid w:val="00D6759E"/>
    <w:rsid w:val="00D91D07"/>
    <w:rsid w:val="00DD04C7"/>
    <w:rsid w:val="00DE10FA"/>
    <w:rsid w:val="00DE16BA"/>
    <w:rsid w:val="00E65595"/>
    <w:rsid w:val="00E65989"/>
    <w:rsid w:val="00E8247E"/>
    <w:rsid w:val="00E9200A"/>
    <w:rsid w:val="00EB060C"/>
    <w:rsid w:val="00EC4D3B"/>
    <w:rsid w:val="00EC6D77"/>
    <w:rsid w:val="00EE187F"/>
    <w:rsid w:val="00EE76CD"/>
    <w:rsid w:val="00EF26F6"/>
    <w:rsid w:val="00EF4A9A"/>
    <w:rsid w:val="00F5641C"/>
    <w:rsid w:val="00F76727"/>
    <w:rsid w:val="00F86C25"/>
    <w:rsid w:val="00F9440D"/>
    <w:rsid w:val="00FA45AA"/>
    <w:rsid w:val="00FA7D9A"/>
    <w:rsid w:val="00FB3481"/>
    <w:rsid w:val="00FB7B41"/>
    <w:rsid w:val="00FD6194"/>
    <w:rsid w:val="00FE0863"/>
    <w:rsid w:val="00FE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9304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764FCE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764FCE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F76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181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114</cp:revision>
  <cp:lastPrinted>2025-01-16T18:47:00Z</cp:lastPrinted>
  <dcterms:created xsi:type="dcterms:W3CDTF">2025-01-16T15:55:00Z</dcterms:created>
  <dcterms:modified xsi:type="dcterms:W3CDTF">2026-10-27T15:45:00Z</dcterms:modified>
</cp:coreProperties>
</file>